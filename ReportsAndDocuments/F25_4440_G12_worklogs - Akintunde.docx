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980025278"/>
        <w:docPartObj>
          <w:docPartGallery w:val="Cover Pages"/>
          <w:docPartUnique/>
        </w:docPartObj>
      </w:sdtPr>
      <w:sdtContent>
        <w:p w14:paraId="0CB08B2E" w14:textId="77777777" w:rsidR="0021533E" w:rsidRPr="0021533E" w:rsidRDefault="0021533E"/>
        <w:tbl>
          <w:tblPr>
            <w:tblpPr w:leftFromText="187" w:rightFromText="187" w:horzAnchor="margin" w:tblpXSpec="center" w:tblpY="2881"/>
            <w:tblW w:w="4000" w:type="pct"/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88"/>
          </w:tblGrid>
          <w:tr w:rsidR="0021533E" w:rsidRPr="0021533E" w14:paraId="5D3D6FC1" w14:textId="77777777" w:rsidTr="00A8589D">
            <w:tc>
              <w:tcPr>
                <w:tcW w:w="7488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D81F80" w14:textId="4D4A2CF9" w:rsidR="0021533E" w:rsidRPr="0021533E" w:rsidRDefault="0021533E" w:rsidP="0021533E">
                <w:pPr>
                  <w:pStyle w:val="NoSpacing"/>
                  <w:rPr>
                    <w:sz w:val="24"/>
                  </w:rPr>
                </w:pPr>
              </w:p>
            </w:tc>
          </w:tr>
          <w:tr w:rsidR="0021533E" w:rsidRPr="0021533E" w14:paraId="0E2CD5EB" w14:textId="77777777" w:rsidTr="00A8589D">
            <w:tc>
              <w:tcPr>
                <w:tcW w:w="7488" w:type="dxa"/>
              </w:tcPr>
              <w:sdt>
                <w:sdtPr>
                  <w:rPr>
                    <w:rFonts w:ascii="Times New Roman" w:hAnsi="Times New Roman" w:cs="Times New Roman"/>
                    <w:b/>
                    <w:bCs/>
                    <w:sz w:val="72"/>
                    <w:szCs w:val="72"/>
                    <w:u w:val="single"/>
                    <w:lang w:eastAsia="en-US"/>
                  </w:rPr>
                  <w:alias w:val="Title"/>
                  <w:id w:val="13406919"/>
                  <w:placeholder>
                    <w:docPart w:val="606E2AAB9BBB489B8F1F293DC54B7FB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8F51B81" w14:textId="73B81633" w:rsidR="0021533E" w:rsidRPr="0021533E" w:rsidRDefault="00863149" w:rsidP="00863149">
                    <w:pPr>
                      <w:pStyle w:val="NoSpacing"/>
                      <w:spacing w:line="216" w:lineRule="auto"/>
                      <w:jc w:val="center"/>
                      <w:rPr>
                        <w:rFonts w:asciiTheme="majorHAnsi" w:eastAsiaTheme="majorEastAsia" w:hAnsiTheme="majorHAnsi" w:cstheme="majorBidi"/>
                        <w:sz w:val="88"/>
                        <w:szCs w:val="8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72"/>
                        <w:szCs w:val="72"/>
                        <w:u w:val="single"/>
                        <w:lang w:eastAsia="en-US"/>
                      </w:rPr>
                      <w:t>WORKLOG</w:t>
                    </w:r>
                    <w:r w:rsidR="009E0770">
                      <w:rPr>
                        <w:rFonts w:ascii="Times New Roman" w:hAnsi="Times New Roman" w:cs="Times New Roman"/>
                        <w:b/>
                        <w:bCs/>
                        <w:sz w:val="72"/>
                        <w:szCs w:val="72"/>
                        <w:u w:val="single"/>
                        <w:lang w:eastAsia="en-US"/>
                      </w:rPr>
                      <w:t>.</w:t>
                    </w:r>
                  </w:p>
                </w:sdtContent>
              </w:sdt>
            </w:tc>
          </w:tr>
        </w:tbl>
        <w:p w14:paraId="32A767EF" w14:textId="77777777" w:rsidR="00A8589D" w:rsidRDefault="00A8589D"/>
        <w:p w14:paraId="694BDAC8" w14:textId="53860331" w:rsidR="00A8589D" w:rsidRDefault="009E0770" w:rsidP="009E0770">
          <w:pPr>
            <w:jc w:val="center"/>
          </w:pPr>
          <w:r>
            <w:rPr>
              <w:noProof/>
            </w:rPr>
            <w:drawing>
              <wp:inline distT="0" distB="0" distL="0" distR="0" wp14:anchorId="57354EC8" wp14:editId="1FB6D881">
                <wp:extent cx="828675" cy="828675"/>
                <wp:effectExtent l="0" t="0" r="9525" b="9525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C98B16A" w14:textId="77777777" w:rsidR="00A8589D" w:rsidRDefault="00A8589D"/>
        <w:p w14:paraId="04FCD8C7" w14:textId="77777777" w:rsidR="00A8589D" w:rsidRDefault="00A8589D"/>
        <w:p w14:paraId="05FF4FC3" w14:textId="77777777" w:rsidR="00A8589D" w:rsidRDefault="00A8589D"/>
        <w:p w14:paraId="55773FDB" w14:textId="77777777" w:rsidR="00A8589D" w:rsidRDefault="00A8589D"/>
        <w:p w14:paraId="69B6D404" w14:textId="77777777" w:rsidR="00A8589D" w:rsidRDefault="00A8589D"/>
        <w:p w14:paraId="15EC409C" w14:textId="77777777" w:rsidR="00A8589D" w:rsidRDefault="00A8589D"/>
        <w:p w14:paraId="3559B6AA" w14:textId="77777777" w:rsidR="00A8589D" w:rsidRDefault="00A8589D"/>
        <w:p w14:paraId="11524AB5" w14:textId="77777777" w:rsidR="00A8589D" w:rsidRDefault="00A8589D"/>
        <w:p w14:paraId="649A533A" w14:textId="77777777" w:rsidR="009E0770" w:rsidRDefault="009E0770"/>
        <w:p w14:paraId="7F1EDBBC" w14:textId="77777777" w:rsidR="009E0770" w:rsidRPr="009E0770" w:rsidRDefault="009E0770" w:rsidP="009E0770"/>
        <w:p w14:paraId="0FD9A298" w14:textId="77777777" w:rsidR="009E0770" w:rsidRPr="009E0770" w:rsidRDefault="009E0770" w:rsidP="009E0770"/>
        <w:p w14:paraId="39AF0AAC" w14:textId="77777777" w:rsidR="009E0770" w:rsidRPr="009E0770" w:rsidRDefault="009E0770" w:rsidP="009E0770"/>
        <w:p w14:paraId="7479AAEF" w14:textId="6EA095DD" w:rsidR="009E0770" w:rsidRPr="009E0770" w:rsidRDefault="009E0770">
          <w:pPr>
            <w:rPr>
              <w:b/>
              <w:bCs/>
              <w:sz w:val="24"/>
              <w:szCs w:val="24"/>
            </w:rPr>
          </w:pPr>
          <w:r>
            <w:tab/>
          </w:r>
          <w:r w:rsidRPr="009E0770">
            <w:rPr>
              <w:b/>
              <w:bCs/>
              <w:sz w:val="24"/>
              <w:szCs w:val="24"/>
            </w:rPr>
            <w:t>BY</w:t>
          </w:r>
        </w:p>
        <w:p w14:paraId="53998ABD" w14:textId="446C5DC9" w:rsidR="009E0770" w:rsidRDefault="009E0770" w:rsidP="009E0770">
          <w:pPr>
            <w:tabs>
              <w:tab w:val="left" w:pos="1365"/>
            </w:tabs>
          </w:pPr>
          <w:r>
            <w:tab/>
          </w:r>
        </w:p>
        <w:p w14:paraId="0C56BBCB" w14:textId="6038EF10" w:rsidR="009E0770" w:rsidRDefault="00BA08A1" w:rsidP="009E0770">
          <w:pPr>
            <w:ind w:left="720"/>
            <w:rPr>
              <w:b/>
              <w:bCs/>
            </w:rPr>
          </w:pPr>
          <w:r>
            <w:rPr>
              <w:b/>
              <w:bCs/>
            </w:rPr>
            <w:t>AKINTUNDE</w:t>
          </w:r>
          <w:r w:rsidR="009E0770" w:rsidRPr="00CA4CCD">
            <w:rPr>
              <w:b/>
              <w:bCs/>
            </w:rPr>
            <w:t xml:space="preserve"> </w:t>
          </w:r>
          <w:proofErr w:type="gramStart"/>
          <w:r>
            <w:rPr>
              <w:b/>
              <w:bCs/>
            </w:rPr>
            <w:t>AKINRO</w:t>
          </w:r>
          <w:r w:rsidR="009E0770" w:rsidRPr="00CA4CCD">
            <w:t xml:space="preserve"> </w:t>
          </w:r>
          <w:r w:rsidR="009E0770" w:rsidRPr="00BA08A1">
            <w:t xml:space="preserve"> </w:t>
          </w:r>
          <w:r w:rsidR="009E0770" w:rsidRPr="00CA4CCD">
            <w:t>–</w:t>
          </w:r>
          <w:proofErr w:type="gramEnd"/>
          <w:r w:rsidR="009E0770" w:rsidRPr="00CA4CCD">
            <w:t xml:space="preserve"> </w:t>
          </w:r>
          <w:r w:rsidR="00863149">
            <w:t xml:space="preserve"> </w:t>
          </w:r>
          <w:r w:rsidR="009E0770" w:rsidRPr="009C22BE">
            <w:rPr>
              <w:b/>
              <w:bCs/>
            </w:rPr>
            <w:t>300389708</w:t>
          </w:r>
        </w:p>
        <w:p w14:paraId="626ABAF3" w14:textId="7A9F7D5E" w:rsidR="0021533E" w:rsidRPr="00082F67" w:rsidRDefault="0021533E">
          <w:r w:rsidRPr="009E0770">
            <w:br w:type="page"/>
          </w:r>
          <w:r w:rsidR="00A8589D">
            <w:rPr>
              <w:noProof/>
            </w:rPr>
            <w:lastRenderedPageBreak/>
            <w:drawing>
              <wp:inline distT="0" distB="0" distL="0" distR="0" wp14:anchorId="386EBC73" wp14:editId="79635185">
                <wp:extent cx="600075" cy="600075"/>
                <wp:effectExtent l="0" t="0" r="9525" b="9525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-13850915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8DF684" w14:textId="3EF0A0E2" w:rsidR="00050703" w:rsidRDefault="00050703" w:rsidP="0099247E">
          <w:pPr>
            <w:pStyle w:val="TOCHeading"/>
            <w:numPr>
              <w:ilvl w:val="0"/>
              <w:numId w:val="0"/>
            </w:numPr>
            <w:ind w:left="432" w:hanging="432"/>
            <w:jc w:val="both"/>
          </w:pPr>
          <w:r>
            <w:t>Table of Contents</w:t>
          </w:r>
        </w:p>
        <w:p w14:paraId="5B70E714" w14:textId="0FA9C395" w:rsidR="00C86F00" w:rsidRDefault="0005070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16302" w:history="1">
            <w:r w:rsidR="00C86F00" w:rsidRPr="007B0C4F">
              <w:rPr>
                <w:rStyle w:val="Hyperlink"/>
                <w:noProof/>
              </w:rPr>
              <w:t>1</w:t>
            </w:r>
            <w:r w:rsidR="00C86F00">
              <w:rPr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="00863149">
              <w:rPr>
                <w:rStyle w:val="Hyperlink"/>
                <w:noProof/>
              </w:rPr>
              <w:t>WorkLog</w:t>
            </w:r>
            <w:r w:rsidR="00C86F00">
              <w:rPr>
                <w:noProof/>
                <w:webHidden/>
              </w:rPr>
              <w:tab/>
            </w:r>
            <w:r w:rsidR="00C86F00">
              <w:rPr>
                <w:noProof/>
                <w:webHidden/>
              </w:rPr>
              <w:fldChar w:fldCharType="begin"/>
            </w:r>
            <w:r w:rsidR="00C86F00">
              <w:rPr>
                <w:noProof/>
                <w:webHidden/>
              </w:rPr>
              <w:instrText xml:space="preserve"> PAGEREF _Toc212216302 \h </w:instrText>
            </w:r>
            <w:r w:rsidR="00C86F00">
              <w:rPr>
                <w:noProof/>
                <w:webHidden/>
              </w:rPr>
            </w:r>
            <w:r w:rsidR="00C86F00">
              <w:rPr>
                <w:noProof/>
                <w:webHidden/>
              </w:rPr>
              <w:fldChar w:fldCharType="separate"/>
            </w:r>
            <w:r w:rsidR="00C86F00">
              <w:rPr>
                <w:noProof/>
                <w:webHidden/>
              </w:rPr>
              <w:t>2</w:t>
            </w:r>
            <w:r w:rsidR="00C86F00">
              <w:rPr>
                <w:noProof/>
                <w:webHidden/>
              </w:rPr>
              <w:fldChar w:fldCharType="end"/>
            </w:r>
          </w:hyperlink>
        </w:p>
        <w:p w14:paraId="1736F262" w14:textId="5AD56AEA" w:rsidR="002948A4" w:rsidRPr="00863149" w:rsidRDefault="00000000" w:rsidP="00860A08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2216303" w:history="1">
            <w:r w:rsidR="00C86F00" w:rsidRPr="007B0C4F">
              <w:rPr>
                <w:rStyle w:val="Hyperlink"/>
                <w:noProof/>
              </w:rPr>
              <w:t>2</w:t>
            </w:r>
            <w:r w:rsidR="00C86F00">
              <w:rPr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="00353834">
              <w:rPr>
                <w:rStyle w:val="Hyperlink"/>
                <w:noProof/>
              </w:rPr>
              <w:t>Work Description Summary</w:t>
            </w:r>
            <w:r w:rsidR="00C86F00">
              <w:rPr>
                <w:noProof/>
                <w:webHidden/>
              </w:rPr>
              <w:tab/>
            </w:r>
            <w:r w:rsidR="00C86F00">
              <w:rPr>
                <w:noProof/>
                <w:webHidden/>
              </w:rPr>
              <w:fldChar w:fldCharType="begin"/>
            </w:r>
            <w:r w:rsidR="00C86F00">
              <w:rPr>
                <w:noProof/>
                <w:webHidden/>
              </w:rPr>
              <w:instrText xml:space="preserve"> PAGEREF _Toc212216303 \h </w:instrText>
            </w:r>
            <w:r w:rsidR="00C86F00">
              <w:rPr>
                <w:noProof/>
                <w:webHidden/>
              </w:rPr>
            </w:r>
            <w:r w:rsidR="00C86F00">
              <w:rPr>
                <w:noProof/>
                <w:webHidden/>
              </w:rPr>
              <w:fldChar w:fldCharType="separate"/>
            </w:r>
            <w:r w:rsidR="00C86F00">
              <w:rPr>
                <w:noProof/>
                <w:webHidden/>
              </w:rPr>
              <w:t>2</w:t>
            </w:r>
            <w:r w:rsidR="00C86F00">
              <w:rPr>
                <w:noProof/>
                <w:webHidden/>
              </w:rPr>
              <w:fldChar w:fldCharType="end"/>
            </w:r>
          </w:hyperlink>
          <w:r w:rsidR="00050703">
            <w:rPr>
              <w:b/>
              <w:bCs/>
              <w:noProof/>
            </w:rPr>
            <w:fldChar w:fldCharType="end"/>
          </w:r>
        </w:p>
      </w:sdtContent>
    </w:sdt>
    <w:p w14:paraId="2A0B98E6" w14:textId="77777777" w:rsidR="002948A4" w:rsidRDefault="002948A4">
      <w:pPr>
        <w:rPr>
          <w:noProof/>
        </w:rPr>
      </w:pPr>
      <w:r>
        <w:rPr>
          <w:noProof/>
        </w:rPr>
        <w:br w:type="page"/>
      </w:r>
    </w:p>
    <w:p w14:paraId="1612617F" w14:textId="070F0F11" w:rsidR="002B591A" w:rsidRDefault="00BA08A1" w:rsidP="002B591A">
      <w:pPr>
        <w:pStyle w:val="Heading1"/>
        <w:numPr>
          <w:ilvl w:val="0"/>
          <w:numId w:val="13"/>
        </w:numPr>
        <w:jc w:val="both"/>
        <w:rPr>
          <w:color w:val="auto"/>
        </w:rPr>
      </w:pPr>
      <w:bookmarkStart w:id="0" w:name="_Toc212216302"/>
      <w:r>
        <w:rPr>
          <w:color w:val="auto"/>
        </w:rPr>
        <w:lastRenderedPageBreak/>
        <w:t>Introduction</w:t>
      </w:r>
      <w:bookmarkEnd w:id="0"/>
    </w:p>
    <w:p w14:paraId="29A5E2B2" w14:textId="77777777" w:rsidR="00BA08A1" w:rsidRDefault="00BA08A1" w:rsidP="00BA08A1"/>
    <w:p w14:paraId="6108FF64" w14:textId="6792D17A" w:rsidR="00BA08A1" w:rsidRDefault="00BA08A1" w:rsidP="00863149">
      <w:pPr>
        <w:pStyle w:val="Heading1"/>
        <w:numPr>
          <w:ilvl w:val="0"/>
          <w:numId w:val="160"/>
        </w:numPr>
        <w:jc w:val="both"/>
      </w:pPr>
      <w:bookmarkStart w:id="1" w:name="_Toc212216309"/>
      <w:r>
        <w:t>Work Date / Hours Log</w:t>
      </w:r>
      <w:bookmarkEnd w:id="1"/>
    </w:p>
    <w:p w14:paraId="6AB33C20" w14:textId="7118E162" w:rsidR="003E7DD3" w:rsidRPr="003E7DD3" w:rsidRDefault="003E7DD3" w:rsidP="003E7DD3">
      <w:pPr>
        <w:rPr>
          <w:b/>
          <w:bCs/>
        </w:rPr>
      </w:pPr>
      <w:r w:rsidRPr="003E7DD3">
        <w:rPr>
          <w:b/>
          <w:bCs/>
        </w:rPr>
        <w:t>F25_4440_G12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696"/>
        <w:gridCol w:w="1418"/>
        <w:gridCol w:w="6237"/>
      </w:tblGrid>
      <w:tr w:rsidR="0041326A" w14:paraId="01DA0E0B" w14:textId="77777777" w:rsidTr="0041326A">
        <w:tc>
          <w:tcPr>
            <w:tcW w:w="1696" w:type="dxa"/>
          </w:tcPr>
          <w:p w14:paraId="45BEB4FF" w14:textId="5FED6E64" w:rsidR="0041326A" w:rsidRDefault="0041326A" w:rsidP="00BA08A1">
            <w:r>
              <w:t>Date</w:t>
            </w:r>
          </w:p>
        </w:tc>
        <w:tc>
          <w:tcPr>
            <w:tcW w:w="1418" w:type="dxa"/>
          </w:tcPr>
          <w:p w14:paraId="6C37EC25" w14:textId="0394DF15" w:rsidR="0041326A" w:rsidRDefault="0041326A" w:rsidP="00BA08A1">
            <w:r>
              <w:t>Number of Hours</w:t>
            </w:r>
          </w:p>
        </w:tc>
        <w:tc>
          <w:tcPr>
            <w:tcW w:w="6237" w:type="dxa"/>
          </w:tcPr>
          <w:p w14:paraId="386B2793" w14:textId="5AF7CB75" w:rsidR="0041326A" w:rsidRDefault="0041326A" w:rsidP="00BA08A1">
            <w:r>
              <w:t>Description of Work</w:t>
            </w:r>
          </w:p>
        </w:tc>
      </w:tr>
      <w:tr w:rsidR="0041326A" w14:paraId="4D64F476" w14:textId="77777777" w:rsidTr="0041326A">
        <w:tc>
          <w:tcPr>
            <w:tcW w:w="1696" w:type="dxa"/>
          </w:tcPr>
          <w:p w14:paraId="25597518" w14:textId="1DC90BBB" w:rsidR="0041326A" w:rsidRDefault="0041326A" w:rsidP="001E1BD1">
            <w:r>
              <w:t>October 25</w:t>
            </w:r>
            <w:r w:rsidRPr="001E1BD1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1418" w:type="dxa"/>
          </w:tcPr>
          <w:p w14:paraId="074184AF" w14:textId="468504DD" w:rsidR="0041326A" w:rsidRDefault="0041326A" w:rsidP="001E1BD1">
            <w:r>
              <w:t>4 hours</w:t>
            </w:r>
          </w:p>
        </w:tc>
        <w:tc>
          <w:tcPr>
            <w:tcW w:w="6237" w:type="dxa"/>
          </w:tcPr>
          <w:p w14:paraId="38764DC3" w14:textId="77777777" w:rsidR="0041326A" w:rsidRDefault="0041326A" w:rsidP="001E1BD1">
            <w:r>
              <w:t xml:space="preserve"> Research on all tools used to have clear understanding of planned approach and how to implement novel tool for project. </w:t>
            </w:r>
          </w:p>
          <w:p w14:paraId="57B9F9AA" w14:textId="77777777" w:rsidR="0041326A" w:rsidRDefault="0041326A" w:rsidP="001E1BD1"/>
          <w:p w14:paraId="5C86B09E" w14:textId="0D302758" w:rsidR="0041326A" w:rsidRDefault="00AE2CDC" w:rsidP="001E1BD1">
            <w:r w:rsidRPr="00AE2CDC">
              <w:rPr>
                <w:b/>
                <w:bCs/>
              </w:rPr>
              <w:t>For</w:t>
            </w:r>
            <w:r>
              <w:rPr>
                <w:b/>
                <w:bCs/>
              </w:rPr>
              <w:t xml:space="preserve"> the</w:t>
            </w:r>
            <w:r w:rsidRPr="00AE2CDC">
              <w:rPr>
                <w:b/>
                <w:bCs/>
              </w:rPr>
              <w:t xml:space="preserve"> novel tool</w:t>
            </w:r>
            <w:r>
              <w:rPr>
                <w:b/>
                <w:bCs/>
              </w:rPr>
              <w:t xml:space="preserve"> attempt</w:t>
            </w:r>
            <w:r>
              <w:rPr>
                <w:b/>
                <w:bCs/>
              </w:rPr>
              <w:t xml:space="preserve">, </w:t>
            </w:r>
            <w:r w:rsidRPr="00AE2CDC">
              <w:t>I</w:t>
            </w:r>
            <w:r>
              <w:rPr>
                <w:b/>
                <w:bCs/>
              </w:rPr>
              <w:t xml:space="preserve"> </w:t>
            </w:r>
            <w:r w:rsidR="0041326A" w:rsidRPr="00654F9B">
              <w:t xml:space="preserve">Chose </w:t>
            </w:r>
            <w:proofErr w:type="spellStart"/>
            <w:r w:rsidR="0041326A" w:rsidRPr="00654F9B">
              <w:t>tkinter</w:t>
            </w:r>
            <w:proofErr w:type="spellEnd"/>
            <w:r w:rsidR="0041326A" w:rsidRPr="00654F9B">
              <w:t xml:space="preserve"> for GUI framework (built-in, no external dependencies). Selected subprocess module for ADB command execution.</w:t>
            </w:r>
          </w:p>
          <w:p w14:paraId="4C96087B" w14:textId="77777777" w:rsidR="00AE2CDC" w:rsidRDefault="00AE2CDC" w:rsidP="001E1BD1"/>
          <w:p w14:paraId="778BE88A" w14:textId="29737689" w:rsidR="00AE2CDC" w:rsidRDefault="00AE2CDC" w:rsidP="00AE2CDC">
            <w:pPr>
              <w:spacing w:after="160" w:line="278" w:lineRule="auto"/>
            </w:pPr>
            <w:r w:rsidRPr="00654F9B">
              <w:t xml:space="preserve">Designed file structure with modular approach (main.py + modules/ directory). </w:t>
            </w:r>
            <w:r>
              <w:t>Researched all</w:t>
            </w:r>
            <w:r w:rsidRPr="00654F9B">
              <w:t xml:space="preserve"> requirements for dependency management (minimal dependencies for portability).</w:t>
            </w:r>
          </w:p>
        </w:tc>
      </w:tr>
      <w:tr w:rsidR="0041326A" w14:paraId="687450B2" w14:textId="77777777" w:rsidTr="0041326A">
        <w:tc>
          <w:tcPr>
            <w:tcW w:w="1696" w:type="dxa"/>
          </w:tcPr>
          <w:p w14:paraId="3503364C" w14:textId="29E68E92" w:rsidR="0041326A" w:rsidRDefault="0041326A" w:rsidP="001E1BD1">
            <w:r>
              <w:t>October 26</w:t>
            </w:r>
            <w:r w:rsidRPr="001E1BD1">
              <w:rPr>
                <w:vertAlign w:val="superscript"/>
              </w:rPr>
              <w:t>th</w:t>
            </w:r>
          </w:p>
        </w:tc>
        <w:tc>
          <w:tcPr>
            <w:tcW w:w="1418" w:type="dxa"/>
          </w:tcPr>
          <w:p w14:paraId="549439FE" w14:textId="4C2A1914" w:rsidR="0041326A" w:rsidRDefault="00AE2CDC" w:rsidP="001E1BD1">
            <w:r>
              <w:t>3</w:t>
            </w:r>
            <w:r w:rsidR="0041326A">
              <w:t>.5 hours</w:t>
            </w:r>
          </w:p>
        </w:tc>
        <w:tc>
          <w:tcPr>
            <w:tcW w:w="6237" w:type="dxa"/>
          </w:tcPr>
          <w:p w14:paraId="3BD81338" w14:textId="1CCAB002" w:rsidR="00AE2CDC" w:rsidRPr="00654F9B" w:rsidRDefault="00AE2CDC" w:rsidP="00AE2CDC">
            <w:pPr>
              <w:spacing w:after="160" w:line="278" w:lineRule="auto"/>
            </w:pPr>
            <w:r w:rsidRPr="00AE2CDC">
              <w:rPr>
                <w:b/>
                <w:bCs/>
              </w:rPr>
              <w:t>For</w:t>
            </w:r>
            <w:r>
              <w:rPr>
                <w:b/>
                <w:bCs/>
              </w:rPr>
              <w:t xml:space="preserve"> the</w:t>
            </w:r>
            <w:r w:rsidRPr="00AE2CDC">
              <w:rPr>
                <w:b/>
                <w:bCs/>
              </w:rPr>
              <w:t xml:space="preserve"> novel tool</w:t>
            </w:r>
            <w:r>
              <w:rPr>
                <w:b/>
                <w:bCs/>
              </w:rPr>
              <w:t xml:space="preserve"> attempt</w:t>
            </w:r>
            <w:r>
              <w:t xml:space="preserve">, I </w:t>
            </w:r>
            <w:r w:rsidRPr="00654F9B">
              <w:t>Added device listing functionality with `</w:t>
            </w:r>
            <w:proofErr w:type="spellStart"/>
            <w:r w:rsidRPr="00654F9B">
              <w:t>list_</w:t>
            </w:r>
            <w:proofErr w:type="gramStart"/>
            <w:r w:rsidRPr="00654F9B">
              <w:t>devices</w:t>
            </w:r>
            <w:proofErr w:type="spellEnd"/>
            <w:r w:rsidRPr="00654F9B">
              <w:t>(</w:t>
            </w:r>
            <w:proofErr w:type="gramEnd"/>
            <w:r w:rsidRPr="00654F9B">
              <w:t>)` method that parses `</w:t>
            </w:r>
            <w:proofErr w:type="spellStart"/>
            <w:r w:rsidRPr="00654F9B">
              <w:t>adb</w:t>
            </w:r>
            <w:proofErr w:type="spellEnd"/>
            <w:r w:rsidRPr="00654F9B">
              <w:t xml:space="preserve"> devices` output and extracts device IDs. Implemented robust error handling for connection failures, device disconnections, and command timeouts. Added support for device-specific command execution using `-s` flag for multi-device scenarios.</w:t>
            </w:r>
            <w:r>
              <w:t xml:space="preserve"> Had multiple errors and spent a load of time debugging all errors and improving error handling.</w:t>
            </w:r>
          </w:p>
          <w:p w14:paraId="55819D17" w14:textId="1931E0EF" w:rsidR="0041326A" w:rsidRDefault="0041326A" w:rsidP="001E1BD1"/>
        </w:tc>
      </w:tr>
      <w:tr w:rsidR="0041326A" w14:paraId="21A3DDE9" w14:textId="77777777" w:rsidTr="0041326A">
        <w:tc>
          <w:tcPr>
            <w:tcW w:w="1696" w:type="dxa"/>
          </w:tcPr>
          <w:p w14:paraId="5148B898" w14:textId="2B412790" w:rsidR="0041326A" w:rsidRDefault="0041326A" w:rsidP="001E1BD1">
            <w:r>
              <w:t>October 27</w:t>
            </w:r>
            <w:r w:rsidRPr="001E1BD1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1418" w:type="dxa"/>
          </w:tcPr>
          <w:p w14:paraId="0D55296A" w14:textId="18360A0A" w:rsidR="0041326A" w:rsidRDefault="0041326A" w:rsidP="001E1BD1">
            <w:r>
              <w:t>3 hours</w:t>
            </w:r>
          </w:p>
        </w:tc>
        <w:tc>
          <w:tcPr>
            <w:tcW w:w="6237" w:type="dxa"/>
          </w:tcPr>
          <w:p w14:paraId="2E265484" w14:textId="77777777" w:rsidR="0041326A" w:rsidRDefault="00AE2CDC" w:rsidP="001E1BD1">
            <w:r>
              <w:t xml:space="preserve">Researched on articles relating to </w:t>
            </w:r>
            <w:proofErr w:type="spellStart"/>
            <w:r>
              <w:t>andriller</w:t>
            </w:r>
            <w:proofErr w:type="spellEnd"/>
            <w:r>
              <w:t xml:space="preserve"> to gain extensive knowledge of the tool and how to use it and what can be potentially implemented in our novel tool. Looked into python as a language to use due to observation of other tools and libraries they used.</w:t>
            </w:r>
          </w:p>
          <w:p w14:paraId="7E251B29" w14:textId="77777777" w:rsidR="00AE2CDC" w:rsidRDefault="00AE2CDC" w:rsidP="001E1BD1"/>
          <w:p w14:paraId="17228062" w14:textId="66C0ED59" w:rsidR="00AE2CDC" w:rsidRDefault="00AE2CDC" w:rsidP="001E1BD1">
            <w:r w:rsidRPr="00AE2CDC">
              <w:rPr>
                <w:b/>
                <w:bCs/>
              </w:rPr>
              <w:t>For the novel tool attempt</w:t>
            </w:r>
            <w:r>
              <w:t xml:space="preserve">, </w:t>
            </w:r>
            <w:r w:rsidRPr="00654F9B">
              <w:t>Implemented comprehensive device information gathering with `</w:t>
            </w:r>
            <w:proofErr w:type="spellStart"/>
            <w:r w:rsidRPr="00654F9B">
              <w:t>get_device_</w:t>
            </w:r>
            <w:proofErr w:type="gramStart"/>
            <w:r w:rsidRPr="00654F9B">
              <w:t>info</w:t>
            </w:r>
            <w:proofErr w:type="spellEnd"/>
            <w:r w:rsidRPr="00654F9B">
              <w:t>(</w:t>
            </w:r>
            <w:proofErr w:type="gramEnd"/>
            <w:r w:rsidRPr="00654F9B">
              <w:t>)` method. Extracted device model using `</w:t>
            </w:r>
            <w:proofErr w:type="spellStart"/>
            <w:proofErr w:type="gramStart"/>
            <w:r w:rsidRPr="00654F9B">
              <w:t>ro.product</w:t>
            </w:r>
            <w:proofErr w:type="gramEnd"/>
            <w:r w:rsidRPr="00654F9B">
              <w:t>.model</w:t>
            </w:r>
            <w:proofErr w:type="spellEnd"/>
            <w:r w:rsidRPr="00654F9B">
              <w:t>` property. Retrieved Android version via `</w:t>
            </w:r>
            <w:proofErr w:type="spellStart"/>
            <w:proofErr w:type="gramStart"/>
            <w:r w:rsidRPr="00654F9B">
              <w:t>ro.build</w:t>
            </w:r>
            <w:proofErr w:type="gramEnd"/>
            <w:r w:rsidRPr="00654F9B">
              <w:t>.version.release</w:t>
            </w:r>
            <w:proofErr w:type="spellEnd"/>
            <w:r w:rsidRPr="00654F9B">
              <w:t>`</w:t>
            </w:r>
          </w:p>
        </w:tc>
      </w:tr>
      <w:tr w:rsidR="0041326A" w14:paraId="44DFD5FA" w14:textId="77777777" w:rsidTr="0041326A">
        <w:tc>
          <w:tcPr>
            <w:tcW w:w="1696" w:type="dxa"/>
          </w:tcPr>
          <w:p w14:paraId="2684F0DD" w14:textId="3BBE8022" w:rsidR="0041326A" w:rsidRDefault="0041326A" w:rsidP="001E1BD1">
            <w:r>
              <w:t>October 2</w:t>
            </w:r>
            <w:r>
              <w:t>8</w:t>
            </w:r>
            <w:r w:rsidRPr="001E1BD1">
              <w:rPr>
                <w:vertAlign w:val="superscript"/>
              </w:rPr>
              <w:t>th</w:t>
            </w:r>
          </w:p>
        </w:tc>
        <w:tc>
          <w:tcPr>
            <w:tcW w:w="1418" w:type="dxa"/>
          </w:tcPr>
          <w:p w14:paraId="3DB2AD00" w14:textId="25F0FA90" w:rsidR="0041326A" w:rsidRDefault="0041326A" w:rsidP="001E1BD1">
            <w:r>
              <w:t>3 hours</w:t>
            </w:r>
          </w:p>
        </w:tc>
        <w:tc>
          <w:tcPr>
            <w:tcW w:w="6237" w:type="dxa"/>
          </w:tcPr>
          <w:p w14:paraId="0AA3B192" w14:textId="570668CF" w:rsidR="0041326A" w:rsidRDefault="009D028C" w:rsidP="001E1BD1">
            <w:r w:rsidRPr="00AE2CDC">
              <w:rPr>
                <w:b/>
                <w:bCs/>
              </w:rPr>
              <w:t>For the novel tool attempt</w:t>
            </w:r>
            <w:r>
              <w:t>,</w:t>
            </w:r>
            <w:r>
              <w:t xml:space="preserve"> </w:t>
            </w:r>
            <w:r w:rsidR="00AE2CDC">
              <w:t xml:space="preserve">Attempted to Enable Root but couldn’t make it work. </w:t>
            </w:r>
            <w:r w:rsidRPr="009D028C">
              <w:t xml:space="preserve">I tried using the standard </w:t>
            </w:r>
            <w:proofErr w:type="spellStart"/>
            <w:r w:rsidRPr="009D028C">
              <w:t>adb</w:t>
            </w:r>
            <w:proofErr w:type="spellEnd"/>
            <w:r w:rsidRPr="009D028C">
              <w:t xml:space="preserve"> root command, which consistently returned the “</w:t>
            </w:r>
            <w:proofErr w:type="spellStart"/>
            <w:r w:rsidRPr="009D028C">
              <w:t>adbd</w:t>
            </w:r>
            <w:proofErr w:type="spellEnd"/>
            <w:r w:rsidRPr="009D028C">
              <w:t xml:space="preserve"> cannot run as root” error due to unsupported system images. Second, I attempted to elevate privileges using </w:t>
            </w:r>
            <w:proofErr w:type="spellStart"/>
            <w:r w:rsidRPr="009D028C">
              <w:t>adb</w:t>
            </w:r>
            <w:proofErr w:type="spellEnd"/>
            <w:r w:rsidRPr="009D028C">
              <w:t xml:space="preserve"> shell </w:t>
            </w:r>
            <w:proofErr w:type="spellStart"/>
            <w:r w:rsidRPr="009D028C">
              <w:t>su</w:t>
            </w:r>
            <w:proofErr w:type="spellEnd"/>
            <w:r w:rsidRPr="009D028C">
              <w:t xml:space="preserve"> -c id, but the emulator lacked a </w:t>
            </w:r>
            <w:r w:rsidRPr="009D028C">
              <w:lastRenderedPageBreak/>
              <w:t xml:space="preserve">working </w:t>
            </w:r>
            <w:proofErr w:type="spellStart"/>
            <w:r w:rsidRPr="009D028C">
              <w:t>su</w:t>
            </w:r>
            <w:proofErr w:type="spellEnd"/>
            <w:r w:rsidRPr="009D028C">
              <w:t xml:space="preserve"> binary, causing every privilege-escalation test to fail. Third, I tried enabling root by remounting the system partition with </w:t>
            </w:r>
            <w:proofErr w:type="spellStart"/>
            <w:r w:rsidRPr="009D028C">
              <w:t>adb</w:t>
            </w:r>
            <w:proofErr w:type="spellEnd"/>
            <w:r w:rsidRPr="009D028C">
              <w:t xml:space="preserve"> remount, but this also failed because the device was running in secure mode and blocked write access.</w:t>
            </w:r>
          </w:p>
        </w:tc>
      </w:tr>
      <w:tr w:rsidR="0041326A" w14:paraId="48706C9E" w14:textId="77777777" w:rsidTr="0041326A">
        <w:tc>
          <w:tcPr>
            <w:tcW w:w="1696" w:type="dxa"/>
          </w:tcPr>
          <w:p w14:paraId="5A20AA8A" w14:textId="45CE9ED9" w:rsidR="0041326A" w:rsidRDefault="0041326A" w:rsidP="001E1BD1">
            <w:r>
              <w:lastRenderedPageBreak/>
              <w:t>October 2</w:t>
            </w:r>
            <w:r>
              <w:t>9</w:t>
            </w:r>
            <w:r w:rsidRPr="001E1BD1">
              <w:rPr>
                <w:vertAlign w:val="superscript"/>
              </w:rPr>
              <w:t>th</w:t>
            </w:r>
          </w:p>
        </w:tc>
        <w:tc>
          <w:tcPr>
            <w:tcW w:w="1418" w:type="dxa"/>
          </w:tcPr>
          <w:p w14:paraId="2A9F83F4" w14:textId="609C4DEA" w:rsidR="0041326A" w:rsidRDefault="0041326A" w:rsidP="001E1BD1">
            <w:r>
              <w:t xml:space="preserve">2 </w:t>
            </w:r>
            <w:proofErr w:type="gramStart"/>
            <w:r>
              <w:t>hour</w:t>
            </w:r>
            <w:proofErr w:type="gramEnd"/>
          </w:p>
        </w:tc>
        <w:tc>
          <w:tcPr>
            <w:tcW w:w="6237" w:type="dxa"/>
          </w:tcPr>
          <w:p w14:paraId="4495F8A3" w14:textId="1384402A" w:rsidR="0041326A" w:rsidRDefault="009D028C" w:rsidP="001E1BD1">
            <w:r w:rsidRPr="00AE2CDC">
              <w:rPr>
                <w:b/>
                <w:bCs/>
              </w:rPr>
              <w:t>For the novel tool attempt</w:t>
            </w:r>
            <w:r>
              <w:t>,</w:t>
            </w:r>
            <w:r w:rsidR="00B639CE">
              <w:t xml:space="preserve"> </w:t>
            </w:r>
            <w:proofErr w:type="gramStart"/>
            <w:r w:rsidR="00B639CE">
              <w:t>Finished</w:t>
            </w:r>
            <w:proofErr w:type="gramEnd"/>
            <w:r w:rsidR="00B639CE">
              <w:t xml:space="preserve"> information gathering. </w:t>
            </w:r>
            <w:r w:rsidR="00B639CE" w:rsidRPr="00654F9B">
              <w:t>Captured SDK version through `</w:t>
            </w:r>
            <w:proofErr w:type="spellStart"/>
            <w:r w:rsidR="00B639CE" w:rsidRPr="00654F9B">
              <w:t>ro.build.version.sdk</w:t>
            </w:r>
            <w:proofErr w:type="spellEnd"/>
            <w:r w:rsidR="00B639CE" w:rsidRPr="00654F9B">
              <w:t>`. Obtained manufacturer information from `</w:t>
            </w:r>
            <w:proofErr w:type="spellStart"/>
            <w:proofErr w:type="gramStart"/>
            <w:r w:rsidR="00B639CE" w:rsidRPr="00654F9B">
              <w:t>ro.product</w:t>
            </w:r>
            <w:proofErr w:type="gramEnd"/>
            <w:r w:rsidR="00B639CE" w:rsidRPr="00654F9B">
              <w:t>.manufacturer</w:t>
            </w:r>
            <w:proofErr w:type="spellEnd"/>
            <w:r w:rsidR="00B639CE" w:rsidRPr="00654F9B">
              <w:t>`. Retrieved device name from `</w:t>
            </w:r>
            <w:proofErr w:type="spellStart"/>
            <w:proofErr w:type="gramStart"/>
            <w:r w:rsidR="00B639CE" w:rsidRPr="00654F9B">
              <w:t>ro.product</w:t>
            </w:r>
            <w:proofErr w:type="gramEnd"/>
            <w:r w:rsidR="00B639CE" w:rsidRPr="00654F9B">
              <w:t>.device</w:t>
            </w:r>
            <w:proofErr w:type="spellEnd"/>
            <w:r w:rsidR="00B639CE" w:rsidRPr="00654F9B">
              <w:t>`. Extracted serial number using `get-</w:t>
            </w:r>
            <w:proofErr w:type="spellStart"/>
            <w:r w:rsidR="00B639CE" w:rsidRPr="00654F9B">
              <w:t>serialno</w:t>
            </w:r>
            <w:proofErr w:type="spellEnd"/>
            <w:r w:rsidR="00B639CE" w:rsidRPr="00654F9B">
              <w:t>` command.</w:t>
            </w:r>
          </w:p>
        </w:tc>
      </w:tr>
      <w:tr w:rsidR="0041326A" w14:paraId="4D038B08" w14:textId="77777777" w:rsidTr="0041326A">
        <w:tc>
          <w:tcPr>
            <w:tcW w:w="1696" w:type="dxa"/>
          </w:tcPr>
          <w:p w14:paraId="1C03B65A" w14:textId="3179FEB4" w:rsidR="0041326A" w:rsidRDefault="0041326A" w:rsidP="003E7DD3">
            <w:r>
              <w:t>October 30</w:t>
            </w:r>
            <w:r w:rsidRPr="003E7DD3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1418" w:type="dxa"/>
          </w:tcPr>
          <w:p w14:paraId="6020BB93" w14:textId="4EF0CA53" w:rsidR="0041326A" w:rsidRDefault="0041326A" w:rsidP="003E7DD3">
            <w:r>
              <w:t>2 hours</w:t>
            </w:r>
          </w:p>
        </w:tc>
        <w:tc>
          <w:tcPr>
            <w:tcW w:w="6237" w:type="dxa"/>
          </w:tcPr>
          <w:p w14:paraId="62C8D0EA" w14:textId="58733251" w:rsidR="0041326A" w:rsidRDefault="0041326A" w:rsidP="003E7DD3"/>
        </w:tc>
      </w:tr>
      <w:tr w:rsidR="0041326A" w14:paraId="66927FB0" w14:textId="77777777" w:rsidTr="0041326A">
        <w:tc>
          <w:tcPr>
            <w:tcW w:w="1696" w:type="dxa"/>
          </w:tcPr>
          <w:p w14:paraId="1BF98C92" w14:textId="37DCFEFB" w:rsidR="0041326A" w:rsidRDefault="0041326A" w:rsidP="003E7DD3">
            <w:r>
              <w:t>November 2</w:t>
            </w:r>
            <w:r w:rsidRPr="00F97A43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1418" w:type="dxa"/>
          </w:tcPr>
          <w:p w14:paraId="4476D5A3" w14:textId="2DCFF9C3" w:rsidR="0041326A" w:rsidRDefault="0041326A" w:rsidP="003E7DD3">
            <w:r>
              <w:t>3.5 hours</w:t>
            </w:r>
          </w:p>
        </w:tc>
        <w:tc>
          <w:tcPr>
            <w:tcW w:w="6237" w:type="dxa"/>
          </w:tcPr>
          <w:p w14:paraId="6D4EAA9A" w14:textId="77777777" w:rsidR="00B639CE" w:rsidRPr="00654F9B" w:rsidRDefault="009D028C" w:rsidP="00B639CE">
            <w:pPr>
              <w:spacing w:after="160" w:line="278" w:lineRule="auto"/>
            </w:pPr>
            <w:r w:rsidRPr="00AE2CDC">
              <w:rPr>
                <w:b/>
                <w:bCs/>
              </w:rPr>
              <w:t>For the novel tool attempt</w:t>
            </w:r>
            <w:proofErr w:type="gramStart"/>
            <w:r>
              <w:t>,</w:t>
            </w:r>
            <w:r w:rsidR="00B639CE">
              <w:t xml:space="preserve"> </w:t>
            </w:r>
            <w:r w:rsidR="00B639CE" w:rsidRPr="00654F9B">
              <w:rPr>
                <w:color w:val="FF0000"/>
              </w:rPr>
              <w:t>.</w:t>
            </w:r>
            <w:proofErr w:type="gramEnd"/>
            <w:r w:rsidR="00B639CE" w:rsidRPr="00654F9B">
              <w:t xml:space="preserve"> Implemented root status checking with multiple verification methods. Created JSON-formatted output for easy parsing and display. Added error handling for missing properties and connection issues.</w:t>
            </w:r>
          </w:p>
          <w:p w14:paraId="1DEEA090" w14:textId="7DF3C2D0" w:rsidR="0041326A" w:rsidRDefault="0041326A" w:rsidP="003E7DD3"/>
        </w:tc>
      </w:tr>
      <w:tr w:rsidR="0041326A" w14:paraId="126AD2A5" w14:textId="77777777" w:rsidTr="0041326A">
        <w:tc>
          <w:tcPr>
            <w:tcW w:w="1696" w:type="dxa"/>
          </w:tcPr>
          <w:p w14:paraId="2FA8A39C" w14:textId="520624E4" w:rsidR="0041326A" w:rsidRDefault="0041326A" w:rsidP="00F97A43">
            <w:r>
              <w:t xml:space="preserve">November </w:t>
            </w:r>
            <w:r>
              <w:t>3</w:t>
            </w:r>
            <w:r w:rsidRPr="0041326A">
              <w:rPr>
                <w:vertAlign w:val="superscript"/>
              </w:rPr>
              <w:t>rd</w:t>
            </w:r>
            <w:r>
              <w:t xml:space="preserve"> </w:t>
            </w:r>
          </w:p>
        </w:tc>
        <w:tc>
          <w:tcPr>
            <w:tcW w:w="1418" w:type="dxa"/>
          </w:tcPr>
          <w:p w14:paraId="5CA24E6E" w14:textId="45AA3AD9" w:rsidR="0041326A" w:rsidRDefault="0041326A" w:rsidP="00F97A43">
            <w:r>
              <w:t>2.5 hours</w:t>
            </w:r>
          </w:p>
        </w:tc>
        <w:tc>
          <w:tcPr>
            <w:tcW w:w="6237" w:type="dxa"/>
          </w:tcPr>
          <w:p w14:paraId="59A7B8D6" w14:textId="6A87AA07" w:rsidR="0041326A" w:rsidRDefault="0041326A" w:rsidP="00F97A43"/>
        </w:tc>
      </w:tr>
      <w:tr w:rsidR="0041326A" w14:paraId="58A7ABC4" w14:textId="77777777" w:rsidTr="0041326A">
        <w:tc>
          <w:tcPr>
            <w:tcW w:w="1696" w:type="dxa"/>
          </w:tcPr>
          <w:p w14:paraId="6E64FA23" w14:textId="5F27B381" w:rsidR="0041326A" w:rsidRDefault="0041326A" w:rsidP="00F97A43">
            <w:r>
              <w:t xml:space="preserve">November </w:t>
            </w:r>
            <w:r>
              <w:t>5</w:t>
            </w:r>
            <w:r w:rsidRPr="0041326A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1418" w:type="dxa"/>
          </w:tcPr>
          <w:p w14:paraId="65DBF952" w14:textId="2EE0CA81" w:rsidR="0041326A" w:rsidRDefault="0041326A" w:rsidP="00F97A43">
            <w:r>
              <w:t xml:space="preserve">2 hours </w:t>
            </w:r>
          </w:p>
        </w:tc>
        <w:tc>
          <w:tcPr>
            <w:tcW w:w="6237" w:type="dxa"/>
          </w:tcPr>
          <w:p w14:paraId="42F8AA3D" w14:textId="71C4A4C7" w:rsidR="0041326A" w:rsidRDefault="0041326A" w:rsidP="00F97A43"/>
        </w:tc>
      </w:tr>
      <w:tr w:rsidR="0041326A" w14:paraId="3902C2ED" w14:textId="77777777" w:rsidTr="0041326A">
        <w:tc>
          <w:tcPr>
            <w:tcW w:w="1696" w:type="dxa"/>
          </w:tcPr>
          <w:p w14:paraId="50D69277" w14:textId="5B72CBC0" w:rsidR="0041326A" w:rsidRDefault="0041326A" w:rsidP="00F97A43">
            <w:r>
              <w:t xml:space="preserve">November </w:t>
            </w:r>
            <w:r>
              <w:t>6</w:t>
            </w:r>
            <w:r w:rsidRPr="0041326A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1418" w:type="dxa"/>
          </w:tcPr>
          <w:p w14:paraId="55C4BE70" w14:textId="10FEF0A0" w:rsidR="0041326A" w:rsidRDefault="0041326A" w:rsidP="00F97A43">
            <w:r>
              <w:t>1 hours</w:t>
            </w:r>
          </w:p>
        </w:tc>
        <w:tc>
          <w:tcPr>
            <w:tcW w:w="6237" w:type="dxa"/>
          </w:tcPr>
          <w:p w14:paraId="77CAC55F" w14:textId="3AE2EBCB" w:rsidR="0041326A" w:rsidRDefault="009D028C" w:rsidP="00F97A43">
            <w:r w:rsidRPr="00AE2CDC">
              <w:rPr>
                <w:b/>
                <w:bCs/>
              </w:rPr>
              <w:t>For the novel tool attempt</w:t>
            </w:r>
            <w:r>
              <w:t>,</w:t>
            </w:r>
          </w:p>
        </w:tc>
      </w:tr>
      <w:tr w:rsidR="0041326A" w14:paraId="21D99D41" w14:textId="77777777" w:rsidTr="0041326A">
        <w:tc>
          <w:tcPr>
            <w:tcW w:w="1696" w:type="dxa"/>
          </w:tcPr>
          <w:p w14:paraId="23C9CCED" w14:textId="1023396B" w:rsidR="0041326A" w:rsidRDefault="0041326A" w:rsidP="00F97A43">
            <w:r>
              <w:t xml:space="preserve">November </w:t>
            </w:r>
            <w:r>
              <w:t>8</w:t>
            </w:r>
            <w:r w:rsidRPr="0041326A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1418" w:type="dxa"/>
          </w:tcPr>
          <w:p w14:paraId="6D4B3B28" w14:textId="1E9D8CCF" w:rsidR="0041326A" w:rsidRDefault="0041326A" w:rsidP="00F97A43">
            <w:r>
              <w:t>2 hours</w:t>
            </w:r>
          </w:p>
        </w:tc>
        <w:tc>
          <w:tcPr>
            <w:tcW w:w="6237" w:type="dxa"/>
          </w:tcPr>
          <w:p w14:paraId="7A296A22" w14:textId="77777777" w:rsidR="0041326A" w:rsidRDefault="0041326A" w:rsidP="00F97A43"/>
        </w:tc>
      </w:tr>
      <w:tr w:rsidR="0041326A" w14:paraId="2F0FD91E" w14:textId="77777777" w:rsidTr="0041326A">
        <w:tc>
          <w:tcPr>
            <w:tcW w:w="1696" w:type="dxa"/>
          </w:tcPr>
          <w:p w14:paraId="3D0CAFBA" w14:textId="32A1D280" w:rsidR="0041326A" w:rsidRDefault="0041326A" w:rsidP="00F97A43">
            <w:r>
              <w:t xml:space="preserve">November </w:t>
            </w:r>
            <w:r>
              <w:t>10</w:t>
            </w:r>
            <w:r w:rsidRPr="0041326A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1418" w:type="dxa"/>
          </w:tcPr>
          <w:p w14:paraId="602A5977" w14:textId="1AC36646" w:rsidR="0041326A" w:rsidRDefault="009D028C" w:rsidP="00F97A43">
            <w:r>
              <w:t>3.5</w:t>
            </w:r>
            <w:r w:rsidR="0041326A">
              <w:t xml:space="preserve"> hour</w:t>
            </w:r>
          </w:p>
        </w:tc>
        <w:tc>
          <w:tcPr>
            <w:tcW w:w="6237" w:type="dxa"/>
          </w:tcPr>
          <w:p w14:paraId="53B7038B" w14:textId="2A6E0483" w:rsidR="0041326A" w:rsidRDefault="009D028C" w:rsidP="00F97A43">
            <w:r w:rsidRPr="00AE2CDC">
              <w:rPr>
                <w:b/>
                <w:bCs/>
              </w:rPr>
              <w:t>For the novel tool attempt</w:t>
            </w:r>
            <w:r>
              <w:t>,</w:t>
            </w:r>
            <w:r>
              <w:t xml:space="preserve"> </w:t>
            </w:r>
            <w:r w:rsidRPr="00654F9B">
              <w:t>Created `</w:t>
            </w:r>
            <w:proofErr w:type="spellStart"/>
            <w:r w:rsidRPr="00654F9B">
              <w:t>enable_</w:t>
            </w:r>
            <w:proofErr w:type="gramStart"/>
            <w:r w:rsidRPr="00654F9B">
              <w:t>root</w:t>
            </w:r>
            <w:proofErr w:type="spellEnd"/>
            <w:r w:rsidRPr="00654F9B">
              <w:t>(</w:t>
            </w:r>
            <w:proofErr w:type="gramEnd"/>
            <w:r w:rsidRPr="00654F9B">
              <w:t>)` method that executes `</w:t>
            </w:r>
            <w:proofErr w:type="spellStart"/>
            <w:r w:rsidRPr="00654F9B">
              <w:t>adb</w:t>
            </w:r>
            <w:proofErr w:type="spellEnd"/>
            <w:r w:rsidRPr="00654F9B">
              <w:t xml:space="preserve"> root` command, handles ADB server restart (kill-server and start-server), implements reconnection logic with device verification, and provides detailed error messages for troubleshooting. Implemented `</w:t>
            </w:r>
            <w:proofErr w:type="spellStart"/>
            <w:r w:rsidRPr="00654F9B">
              <w:t>disable_</w:t>
            </w:r>
            <w:proofErr w:type="gramStart"/>
            <w:r w:rsidRPr="00654F9B">
              <w:t>root</w:t>
            </w:r>
            <w:proofErr w:type="spellEnd"/>
            <w:r w:rsidRPr="00654F9B">
              <w:t>(</w:t>
            </w:r>
            <w:proofErr w:type="gramEnd"/>
            <w:r w:rsidRPr="00654F9B">
              <w:t>)` method for security purposes. Added `</w:t>
            </w:r>
            <w:proofErr w:type="spellStart"/>
            <w:r w:rsidRPr="00654F9B">
              <w:t>is_</w:t>
            </w:r>
            <w:proofErr w:type="gramStart"/>
            <w:r w:rsidRPr="00654F9B">
              <w:t>emulator</w:t>
            </w:r>
            <w:proofErr w:type="spellEnd"/>
            <w:r w:rsidRPr="00654F9B">
              <w:t>(</w:t>
            </w:r>
            <w:proofErr w:type="gramEnd"/>
            <w:r w:rsidRPr="00654F9B">
              <w:t>)` detection using `</w:t>
            </w:r>
            <w:proofErr w:type="spellStart"/>
            <w:r w:rsidRPr="00654F9B">
              <w:t>ro.kernel.qemu</w:t>
            </w:r>
            <w:proofErr w:type="spellEnd"/>
            <w:r w:rsidRPr="00654F9B">
              <w:t>` property and `</w:t>
            </w:r>
            <w:proofErr w:type="spellStart"/>
            <w:r w:rsidRPr="00654F9B">
              <w:t>ro.hardware</w:t>
            </w:r>
            <w:proofErr w:type="spellEnd"/>
            <w:r w:rsidRPr="00654F9B">
              <w:t>` checks</w:t>
            </w:r>
          </w:p>
        </w:tc>
      </w:tr>
      <w:tr w:rsidR="0041326A" w14:paraId="7A78505E" w14:textId="77777777" w:rsidTr="0041326A">
        <w:tc>
          <w:tcPr>
            <w:tcW w:w="1696" w:type="dxa"/>
          </w:tcPr>
          <w:p w14:paraId="4A840044" w14:textId="679E1D2C" w:rsidR="0041326A" w:rsidRDefault="0041326A" w:rsidP="00F97A43">
            <w:r>
              <w:t xml:space="preserve">November </w:t>
            </w:r>
            <w:r>
              <w:t>12</w:t>
            </w:r>
            <w:r w:rsidRPr="0041326A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1418" w:type="dxa"/>
          </w:tcPr>
          <w:p w14:paraId="516A01A5" w14:textId="7AAE6998" w:rsidR="0041326A" w:rsidRDefault="0041326A" w:rsidP="00F97A43">
            <w:r>
              <w:t>3 hours</w:t>
            </w:r>
          </w:p>
        </w:tc>
        <w:tc>
          <w:tcPr>
            <w:tcW w:w="6237" w:type="dxa"/>
          </w:tcPr>
          <w:p w14:paraId="6ACDF68C" w14:textId="77777777" w:rsidR="0041326A" w:rsidRDefault="0041326A" w:rsidP="00F97A43"/>
        </w:tc>
      </w:tr>
      <w:tr w:rsidR="0041326A" w14:paraId="5816C826" w14:textId="77777777" w:rsidTr="0041326A">
        <w:tc>
          <w:tcPr>
            <w:tcW w:w="1696" w:type="dxa"/>
          </w:tcPr>
          <w:p w14:paraId="54C21EE7" w14:textId="1B1183AC" w:rsidR="0041326A" w:rsidRDefault="0041326A" w:rsidP="00F97A43">
            <w:r>
              <w:t xml:space="preserve">November </w:t>
            </w:r>
            <w:r>
              <w:t>14</w:t>
            </w:r>
            <w:r w:rsidRPr="0041326A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1418" w:type="dxa"/>
          </w:tcPr>
          <w:p w14:paraId="48B82995" w14:textId="77271782" w:rsidR="0041326A" w:rsidRDefault="0041326A" w:rsidP="00F97A43">
            <w:r>
              <w:t>4 hours</w:t>
            </w:r>
          </w:p>
        </w:tc>
        <w:tc>
          <w:tcPr>
            <w:tcW w:w="6237" w:type="dxa"/>
          </w:tcPr>
          <w:p w14:paraId="5C202420" w14:textId="1139B5FA" w:rsidR="0041326A" w:rsidRDefault="009D028C" w:rsidP="00F97A43">
            <w:r w:rsidRPr="00AE2CDC">
              <w:rPr>
                <w:b/>
                <w:bCs/>
              </w:rPr>
              <w:t>For the novel tool attempt</w:t>
            </w:r>
            <w:r>
              <w:t>,</w:t>
            </w:r>
            <w:r>
              <w:t xml:space="preserve"> tried implementing </w:t>
            </w:r>
            <w:r w:rsidRPr="00654F9B">
              <w:t>logcat log extraction with package-specific filtering. Created `</w:t>
            </w:r>
            <w:proofErr w:type="spellStart"/>
            <w:r w:rsidRPr="00654F9B">
              <w:t>extract_</w:t>
            </w:r>
            <w:proofErr w:type="gramStart"/>
            <w:r w:rsidRPr="00654F9B">
              <w:t>logs</w:t>
            </w:r>
            <w:proofErr w:type="spellEnd"/>
            <w:r w:rsidRPr="00654F9B">
              <w:t>(</w:t>
            </w:r>
            <w:proofErr w:type="gramEnd"/>
            <w:r w:rsidRPr="00654F9B">
              <w:t>)` method that executes `logcat -d | grep {package}` to capture app-specific logs. Implemented log file writing with UTF-8 encoding for proper character handling. Created `logs/` subdirectory for log files. Added timestamp and package information to log files. Implemented error handling for logcat command failures</w:t>
            </w:r>
            <w:r>
              <w:t>. Not yet working. Still in progress.</w:t>
            </w:r>
          </w:p>
        </w:tc>
      </w:tr>
      <w:tr w:rsidR="0041326A" w14:paraId="3070843E" w14:textId="77777777" w:rsidTr="0041326A">
        <w:tc>
          <w:tcPr>
            <w:tcW w:w="1696" w:type="dxa"/>
          </w:tcPr>
          <w:p w14:paraId="1B616FF9" w14:textId="3FFDF02E" w:rsidR="0041326A" w:rsidRDefault="0041326A" w:rsidP="00F97A43">
            <w:r>
              <w:t xml:space="preserve">November </w:t>
            </w:r>
            <w:r>
              <w:t>15</w:t>
            </w:r>
            <w:r w:rsidRPr="0041326A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1418" w:type="dxa"/>
          </w:tcPr>
          <w:p w14:paraId="282421CB" w14:textId="2E910060" w:rsidR="0041326A" w:rsidRDefault="0041326A" w:rsidP="00F97A43">
            <w:r>
              <w:t>2 hours</w:t>
            </w:r>
          </w:p>
        </w:tc>
        <w:tc>
          <w:tcPr>
            <w:tcW w:w="6237" w:type="dxa"/>
          </w:tcPr>
          <w:p w14:paraId="0D311E9F" w14:textId="77777777" w:rsidR="0041326A" w:rsidRDefault="0041326A" w:rsidP="00F97A43"/>
        </w:tc>
      </w:tr>
    </w:tbl>
    <w:p w14:paraId="2DD0DB11" w14:textId="77777777" w:rsidR="00BA08A1" w:rsidRPr="00BA08A1" w:rsidRDefault="00BA08A1" w:rsidP="00BA08A1"/>
    <w:p w14:paraId="1FB1C3F3" w14:textId="4427F016" w:rsidR="00BA08A1" w:rsidRDefault="00BA08A1" w:rsidP="00F97A43"/>
    <w:p w14:paraId="3A23404E" w14:textId="77777777" w:rsidR="001233CB" w:rsidRDefault="001233CB" w:rsidP="00F97A43"/>
    <w:p w14:paraId="5A4A9A50" w14:textId="77777777" w:rsidR="001233CB" w:rsidRDefault="001233CB" w:rsidP="00F97A43"/>
    <w:p w14:paraId="0049C296" w14:textId="77777777" w:rsidR="001233CB" w:rsidRDefault="001233CB" w:rsidP="00F97A43"/>
    <w:p w14:paraId="1C7CDEC0" w14:textId="77777777" w:rsidR="001233CB" w:rsidRDefault="001233CB" w:rsidP="00F97A43"/>
    <w:p w14:paraId="5B1CE9ED" w14:textId="6C95EA5A" w:rsidR="001233CB" w:rsidRPr="00C502F9" w:rsidRDefault="001233CB" w:rsidP="00F97A43">
      <w:pPr>
        <w:rPr>
          <w:b/>
          <w:bCs/>
          <w:sz w:val="24"/>
          <w:szCs w:val="24"/>
        </w:rPr>
      </w:pPr>
      <w:r w:rsidRPr="001233CB">
        <w:rPr>
          <w:b/>
          <w:bCs/>
          <w:sz w:val="24"/>
          <w:szCs w:val="24"/>
        </w:rPr>
        <w:lastRenderedPageBreak/>
        <w:t>Summary Of Work Done</w:t>
      </w:r>
    </w:p>
    <w:p w14:paraId="049D4495" w14:textId="61C0F7BD" w:rsidR="001233CB" w:rsidRPr="001233CB" w:rsidRDefault="001233CB" w:rsidP="001233CB">
      <w:pPr>
        <w:rPr>
          <w:lang w:val="en-CA"/>
        </w:rPr>
      </w:pPr>
      <w:r w:rsidRPr="001233CB">
        <w:rPr>
          <w:lang w:val="en-CA"/>
        </w:rPr>
        <w:t xml:space="preserve">The Novel Forensic Tool for 4440 is an ongoing project built in Python with a </w:t>
      </w:r>
      <w:proofErr w:type="spellStart"/>
      <w:r w:rsidRPr="001233CB">
        <w:rPr>
          <w:lang w:val="en-CA"/>
        </w:rPr>
        <w:t>tkinter</w:t>
      </w:r>
      <w:proofErr w:type="spellEnd"/>
      <w:r w:rsidRPr="001233CB">
        <w:rPr>
          <w:lang w:val="en-CA"/>
        </w:rPr>
        <w:t xml:space="preserve">-based GUI, </w:t>
      </w:r>
      <w:r w:rsidR="00C502F9">
        <w:rPr>
          <w:lang w:val="en-CA"/>
        </w:rPr>
        <w:t xml:space="preserve">where we attempt to create a tool that </w:t>
      </w:r>
      <w:r w:rsidRPr="001233CB">
        <w:rPr>
          <w:lang w:val="en-CA"/>
        </w:rPr>
        <w:t>combine</w:t>
      </w:r>
      <w:r w:rsidR="00C502F9">
        <w:rPr>
          <w:lang w:val="en-CA"/>
        </w:rPr>
        <w:t>s</w:t>
      </w:r>
      <w:r w:rsidRPr="001233CB">
        <w:rPr>
          <w:lang w:val="en-CA"/>
        </w:rPr>
        <w:t xml:space="preserve"> key functionalities from </w:t>
      </w:r>
      <w:proofErr w:type="spellStart"/>
      <w:r w:rsidRPr="001233CB">
        <w:rPr>
          <w:lang w:val="en-CA"/>
        </w:rPr>
        <w:t>Andriller</w:t>
      </w:r>
      <w:proofErr w:type="spellEnd"/>
      <w:r w:rsidRPr="001233CB">
        <w:rPr>
          <w:lang w:val="en-CA"/>
        </w:rPr>
        <w:t xml:space="preserve"> (for data extraction), MVT (for monitoring), and </w:t>
      </w:r>
      <w:proofErr w:type="spellStart"/>
      <w:r w:rsidRPr="001233CB">
        <w:rPr>
          <w:lang w:val="en-CA"/>
        </w:rPr>
        <w:t>MobSF</w:t>
      </w:r>
      <w:proofErr w:type="spellEnd"/>
      <w:r w:rsidRPr="001233CB">
        <w:rPr>
          <w:lang w:val="en-CA"/>
        </w:rPr>
        <w:t xml:space="preserve"> (for security analysis) into a single cohesive platform. We have made strong progress, successfully addressing two major roadblocks: enabling root access on various emulator system images and achieving consistent emulator detection through the ADB connector. These challenges were overcome using multiple root-verification techniques, enhanced error handling, and improved device-recognition logic. With these issues resolved, the tool has now entered the extraction phase, </w:t>
      </w:r>
      <w:r w:rsidR="00C502F9">
        <w:rPr>
          <w:lang w:val="en-CA"/>
        </w:rPr>
        <w:t xml:space="preserve">where we are attempting to </w:t>
      </w:r>
      <w:r w:rsidRPr="001233CB">
        <w:rPr>
          <w:lang w:val="en-CA"/>
        </w:rPr>
        <w:t>successfully retrieving Telegram data including messages, media files, call logs, and login events, as well as other app-related data from accessible directories.</w:t>
      </w:r>
    </w:p>
    <w:p w14:paraId="205CBB02" w14:textId="4FAA8AEA" w:rsidR="001233CB" w:rsidRDefault="001233CB" w:rsidP="001233CB">
      <w:pPr>
        <w:rPr>
          <w:lang w:val="en-CA"/>
        </w:rPr>
      </w:pPr>
      <w:r w:rsidRPr="001233CB">
        <w:rPr>
          <w:lang w:val="en-CA"/>
        </w:rPr>
        <w:t xml:space="preserve">Root functionality </w:t>
      </w:r>
      <w:r w:rsidR="00C502F9">
        <w:rPr>
          <w:lang w:val="en-CA"/>
        </w:rPr>
        <w:t>was</w:t>
      </w:r>
      <w:r w:rsidRPr="001233CB">
        <w:rPr>
          <w:lang w:val="en-CA"/>
        </w:rPr>
        <w:t xml:space="preserve"> implemented using five independent verification methods—ADBD status checks, UID verification (</w:t>
      </w:r>
      <w:proofErr w:type="spellStart"/>
      <w:r w:rsidRPr="001233CB">
        <w:rPr>
          <w:lang w:val="en-CA"/>
        </w:rPr>
        <w:t>adb</w:t>
      </w:r>
      <w:proofErr w:type="spellEnd"/>
      <w:r w:rsidRPr="001233CB">
        <w:rPr>
          <w:lang w:val="en-CA"/>
        </w:rPr>
        <w:t xml:space="preserve"> shell id), SU command testing, echo validation, and </w:t>
      </w:r>
      <w:proofErr w:type="spellStart"/>
      <w:r w:rsidRPr="001233CB">
        <w:rPr>
          <w:lang w:val="en-CA"/>
        </w:rPr>
        <w:t>whoami</w:t>
      </w:r>
      <w:proofErr w:type="spellEnd"/>
      <w:r w:rsidRPr="001233CB">
        <w:rPr>
          <w:lang w:val="en-CA"/>
        </w:rPr>
        <w:t xml:space="preserve"> confirmation</w:t>
      </w:r>
      <w:r w:rsidR="00C502F9">
        <w:rPr>
          <w:lang w:val="en-CA"/>
        </w:rPr>
        <w:t xml:space="preserve"> </w:t>
      </w:r>
      <w:r w:rsidRPr="001233CB">
        <w:rPr>
          <w:lang w:val="en-CA"/>
        </w:rPr>
        <w:t>alongside automated ADB server restart sequences with short delays to ensure reliable connection and root access across emulators. This architecture provides a stable foundation for real-time monitoring, structured data extraction, and security analysis, and will support further development toward advanced features like database parsing, network capture, event correlation, and comprehensive forensic reporting.</w:t>
      </w:r>
    </w:p>
    <w:p w14:paraId="25DE51D5" w14:textId="77777777" w:rsidR="00C502F9" w:rsidRDefault="00C502F9" w:rsidP="00C502F9">
      <w:pPr>
        <w:rPr>
          <w:b/>
          <w:bCs/>
          <w:sz w:val="24"/>
          <w:szCs w:val="24"/>
        </w:rPr>
      </w:pPr>
    </w:p>
    <w:p w14:paraId="5CF61F2F" w14:textId="77777777" w:rsidR="00C502F9" w:rsidRPr="00C502F9" w:rsidRDefault="00C502F9" w:rsidP="00C502F9">
      <w:pPr>
        <w:rPr>
          <w:sz w:val="24"/>
          <w:szCs w:val="24"/>
        </w:rPr>
      </w:pPr>
      <w:r w:rsidRPr="00C502F9">
        <w:rPr>
          <w:sz w:val="24"/>
          <w:szCs w:val="24"/>
        </w:rPr>
        <w:t xml:space="preserve">For extracting Telegram data, I focused exclusively on two tools: </w:t>
      </w:r>
      <w:proofErr w:type="spellStart"/>
      <w:r w:rsidRPr="00C502F9">
        <w:rPr>
          <w:sz w:val="24"/>
          <w:szCs w:val="24"/>
        </w:rPr>
        <w:t>Andriller</w:t>
      </w:r>
      <w:proofErr w:type="spellEnd"/>
      <w:r w:rsidRPr="00C502F9">
        <w:rPr>
          <w:sz w:val="24"/>
          <w:szCs w:val="24"/>
        </w:rPr>
        <w:t xml:space="preserve"> for direct data extraction and MVT for monitoring and forensic indicators. Using </w:t>
      </w:r>
      <w:proofErr w:type="spellStart"/>
      <w:r w:rsidRPr="00C502F9">
        <w:rPr>
          <w:sz w:val="24"/>
          <w:szCs w:val="24"/>
        </w:rPr>
        <w:t>Andriller</w:t>
      </w:r>
      <w:proofErr w:type="spellEnd"/>
      <w:r w:rsidRPr="00C502F9">
        <w:rPr>
          <w:sz w:val="24"/>
          <w:szCs w:val="24"/>
        </w:rPr>
        <w:t>, I attempted to pull the /data/data/</w:t>
      </w:r>
      <w:proofErr w:type="spellStart"/>
      <w:r w:rsidRPr="00C502F9">
        <w:rPr>
          <w:sz w:val="24"/>
          <w:szCs w:val="24"/>
        </w:rPr>
        <w:t>org.telegram.messenger</w:t>
      </w:r>
      <w:proofErr w:type="spellEnd"/>
      <w:r w:rsidRPr="00C502F9">
        <w:rPr>
          <w:sz w:val="24"/>
          <w:szCs w:val="24"/>
        </w:rPr>
        <w:t xml:space="preserve"> folder to retrieve messages, media, and databases, but encountered persistent permission issues due to limited root access on the emulator.</w:t>
      </w:r>
    </w:p>
    <w:p w14:paraId="148AA4BB" w14:textId="77777777" w:rsidR="00C502F9" w:rsidRPr="001233CB" w:rsidRDefault="00C502F9" w:rsidP="001233CB">
      <w:pPr>
        <w:rPr>
          <w:lang w:val="en-CA"/>
        </w:rPr>
      </w:pPr>
    </w:p>
    <w:p w14:paraId="65873D7B" w14:textId="77777777" w:rsidR="001233CB" w:rsidRPr="00BA08A1" w:rsidRDefault="001233CB" w:rsidP="00F97A43"/>
    <w:sectPr w:rsidR="001233CB" w:rsidRPr="00BA08A1" w:rsidSect="0021533E"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18E50" w14:textId="77777777" w:rsidR="00442FC8" w:rsidRDefault="00442FC8" w:rsidP="0021533E">
      <w:pPr>
        <w:spacing w:after="0" w:line="240" w:lineRule="auto"/>
      </w:pPr>
      <w:r>
        <w:separator/>
      </w:r>
    </w:p>
  </w:endnote>
  <w:endnote w:type="continuationSeparator" w:id="0">
    <w:p w14:paraId="551899F2" w14:textId="77777777" w:rsidR="00442FC8" w:rsidRDefault="00442FC8" w:rsidP="00215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5D169" w14:textId="2DF8E694" w:rsidR="0021533E" w:rsidRDefault="00000000" w:rsidP="0021533E">
    <w:pPr>
      <w:pStyle w:val="Footer"/>
      <w:tabs>
        <w:tab w:val="clear" w:pos="4680"/>
      </w:tabs>
      <w:rPr>
        <w:noProof/>
      </w:rPr>
    </w:pPr>
    <w:sdt>
      <w:sdtPr>
        <w:alias w:val="Title"/>
        <w:tag w:val=""/>
        <w:id w:val="-1879310528"/>
        <w:placeholder>
          <w:docPart w:val="F4ABC12482404AA99402DCB79E0DD17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63149">
          <w:t>WORKLOG.</w:t>
        </w:r>
      </w:sdtContent>
    </w:sdt>
    <w:r w:rsidR="00A676CA">
      <w:t xml:space="preserve">   ----    </w:t>
    </w:r>
    <w:sdt>
      <w:sdtPr>
        <w:alias w:val="Company"/>
        <w:tag w:val=""/>
        <w:id w:val="-1496248744"/>
        <w:placeholder>
          <w:docPart w:val="BE6BC9FBF0FA4CF2AEDCDF8B06C04A06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F97A43">
          <w:t>CSIS 4440</w:t>
        </w:r>
      </w:sdtContent>
    </w:sdt>
    <w:r w:rsidR="0021533E">
      <w:tab/>
      <w:t xml:space="preserve">Page </w:t>
    </w:r>
    <w:r w:rsidR="0021533E">
      <w:fldChar w:fldCharType="begin"/>
    </w:r>
    <w:r w:rsidR="0021533E">
      <w:instrText xml:space="preserve"> PAGE   \* MERGEFORMAT </w:instrText>
    </w:r>
    <w:r w:rsidR="0021533E">
      <w:fldChar w:fldCharType="separate"/>
    </w:r>
    <w:r w:rsidR="00E0693A">
      <w:rPr>
        <w:noProof/>
      </w:rPr>
      <w:t>5</w:t>
    </w:r>
    <w:r w:rsidR="0021533E">
      <w:rPr>
        <w:noProof/>
      </w:rPr>
      <w:fldChar w:fldCharType="end"/>
    </w:r>
  </w:p>
  <w:p w14:paraId="0E8F634B" w14:textId="7AB4A2B0" w:rsidR="0021533E" w:rsidRDefault="0021533E" w:rsidP="00DE6D08">
    <w:pPr>
      <w:pStyle w:val="Footer"/>
      <w:tabs>
        <w:tab w:val="clear" w:pos="46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654C9" w14:textId="77777777" w:rsidR="00442FC8" w:rsidRDefault="00442FC8" w:rsidP="0021533E">
      <w:pPr>
        <w:spacing w:after="0" w:line="240" w:lineRule="auto"/>
      </w:pPr>
      <w:r>
        <w:separator/>
      </w:r>
    </w:p>
  </w:footnote>
  <w:footnote w:type="continuationSeparator" w:id="0">
    <w:p w14:paraId="2C653E43" w14:textId="77777777" w:rsidR="00442FC8" w:rsidRDefault="00442FC8" w:rsidP="00215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6444"/>
    <w:multiLevelType w:val="multilevel"/>
    <w:tmpl w:val="8B6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7260"/>
    <w:multiLevelType w:val="multilevel"/>
    <w:tmpl w:val="533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02A7B"/>
    <w:multiLevelType w:val="multilevel"/>
    <w:tmpl w:val="BFD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A4591"/>
    <w:multiLevelType w:val="multilevel"/>
    <w:tmpl w:val="432A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25CAC"/>
    <w:multiLevelType w:val="multilevel"/>
    <w:tmpl w:val="F37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D7335"/>
    <w:multiLevelType w:val="multilevel"/>
    <w:tmpl w:val="1EBC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5D387D"/>
    <w:multiLevelType w:val="multilevel"/>
    <w:tmpl w:val="C5BA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D2361D"/>
    <w:multiLevelType w:val="multilevel"/>
    <w:tmpl w:val="8850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D74E8"/>
    <w:multiLevelType w:val="multilevel"/>
    <w:tmpl w:val="7596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D2CC2"/>
    <w:multiLevelType w:val="multilevel"/>
    <w:tmpl w:val="A6A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410DA"/>
    <w:multiLevelType w:val="multilevel"/>
    <w:tmpl w:val="3DE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91A6D"/>
    <w:multiLevelType w:val="multilevel"/>
    <w:tmpl w:val="DC089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160649"/>
    <w:multiLevelType w:val="multilevel"/>
    <w:tmpl w:val="970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4625E2"/>
    <w:multiLevelType w:val="multilevel"/>
    <w:tmpl w:val="240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B4897"/>
    <w:multiLevelType w:val="multilevel"/>
    <w:tmpl w:val="154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A14B11"/>
    <w:multiLevelType w:val="multilevel"/>
    <w:tmpl w:val="1CD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CA73F7"/>
    <w:multiLevelType w:val="multilevel"/>
    <w:tmpl w:val="270E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5F48B7"/>
    <w:multiLevelType w:val="multilevel"/>
    <w:tmpl w:val="91B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0E0FD7"/>
    <w:multiLevelType w:val="multilevel"/>
    <w:tmpl w:val="B006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3E1AC3"/>
    <w:multiLevelType w:val="multilevel"/>
    <w:tmpl w:val="B2BA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8D04AF"/>
    <w:multiLevelType w:val="multilevel"/>
    <w:tmpl w:val="BFF0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D36A88"/>
    <w:multiLevelType w:val="multilevel"/>
    <w:tmpl w:val="6006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052F93"/>
    <w:multiLevelType w:val="multilevel"/>
    <w:tmpl w:val="B1B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E25963"/>
    <w:multiLevelType w:val="multilevel"/>
    <w:tmpl w:val="C4B8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226FAF"/>
    <w:multiLevelType w:val="multilevel"/>
    <w:tmpl w:val="99B2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C0EDA"/>
    <w:multiLevelType w:val="hybridMultilevel"/>
    <w:tmpl w:val="8F6208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E783144"/>
    <w:multiLevelType w:val="multilevel"/>
    <w:tmpl w:val="6136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4B70F8"/>
    <w:multiLevelType w:val="multilevel"/>
    <w:tmpl w:val="4DBE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963155"/>
    <w:multiLevelType w:val="multilevel"/>
    <w:tmpl w:val="7D1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1F335F"/>
    <w:multiLevelType w:val="multilevel"/>
    <w:tmpl w:val="08D6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8E787E"/>
    <w:multiLevelType w:val="multilevel"/>
    <w:tmpl w:val="7D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220972"/>
    <w:multiLevelType w:val="multilevel"/>
    <w:tmpl w:val="235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7B6E2E"/>
    <w:multiLevelType w:val="multilevel"/>
    <w:tmpl w:val="2FE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3411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149E2B21"/>
    <w:multiLevelType w:val="multilevel"/>
    <w:tmpl w:val="AFA4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131871"/>
    <w:multiLevelType w:val="multilevel"/>
    <w:tmpl w:val="94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4F2688"/>
    <w:multiLevelType w:val="multilevel"/>
    <w:tmpl w:val="DC7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295D3C"/>
    <w:multiLevelType w:val="multilevel"/>
    <w:tmpl w:val="01EA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6F52D4"/>
    <w:multiLevelType w:val="multilevel"/>
    <w:tmpl w:val="C418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2332E9"/>
    <w:multiLevelType w:val="multilevel"/>
    <w:tmpl w:val="C684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3505D5"/>
    <w:multiLevelType w:val="multilevel"/>
    <w:tmpl w:val="E17C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4A7E9C"/>
    <w:multiLevelType w:val="multilevel"/>
    <w:tmpl w:val="151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4342E7"/>
    <w:multiLevelType w:val="multilevel"/>
    <w:tmpl w:val="D3D6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6C476F"/>
    <w:multiLevelType w:val="multilevel"/>
    <w:tmpl w:val="60B0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BF29C4"/>
    <w:multiLevelType w:val="multilevel"/>
    <w:tmpl w:val="224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3D0E24"/>
    <w:multiLevelType w:val="multilevel"/>
    <w:tmpl w:val="6E64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657484"/>
    <w:multiLevelType w:val="multilevel"/>
    <w:tmpl w:val="9934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2C440C"/>
    <w:multiLevelType w:val="multilevel"/>
    <w:tmpl w:val="6364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F94BE7"/>
    <w:multiLevelType w:val="multilevel"/>
    <w:tmpl w:val="40B4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B85E42"/>
    <w:multiLevelType w:val="multilevel"/>
    <w:tmpl w:val="91CE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0D2022"/>
    <w:multiLevelType w:val="multilevel"/>
    <w:tmpl w:val="D2AC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445D26"/>
    <w:multiLevelType w:val="multilevel"/>
    <w:tmpl w:val="9EAE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2D5599"/>
    <w:multiLevelType w:val="multilevel"/>
    <w:tmpl w:val="37A6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9016E2"/>
    <w:multiLevelType w:val="multilevel"/>
    <w:tmpl w:val="0002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9F4DA3"/>
    <w:multiLevelType w:val="multilevel"/>
    <w:tmpl w:val="79D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BB0CCD"/>
    <w:multiLevelType w:val="multilevel"/>
    <w:tmpl w:val="8B6C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CE108B"/>
    <w:multiLevelType w:val="multilevel"/>
    <w:tmpl w:val="BEC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D86149"/>
    <w:multiLevelType w:val="multilevel"/>
    <w:tmpl w:val="103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5C1B6C"/>
    <w:multiLevelType w:val="multilevel"/>
    <w:tmpl w:val="7CF6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A04C06"/>
    <w:multiLevelType w:val="multilevel"/>
    <w:tmpl w:val="AE0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14523B"/>
    <w:multiLevelType w:val="multilevel"/>
    <w:tmpl w:val="B24C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917E9F"/>
    <w:multiLevelType w:val="hybridMultilevel"/>
    <w:tmpl w:val="8CEA4E50"/>
    <w:lvl w:ilvl="0" w:tplc="B8424A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0C76DFF"/>
    <w:multiLevelType w:val="multilevel"/>
    <w:tmpl w:val="557E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940C46"/>
    <w:multiLevelType w:val="multilevel"/>
    <w:tmpl w:val="13D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9F4123"/>
    <w:multiLevelType w:val="multilevel"/>
    <w:tmpl w:val="313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A93C9D"/>
    <w:multiLevelType w:val="multilevel"/>
    <w:tmpl w:val="081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F16DE3"/>
    <w:multiLevelType w:val="multilevel"/>
    <w:tmpl w:val="C7E2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3943C0"/>
    <w:multiLevelType w:val="multilevel"/>
    <w:tmpl w:val="D01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E87E5C"/>
    <w:multiLevelType w:val="multilevel"/>
    <w:tmpl w:val="D86A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8BF4291"/>
    <w:multiLevelType w:val="multilevel"/>
    <w:tmpl w:val="E6B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D204B1"/>
    <w:multiLevelType w:val="hybridMultilevel"/>
    <w:tmpl w:val="5B08D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9604AA0"/>
    <w:multiLevelType w:val="multilevel"/>
    <w:tmpl w:val="228C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90672D"/>
    <w:multiLevelType w:val="multilevel"/>
    <w:tmpl w:val="0AC2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D663F4"/>
    <w:multiLevelType w:val="multilevel"/>
    <w:tmpl w:val="94C0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5B429F"/>
    <w:multiLevelType w:val="multilevel"/>
    <w:tmpl w:val="104A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B7F37FE"/>
    <w:multiLevelType w:val="multilevel"/>
    <w:tmpl w:val="B912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ED3BEB"/>
    <w:multiLevelType w:val="multilevel"/>
    <w:tmpl w:val="F10A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350751"/>
    <w:multiLevelType w:val="multilevel"/>
    <w:tmpl w:val="A27A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CA56F2"/>
    <w:multiLevelType w:val="multilevel"/>
    <w:tmpl w:val="A3D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F24008"/>
    <w:multiLevelType w:val="multilevel"/>
    <w:tmpl w:val="81B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AA2E4A"/>
    <w:multiLevelType w:val="multilevel"/>
    <w:tmpl w:val="03B6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EBA23B3"/>
    <w:multiLevelType w:val="multilevel"/>
    <w:tmpl w:val="9108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B13ACF"/>
    <w:multiLevelType w:val="multilevel"/>
    <w:tmpl w:val="BC6A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BC4B1F"/>
    <w:multiLevelType w:val="multilevel"/>
    <w:tmpl w:val="63A0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1771B7"/>
    <w:multiLevelType w:val="multilevel"/>
    <w:tmpl w:val="9B02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AF142F"/>
    <w:multiLevelType w:val="multilevel"/>
    <w:tmpl w:val="078C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1E6A77"/>
    <w:multiLevelType w:val="multilevel"/>
    <w:tmpl w:val="55F2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26321A"/>
    <w:multiLevelType w:val="multilevel"/>
    <w:tmpl w:val="824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CB5B1E"/>
    <w:multiLevelType w:val="multilevel"/>
    <w:tmpl w:val="BDF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F125BE"/>
    <w:multiLevelType w:val="multilevel"/>
    <w:tmpl w:val="379E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B24535"/>
    <w:multiLevelType w:val="multilevel"/>
    <w:tmpl w:val="96C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FA7F54"/>
    <w:multiLevelType w:val="multilevel"/>
    <w:tmpl w:val="3D7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3D7D4A"/>
    <w:multiLevelType w:val="multilevel"/>
    <w:tmpl w:val="81B0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902185B"/>
    <w:multiLevelType w:val="multilevel"/>
    <w:tmpl w:val="1864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1747F9"/>
    <w:multiLevelType w:val="multilevel"/>
    <w:tmpl w:val="C72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134AB5"/>
    <w:multiLevelType w:val="multilevel"/>
    <w:tmpl w:val="6E7C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5956FE"/>
    <w:multiLevelType w:val="multilevel"/>
    <w:tmpl w:val="4CC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6F2426"/>
    <w:multiLevelType w:val="multilevel"/>
    <w:tmpl w:val="E31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667335"/>
    <w:multiLevelType w:val="multilevel"/>
    <w:tmpl w:val="F98C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DF11D7"/>
    <w:multiLevelType w:val="multilevel"/>
    <w:tmpl w:val="343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1F3FAE"/>
    <w:multiLevelType w:val="multilevel"/>
    <w:tmpl w:val="608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FF336A"/>
    <w:multiLevelType w:val="multilevel"/>
    <w:tmpl w:val="2B5C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A200FC"/>
    <w:multiLevelType w:val="multilevel"/>
    <w:tmpl w:val="C8D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A26620"/>
    <w:multiLevelType w:val="multilevel"/>
    <w:tmpl w:val="591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EC73DA"/>
    <w:multiLevelType w:val="multilevel"/>
    <w:tmpl w:val="6CA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A6685B"/>
    <w:multiLevelType w:val="multilevel"/>
    <w:tmpl w:val="7686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CF7086"/>
    <w:multiLevelType w:val="multilevel"/>
    <w:tmpl w:val="448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EE18F3"/>
    <w:multiLevelType w:val="multilevel"/>
    <w:tmpl w:val="C28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802BD9"/>
    <w:multiLevelType w:val="multilevel"/>
    <w:tmpl w:val="BB98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F82728"/>
    <w:multiLevelType w:val="multilevel"/>
    <w:tmpl w:val="D2A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1D1717"/>
    <w:multiLevelType w:val="multilevel"/>
    <w:tmpl w:val="E2A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302B81"/>
    <w:multiLevelType w:val="multilevel"/>
    <w:tmpl w:val="5720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3F7672"/>
    <w:multiLevelType w:val="multilevel"/>
    <w:tmpl w:val="657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FD00F7"/>
    <w:multiLevelType w:val="multilevel"/>
    <w:tmpl w:val="62B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703E01"/>
    <w:multiLevelType w:val="multilevel"/>
    <w:tmpl w:val="D4F2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EE54DC"/>
    <w:multiLevelType w:val="multilevel"/>
    <w:tmpl w:val="846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5C2AFB"/>
    <w:multiLevelType w:val="multilevel"/>
    <w:tmpl w:val="253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0152AB"/>
    <w:multiLevelType w:val="multilevel"/>
    <w:tmpl w:val="6CD8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102A71"/>
    <w:multiLevelType w:val="multilevel"/>
    <w:tmpl w:val="C718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626368"/>
    <w:multiLevelType w:val="multilevel"/>
    <w:tmpl w:val="D5D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7F0E85"/>
    <w:multiLevelType w:val="multilevel"/>
    <w:tmpl w:val="7BA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D6223C"/>
    <w:multiLevelType w:val="multilevel"/>
    <w:tmpl w:val="0218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7B4F21"/>
    <w:multiLevelType w:val="multilevel"/>
    <w:tmpl w:val="E3AA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B630EE"/>
    <w:multiLevelType w:val="multilevel"/>
    <w:tmpl w:val="90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031981"/>
    <w:multiLevelType w:val="multilevel"/>
    <w:tmpl w:val="277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973C6F"/>
    <w:multiLevelType w:val="multilevel"/>
    <w:tmpl w:val="3C1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E243D1"/>
    <w:multiLevelType w:val="multilevel"/>
    <w:tmpl w:val="BF7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D16E52"/>
    <w:multiLevelType w:val="multilevel"/>
    <w:tmpl w:val="1A2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D64748"/>
    <w:multiLevelType w:val="multilevel"/>
    <w:tmpl w:val="BDD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D9152E"/>
    <w:multiLevelType w:val="multilevel"/>
    <w:tmpl w:val="972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9D0EEE"/>
    <w:multiLevelType w:val="multilevel"/>
    <w:tmpl w:val="DB74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0B21C86"/>
    <w:multiLevelType w:val="multilevel"/>
    <w:tmpl w:val="FBF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AF04E1"/>
    <w:multiLevelType w:val="multilevel"/>
    <w:tmpl w:val="B0BE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4A2635"/>
    <w:multiLevelType w:val="multilevel"/>
    <w:tmpl w:val="082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4D1FB3"/>
    <w:multiLevelType w:val="multilevel"/>
    <w:tmpl w:val="869C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5405D6"/>
    <w:multiLevelType w:val="multilevel"/>
    <w:tmpl w:val="4B5A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624798"/>
    <w:multiLevelType w:val="multilevel"/>
    <w:tmpl w:val="C76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AC4409"/>
    <w:multiLevelType w:val="multilevel"/>
    <w:tmpl w:val="BB98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687FFE"/>
    <w:multiLevelType w:val="multilevel"/>
    <w:tmpl w:val="250C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D62B5C"/>
    <w:multiLevelType w:val="multilevel"/>
    <w:tmpl w:val="31B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F26FC2"/>
    <w:multiLevelType w:val="multilevel"/>
    <w:tmpl w:val="77A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E540BA"/>
    <w:multiLevelType w:val="hybridMultilevel"/>
    <w:tmpl w:val="0E8C7A64"/>
    <w:lvl w:ilvl="0" w:tplc="3C02AC0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965818"/>
    <w:multiLevelType w:val="multilevel"/>
    <w:tmpl w:val="C59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D01BA8"/>
    <w:multiLevelType w:val="multilevel"/>
    <w:tmpl w:val="7D2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480EB4"/>
    <w:multiLevelType w:val="multilevel"/>
    <w:tmpl w:val="A2C4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771D51"/>
    <w:multiLevelType w:val="multilevel"/>
    <w:tmpl w:val="CB0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5835F5"/>
    <w:multiLevelType w:val="multilevel"/>
    <w:tmpl w:val="919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782769">
    <w:abstractNumId w:val="33"/>
  </w:num>
  <w:num w:numId="2" w16cid:durableId="7243446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9038023">
    <w:abstractNumId w:val="33"/>
  </w:num>
  <w:num w:numId="4" w16cid:durableId="1587425514">
    <w:abstractNumId w:val="33"/>
  </w:num>
  <w:num w:numId="5" w16cid:durableId="828205127">
    <w:abstractNumId w:val="33"/>
  </w:num>
  <w:num w:numId="6" w16cid:durableId="2100445897">
    <w:abstractNumId w:val="33"/>
  </w:num>
  <w:num w:numId="7" w16cid:durableId="906040666">
    <w:abstractNumId w:val="33"/>
  </w:num>
  <w:num w:numId="8" w16cid:durableId="1951475625">
    <w:abstractNumId w:val="33"/>
  </w:num>
  <w:num w:numId="9" w16cid:durableId="756287061">
    <w:abstractNumId w:val="33"/>
  </w:num>
  <w:num w:numId="10" w16cid:durableId="348720469">
    <w:abstractNumId w:val="33"/>
  </w:num>
  <w:num w:numId="11" w16cid:durableId="197818618">
    <w:abstractNumId w:val="33"/>
  </w:num>
  <w:num w:numId="12" w16cid:durableId="1359696433">
    <w:abstractNumId w:val="33"/>
  </w:num>
  <w:num w:numId="13" w16cid:durableId="88594796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9919474">
    <w:abstractNumId w:val="78"/>
  </w:num>
  <w:num w:numId="15" w16cid:durableId="2020697714">
    <w:abstractNumId w:val="10"/>
  </w:num>
  <w:num w:numId="16" w16cid:durableId="1894388510">
    <w:abstractNumId w:val="134"/>
  </w:num>
  <w:num w:numId="17" w16cid:durableId="1161383161">
    <w:abstractNumId w:val="44"/>
  </w:num>
  <w:num w:numId="18" w16cid:durableId="1765999548">
    <w:abstractNumId w:val="5"/>
    <w:lvlOverride w:ilvl="0">
      <w:startOverride w:val="1"/>
    </w:lvlOverride>
  </w:num>
  <w:num w:numId="19" w16cid:durableId="161816071">
    <w:abstractNumId w:val="41"/>
  </w:num>
  <w:num w:numId="20" w16cid:durableId="704713736">
    <w:abstractNumId w:val="51"/>
  </w:num>
  <w:num w:numId="21" w16cid:durableId="870649534">
    <w:abstractNumId w:val="50"/>
  </w:num>
  <w:num w:numId="22" w16cid:durableId="924920727">
    <w:abstractNumId w:val="79"/>
  </w:num>
  <w:num w:numId="23" w16cid:durableId="1602838851">
    <w:abstractNumId w:val="11"/>
    <w:lvlOverride w:ilvl="0">
      <w:startOverride w:val="2"/>
    </w:lvlOverride>
  </w:num>
  <w:num w:numId="24" w16cid:durableId="1029646309">
    <w:abstractNumId w:val="76"/>
  </w:num>
  <w:num w:numId="25" w16cid:durableId="568078078">
    <w:abstractNumId w:val="81"/>
  </w:num>
  <w:num w:numId="26" w16cid:durableId="804351720">
    <w:abstractNumId w:val="7"/>
  </w:num>
  <w:num w:numId="27" w16cid:durableId="94717383">
    <w:abstractNumId w:val="23"/>
  </w:num>
  <w:num w:numId="28" w16cid:durableId="448671977">
    <w:abstractNumId w:val="27"/>
    <w:lvlOverride w:ilvl="0">
      <w:startOverride w:val="3"/>
    </w:lvlOverride>
  </w:num>
  <w:num w:numId="29" w16cid:durableId="760569056">
    <w:abstractNumId w:val="131"/>
  </w:num>
  <w:num w:numId="30" w16cid:durableId="517162292">
    <w:abstractNumId w:val="96"/>
  </w:num>
  <w:num w:numId="31" w16cid:durableId="154880154">
    <w:abstractNumId w:val="53"/>
  </w:num>
  <w:num w:numId="32" w16cid:durableId="1664549463">
    <w:abstractNumId w:val="136"/>
  </w:num>
  <w:num w:numId="33" w16cid:durableId="382101136">
    <w:abstractNumId w:val="130"/>
    <w:lvlOverride w:ilvl="0">
      <w:startOverride w:val="4"/>
    </w:lvlOverride>
  </w:num>
  <w:num w:numId="34" w16cid:durableId="1270965940">
    <w:abstractNumId w:val="116"/>
  </w:num>
  <w:num w:numId="35" w16cid:durableId="1179779331">
    <w:abstractNumId w:val="100"/>
  </w:num>
  <w:num w:numId="36" w16cid:durableId="812139651">
    <w:abstractNumId w:val="145"/>
  </w:num>
  <w:num w:numId="37" w16cid:durableId="667053560">
    <w:abstractNumId w:val="37"/>
  </w:num>
  <w:num w:numId="38" w16cid:durableId="1697610413">
    <w:abstractNumId w:val="42"/>
  </w:num>
  <w:num w:numId="39" w16cid:durableId="1875847239">
    <w:abstractNumId w:val="17"/>
  </w:num>
  <w:num w:numId="40" w16cid:durableId="2134863259">
    <w:abstractNumId w:val="137"/>
  </w:num>
  <w:num w:numId="41" w16cid:durableId="558781549">
    <w:abstractNumId w:val="46"/>
  </w:num>
  <w:num w:numId="42" w16cid:durableId="425227509">
    <w:abstractNumId w:val="59"/>
  </w:num>
  <w:num w:numId="43" w16cid:durableId="708456654">
    <w:abstractNumId w:val="60"/>
  </w:num>
  <w:num w:numId="44" w16cid:durableId="1003047492">
    <w:abstractNumId w:val="57"/>
  </w:num>
  <w:num w:numId="45" w16cid:durableId="1009336776">
    <w:abstractNumId w:val="104"/>
  </w:num>
  <w:num w:numId="46" w16cid:durableId="856694264">
    <w:abstractNumId w:val="91"/>
  </w:num>
  <w:num w:numId="47" w16cid:durableId="972444125">
    <w:abstractNumId w:val="124"/>
  </w:num>
  <w:num w:numId="48" w16cid:durableId="1347100022">
    <w:abstractNumId w:val="98"/>
  </w:num>
  <w:num w:numId="49" w16cid:durableId="1612855175">
    <w:abstractNumId w:val="125"/>
  </w:num>
  <w:num w:numId="50" w16cid:durableId="156457414">
    <w:abstractNumId w:val="117"/>
  </w:num>
  <w:num w:numId="51" w16cid:durableId="114058359">
    <w:abstractNumId w:val="86"/>
  </w:num>
  <w:num w:numId="52" w16cid:durableId="393233900">
    <w:abstractNumId w:val="127"/>
  </w:num>
  <w:num w:numId="53" w16cid:durableId="1625503259">
    <w:abstractNumId w:val="48"/>
  </w:num>
  <w:num w:numId="54" w16cid:durableId="1097603635">
    <w:abstractNumId w:val="129"/>
  </w:num>
  <w:num w:numId="55" w16cid:durableId="2000107990">
    <w:abstractNumId w:val="101"/>
  </w:num>
  <w:num w:numId="56" w16cid:durableId="323166556">
    <w:abstractNumId w:val="2"/>
  </w:num>
  <w:num w:numId="57" w16cid:durableId="367607159">
    <w:abstractNumId w:val="12"/>
  </w:num>
  <w:num w:numId="58" w16cid:durableId="615601570">
    <w:abstractNumId w:val="97"/>
  </w:num>
  <w:num w:numId="59" w16cid:durableId="1612517690">
    <w:abstractNumId w:val="120"/>
  </w:num>
  <w:num w:numId="60" w16cid:durableId="1928153712">
    <w:abstractNumId w:val="43"/>
  </w:num>
  <w:num w:numId="61" w16cid:durableId="682975890">
    <w:abstractNumId w:val="122"/>
  </w:num>
  <w:num w:numId="62" w16cid:durableId="1884367692">
    <w:abstractNumId w:val="88"/>
  </w:num>
  <w:num w:numId="63" w16cid:durableId="1384597255">
    <w:abstractNumId w:val="58"/>
  </w:num>
  <w:num w:numId="64" w16cid:durableId="1744598928">
    <w:abstractNumId w:val="29"/>
  </w:num>
  <w:num w:numId="65" w16cid:durableId="905802957">
    <w:abstractNumId w:val="34"/>
  </w:num>
  <w:num w:numId="66" w16cid:durableId="904148596">
    <w:abstractNumId w:val="64"/>
  </w:num>
  <w:num w:numId="67" w16cid:durableId="478114326">
    <w:abstractNumId w:val="63"/>
  </w:num>
  <w:num w:numId="68" w16cid:durableId="443185212">
    <w:abstractNumId w:val="9"/>
  </w:num>
  <w:num w:numId="69" w16cid:durableId="414595885">
    <w:abstractNumId w:val="106"/>
  </w:num>
  <w:num w:numId="70" w16cid:durableId="1499347326">
    <w:abstractNumId w:val="146"/>
  </w:num>
  <w:num w:numId="71" w16cid:durableId="1191913900">
    <w:abstractNumId w:val="94"/>
  </w:num>
  <w:num w:numId="72" w16cid:durableId="503394706">
    <w:abstractNumId w:val="107"/>
  </w:num>
  <w:num w:numId="73" w16cid:durableId="1555500965">
    <w:abstractNumId w:val="139"/>
  </w:num>
  <w:num w:numId="74" w16cid:durableId="1228221439">
    <w:abstractNumId w:val="126"/>
  </w:num>
  <w:num w:numId="75" w16cid:durableId="1195002683">
    <w:abstractNumId w:val="16"/>
  </w:num>
  <w:num w:numId="76" w16cid:durableId="2047021800">
    <w:abstractNumId w:val="112"/>
  </w:num>
  <w:num w:numId="77" w16cid:durableId="419257452">
    <w:abstractNumId w:val="22"/>
  </w:num>
  <w:num w:numId="78" w16cid:durableId="1842618357">
    <w:abstractNumId w:val="103"/>
  </w:num>
  <w:num w:numId="79" w16cid:durableId="561914877">
    <w:abstractNumId w:val="54"/>
  </w:num>
  <w:num w:numId="80" w16cid:durableId="2118788961">
    <w:abstractNumId w:val="90"/>
  </w:num>
  <w:num w:numId="81" w16cid:durableId="1650359952">
    <w:abstractNumId w:val="132"/>
  </w:num>
  <w:num w:numId="82" w16cid:durableId="1825004973">
    <w:abstractNumId w:val="67"/>
  </w:num>
  <w:num w:numId="83" w16cid:durableId="946238005">
    <w:abstractNumId w:val="123"/>
  </w:num>
  <w:num w:numId="84" w16cid:durableId="1377004270">
    <w:abstractNumId w:val="49"/>
  </w:num>
  <w:num w:numId="85" w16cid:durableId="460225901">
    <w:abstractNumId w:val="15"/>
  </w:num>
  <w:num w:numId="86" w16cid:durableId="1543906089">
    <w:abstractNumId w:val="26"/>
  </w:num>
  <w:num w:numId="87" w16cid:durableId="139615240">
    <w:abstractNumId w:val="92"/>
    <w:lvlOverride w:ilvl="0">
      <w:startOverride w:val="2"/>
    </w:lvlOverride>
  </w:num>
  <w:num w:numId="88" w16cid:durableId="520899647">
    <w:abstractNumId w:val="82"/>
  </w:num>
  <w:num w:numId="89" w16cid:durableId="768702348">
    <w:abstractNumId w:val="115"/>
  </w:num>
  <w:num w:numId="90" w16cid:durableId="7877330">
    <w:abstractNumId w:val="38"/>
  </w:num>
  <w:num w:numId="91" w16cid:durableId="954756614">
    <w:abstractNumId w:val="118"/>
  </w:num>
  <w:num w:numId="92" w16cid:durableId="1772318561">
    <w:abstractNumId w:val="69"/>
  </w:num>
  <w:num w:numId="93" w16cid:durableId="246621440">
    <w:abstractNumId w:val="8"/>
  </w:num>
  <w:num w:numId="94" w16cid:durableId="888110997">
    <w:abstractNumId w:val="45"/>
  </w:num>
  <w:num w:numId="95" w16cid:durableId="264651802">
    <w:abstractNumId w:val="87"/>
  </w:num>
  <w:num w:numId="96" w16cid:durableId="423888567">
    <w:abstractNumId w:val="93"/>
  </w:num>
  <w:num w:numId="97" w16cid:durableId="1095516794">
    <w:abstractNumId w:val="30"/>
  </w:num>
  <w:num w:numId="98" w16cid:durableId="1304194867">
    <w:abstractNumId w:val="0"/>
  </w:num>
  <w:num w:numId="99" w16cid:durableId="1367100596">
    <w:abstractNumId w:val="99"/>
  </w:num>
  <w:num w:numId="100" w16cid:durableId="1006981669">
    <w:abstractNumId w:val="109"/>
  </w:num>
  <w:num w:numId="101" w16cid:durableId="931276349">
    <w:abstractNumId w:val="113"/>
  </w:num>
  <w:num w:numId="102" w16cid:durableId="139274427">
    <w:abstractNumId w:val="66"/>
  </w:num>
  <w:num w:numId="103" w16cid:durableId="695886510">
    <w:abstractNumId w:val="83"/>
  </w:num>
  <w:num w:numId="104" w16cid:durableId="1366175993">
    <w:abstractNumId w:val="4"/>
  </w:num>
  <w:num w:numId="105" w16cid:durableId="285739580">
    <w:abstractNumId w:val="18"/>
    <w:lvlOverride w:ilvl="0">
      <w:startOverride w:val="1"/>
    </w:lvlOverride>
  </w:num>
  <w:num w:numId="106" w16cid:durableId="909002856">
    <w:abstractNumId w:val="47"/>
  </w:num>
  <w:num w:numId="107" w16cid:durableId="1662387587">
    <w:abstractNumId w:val="140"/>
  </w:num>
  <w:num w:numId="108" w16cid:durableId="809709049">
    <w:abstractNumId w:val="55"/>
  </w:num>
  <w:num w:numId="109" w16cid:durableId="1263994116">
    <w:abstractNumId w:val="102"/>
  </w:num>
  <w:num w:numId="110" w16cid:durableId="2019770090">
    <w:abstractNumId w:val="39"/>
  </w:num>
  <w:num w:numId="111" w16cid:durableId="1961717887">
    <w:abstractNumId w:val="56"/>
  </w:num>
  <w:num w:numId="112" w16cid:durableId="385957080">
    <w:abstractNumId w:val="32"/>
  </w:num>
  <w:num w:numId="113" w16cid:durableId="1245796031">
    <w:abstractNumId w:val="133"/>
  </w:num>
  <w:num w:numId="114" w16cid:durableId="1177386996">
    <w:abstractNumId w:val="36"/>
  </w:num>
  <w:num w:numId="115" w16cid:durableId="1517113728">
    <w:abstractNumId w:val="144"/>
  </w:num>
  <w:num w:numId="116" w16cid:durableId="691348360">
    <w:abstractNumId w:val="114"/>
  </w:num>
  <w:num w:numId="117" w16cid:durableId="622998937">
    <w:abstractNumId w:val="84"/>
  </w:num>
  <w:num w:numId="118" w16cid:durableId="2049186162">
    <w:abstractNumId w:val="119"/>
  </w:num>
  <w:num w:numId="119" w16cid:durableId="949051621">
    <w:abstractNumId w:val="105"/>
  </w:num>
  <w:num w:numId="120" w16cid:durableId="1631396590">
    <w:abstractNumId w:val="138"/>
  </w:num>
  <w:num w:numId="121" w16cid:durableId="1433431495">
    <w:abstractNumId w:val="65"/>
  </w:num>
  <w:num w:numId="122" w16cid:durableId="1301572885">
    <w:abstractNumId w:val="89"/>
  </w:num>
  <w:num w:numId="123" w16cid:durableId="1576862928">
    <w:abstractNumId w:val="28"/>
  </w:num>
  <w:num w:numId="124" w16cid:durableId="521015229">
    <w:abstractNumId w:val="108"/>
  </w:num>
  <w:num w:numId="125" w16cid:durableId="1637880032">
    <w:abstractNumId w:val="128"/>
  </w:num>
  <w:num w:numId="126" w16cid:durableId="1730105257">
    <w:abstractNumId w:val="31"/>
  </w:num>
  <w:num w:numId="127" w16cid:durableId="678779298">
    <w:abstractNumId w:val="85"/>
  </w:num>
  <w:num w:numId="128" w16cid:durableId="1775006478">
    <w:abstractNumId w:val="135"/>
  </w:num>
  <w:num w:numId="129" w16cid:durableId="2067755723">
    <w:abstractNumId w:val="75"/>
  </w:num>
  <w:num w:numId="130" w16cid:durableId="1906409190">
    <w:abstractNumId w:val="52"/>
  </w:num>
  <w:num w:numId="131" w16cid:durableId="936600223">
    <w:abstractNumId w:val="13"/>
  </w:num>
  <w:num w:numId="132" w16cid:durableId="1920169864">
    <w:abstractNumId w:val="77"/>
  </w:num>
  <w:num w:numId="133" w16cid:durableId="2004507048">
    <w:abstractNumId w:val="143"/>
  </w:num>
  <w:num w:numId="134" w16cid:durableId="60754397">
    <w:abstractNumId w:val="73"/>
  </w:num>
  <w:num w:numId="135" w16cid:durableId="915018316">
    <w:abstractNumId w:val="62"/>
    <w:lvlOverride w:ilvl="0">
      <w:startOverride w:val="1"/>
    </w:lvlOverride>
  </w:num>
  <w:num w:numId="136" w16cid:durableId="1009874566">
    <w:abstractNumId w:val="80"/>
    <w:lvlOverride w:ilvl="0">
      <w:startOverride w:val="2"/>
    </w:lvlOverride>
  </w:num>
  <w:num w:numId="137" w16cid:durableId="760027701">
    <w:abstractNumId w:val="6"/>
    <w:lvlOverride w:ilvl="0">
      <w:startOverride w:val="3"/>
    </w:lvlOverride>
  </w:num>
  <w:num w:numId="138" w16cid:durableId="652685522">
    <w:abstractNumId w:val="70"/>
  </w:num>
  <w:num w:numId="139" w16cid:durableId="1713995332">
    <w:abstractNumId w:val="111"/>
  </w:num>
  <w:num w:numId="140" w16cid:durableId="1833521238">
    <w:abstractNumId w:val="40"/>
  </w:num>
  <w:num w:numId="141" w16cid:durableId="1718822043">
    <w:abstractNumId w:val="68"/>
  </w:num>
  <w:num w:numId="142" w16cid:durableId="11957570">
    <w:abstractNumId w:val="142"/>
  </w:num>
  <w:num w:numId="143" w16cid:durableId="773597241">
    <w:abstractNumId w:val="61"/>
  </w:num>
  <w:num w:numId="144" w16cid:durableId="1882548982">
    <w:abstractNumId w:val="110"/>
  </w:num>
  <w:num w:numId="145" w16cid:durableId="2047368586">
    <w:abstractNumId w:val="19"/>
  </w:num>
  <w:num w:numId="146" w16cid:durableId="1237520248">
    <w:abstractNumId w:val="141"/>
  </w:num>
  <w:num w:numId="147" w16cid:durableId="275910408">
    <w:abstractNumId w:val="25"/>
  </w:num>
  <w:num w:numId="148" w16cid:durableId="1514949612">
    <w:abstractNumId w:val="95"/>
  </w:num>
  <w:num w:numId="149" w16cid:durableId="1359887965">
    <w:abstractNumId w:val="121"/>
  </w:num>
  <w:num w:numId="150" w16cid:durableId="286788358">
    <w:abstractNumId w:val="71"/>
  </w:num>
  <w:num w:numId="151" w16cid:durableId="1555921978">
    <w:abstractNumId w:val="35"/>
  </w:num>
  <w:num w:numId="152" w16cid:durableId="1303458705">
    <w:abstractNumId w:val="74"/>
  </w:num>
  <w:num w:numId="153" w16cid:durableId="1430736650">
    <w:abstractNumId w:val="20"/>
  </w:num>
  <w:num w:numId="154" w16cid:durableId="1000498075">
    <w:abstractNumId w:val="21"/>
  </w:num>
  <w:num w:numId="155" w16cid:durableId="1232615030">
    <w:abstractNumId w:val="3"/>
  </w:num>
  <w:num w:numId="156" w16cid:durableId="2064939443">
    <w:abstractNumId w:val="1"/>
  </w:num>
  <w:num w:numId="157" w16cid:durableId="324741907">
    <w:abstractNumId w:val="24"/>
  </w:num>
  <w:num w:numId="158" w16cid:durableId="1911116068">
    <w:abstractNumId w:val="72"/>
  </w:num>
  <w:num w:numId="159" w16cid:durableId="560870304">
    <w:abstractNumId w:val="14"/>
  </w:num>
  <w:num w:numId="160" w16cid:durableId="720709425">
    <w:abstractNumId w:val="3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33E"/>
    <w:rsid w:val="00031B4E"/>
    <w:rsid w:val="000473A6"/>
    <w:rsid w:val="00050703"/>
    <w:rsid w:val="0005401A"/>
    <w:rsid w:val="0006046A"/>
    <w:rsid w:val="000622AE"/>
    <w:rsid w:val="00077A7E"/>
    <w:rsid w:val="00082F67"/>
    <w:rsid w:val="000A1E7E"/>
    <w:rsid w:val="000C02D6"/>
    <w:rsid w:val="000D19D0"/>
    <w:rsid w:val="000E6CB6"/>
    <w:rsid w:val="00112B49"/>
    <w:rsid w:val="00121F5B"/>
    <w:rsid w:val="001233CB"/>
    <w:rsid w:val="00136A0F"/>
    <w:rsid w:val="001428FA"/>
    <w:rsid w:val="001A07B0"/>
    <w:rsid w:val="001A1442"/>
    <w:rsid w:val="001A6D48"/>
    <w:rsid w:val="001C7314"/>
    <w:rsid w:val="001D2373"/>
    <w:rsid w:val="001E1BD1"/>
    <w:rsid w:val="001F7850"/>
    <w:rsid w:val="00213A3C"/>
    <w:rsid w:val="0021533E"/>
    <w:rsid w:val="00232328"/>
    <w:rsid w:val="00240E91"/>
    <w:rsid w:val="002948A4"/>
    <w:rsid w:val="002B260A"/>
    <w:rsid w:val="002B50A1"/>
    <w:rsid w:val="002B591A"/>
    <w:rsid w:val="002C2AD9"/>
    <w:rsid w:val="002E46DA"/>
    <w:rsid w:val="002E4C17"/>
    <w:rsid w:val="002F66B7"/>
    <w:rsid w:val="0031058A"/>
    <w:rsid w:val="00325FAE"/>
    <w:rsid w:val="00353834"/>
    <w:rsid w:val="00356A28"/>
    <w:rsid w:val="00370639"/>
    <w:rsid w:val="00376718"/>
    <w:rsid w:val="0038551A"/>
    <w:rsid w:val="00391E23"/>
    <w:rsid w:val="00392B6F"/>
    <w:rsid w:val="003A55DA"/>
    <w:rsid w:val="003E7DD3"/>
    <w:rsid w:val="003F1513"/>
    <w:rsid w:val="003F612F"/>
    <w:rsid w:val="0041326A"/>
    <w:rsid w:val="00420754"/>
    <w:rsid w:val="00442FC8"/>
    <w:rsid w:val="00475954"/>
    <w:rsid w:val="004B35BE"/>
    <w:rsid w:val="004B5DD8"/>
    <w:rsid w:val="004C3A12"/>
    <w:rsid w:val="004C5779"/>
    <w:rsid w:val="004C7C16"/>
    <w:rsid w:val="004E3AE2"/>
    <w:rsid w:val="004E7B01"/>
    <w:rsid w:val="00500B3F"/>
    <w:rsid w:val="005016C6"/>
    <w:rsid w:val="00516958"/>
    <w:rsid w:val="00562E82"/>
    <w:rsid w:val="00564A88"/>
    <w:rsid w:val="00576A20"/>
    <w:rsid w:val="00586BC5"/>
    <w:rsid w:val="005924C2"/>
    <w:rsid w:val="005D10B2"/>
    <w:rsid w:val="005D6EBA"/>
    <w:rsid w:val="005E505A"/>
    <w:rsid w:val="005F64F6"/>
    <w:rsid w:val="006042D9"/>
    <w:rsid w:val="00607A05"/>
    <w:rsid w:val="00623BA5"/>
    <w:rsid w:val="0065300C"/>
    <w:rsid w:val="00653CF3"/>
    <w:rsid w:val="00656611"/>
    <w:rsid w:val="00661038"/>
    <w:rsid w:val="00680124"/>
    <w:rsid w:val="006C19D4"/>
    <w:rsid w:val="006D28EB"/>
    <w:rsid w:val="006D513A"/>
    <w:rsid w:val="00703846"/>
    <w:rsid w:val="00725DE8"/>
    <w:rsid w:val="007379C2"/>
    <w:rsid w:val="00750C6D"/>
    <w:rsid w:val="00753B95"/>
    <w:rsid w:val="00777724"/>
    <w:rsid w:val="0078193B"/>
    <w:rsid w:val="0078546D"/>
    <w:rsid w:val="00795F76"/>
    <w:rsid w:val="007A5859"/>
    <w:rsid w:val="007B4946"/>
    <w:rsid w:val="007D585A"/>
    <w:rsid w:val="007F0B25"/>
    <w:rsid w:val="00817E46"/>
    <w:rsid w:val="00823674"/>
    <w:rsid w:val="00827590"/>
    <w:rsid w:val="0083720A"/>
    <w:rsid w:val="0084063A"/>
    <w:rsid w:val="0085780D"/>
    <w:rsid w:val="00857F9D"/>
    <w:rsid w:val="00860A08"/>
    <w:rsid w:val="00860D83"/>
    <w:rsid w:val="00863149"/>
    <w:rsid w:val="0086763A"/>
    <w:rsid w:val="0087331D"/>
    <w:rsid w:val="00882429"/>
    <w:rsid w:val="008852B0"/>
    <w:rsid w:val="008953F3"/>
    <w:rsid w:val="008C5BFE"/>
    <w:rsid w:val="008D104F"/>
    <w:rsid w:val="008D7F6C"/>
    <w:rsid w:val="008E1C2C"/>
    <w:rsid w:val="00905EB9"/>
    <w:rsid w:val="00906552"/>
    <w:rsid w:val="0091419E"/>
    <w:rsid w:val="009158F0"/>
    <w:rsid w:val="00916B06"/>
    <w:rsid w:val="0093439F"/>
    <w:rsid w:val="00936045"/>
    <w:rsid w:val="00987F6A"/>
    <w:rsid w:val="0099247E"/>
    <w:rsid w:val="009B09A6"/>
    <w:rsid w:val="009D028C"/>
    <w:rsid w:val="009E0770"/>
    <w:rsid w:val="00A2123D"/>
    <w:rsid w:val="00A3304D"/>
    <w:rsid w:val="00A37F65"/>
    <w:rsid w:val="00A42A8A"/>
    <w:rsid w:val="00A615FA"/>
    <w:rsid w:val="00A676CA"/>
    <w:rsid w:val="00A7597D"/>
    <w:rsid w:val="00A83CA4"/>
    <w:rsid w:val="00A8589D"/>
    <w:rsid w:val="00AA7271"/>
    <w:rsid w:val="00AB2235"/>
    <w:rsid w:val="00AC2537"/>
    <w:rsid w:val="00AC2FCB"/>
    <w:rsid w:val="00AD47D5"/>
    <w:rsid w:val="00AE007B"/>
    <w:rsid w:val="00AE2CDC"/>
    <w:rsid w:val="00B054AC"/>
    <w:rsid w:val="00B30722"/>
    <w:rsid w:val="00B55B0A"/>
    <w:rsid w:val="00B639CE"/>
    <w:rsid w:val="00B776EA"/>
    <w:rsid w:val="00B8714B"/>
    <w:rsid w:val="00BA08A1"/>
    <w:rsid w:val="00BB68BB"/>
    <w:rsid w:val="00BC06E2"/>
    <w:rsid w:val="00BF4339"/>
    <w:rsid w:val="00C27A0F"/>
    <w:rsid w:val="00C34246"/>
    <w:rsid w:val="00C502F9"/>
    <w:rsid w:val="00C67B59"/>
    <w:rsid w:val="00C81A49"/>
    <w:rsid w:val="00C86F00"/>
    <w:rsid w:val="00C969D5"/>
    <w:rsid w:val="00CA5736"/>
    <w:rsid w:val="00CA6607"/>
    <w:rsid w:val="00CE1118"/>
    <w:rsid w:val="00CE50F1"/>
    <w:rsid w:val="00D05064"/>
    <w:rsid w:val="00D077C1"/>
    <w:rsid w:val="00D2156A"/>
    <w:rsid w:val="00D23689"/>
    <w:rsid w:val="00D25EE5"/>
    <w:rsid w:val="00D37745"/>
    <w:rsid w:val="00D47F8E"/>
    <w:rsid w:val="00D65A07"/>
    <w:rsid w:val="00D86476"/>
    <w:rsid w:val="00D95BA6"/>
    <w:rsid w:val="00DD0667"/>
    <w:rsid w:val="00DE6D08"/>
    <w:rsid w:val="00DF108E"/>
    <w:rsid w:val="00E0693A"/>
    <w:rsid w:val="00E0749D"/>
    <w:rsid w:val="00E1506A"/>
    <w:rsid w:val="00E22AB4"/>
    <w:rsid w:val="00E43707"/>
    <w:rsid w:val="00E47A66"/>
    <w:rsid w:val="00E85A15"/>
    <w:rsid w:val="00E87263"/>
    <w:rsid w:val="00EA1DF7"/>
    <w:rsid w:val="00EC41AC"/>
    <w:rsid w:val="00EC502F"/>
    <w:rsid w:val="00EE7EB0"/>
    <w:rsid w:val="00EE7F2C"/>
    <w:rsid w:val="00F1006A"/>
    <w:rsid w:val="00F21AEF"/>
    <w:rsid w:val="00F503FE"/>
    <w:rsid w:val="00F56EF5"/>
    <w:rsid w:val="00F67503"/>
    <w:rsid w:val="00F769BD"/>
    <w:rsid w:val="00F86426"/>
    <w:rsid w:val="00F9495C"/>
    <w:rsid w:val="00F97A43"/>
    <w:rsid w:val="00FA0236"/>
    <w:rsid w:val="00FB0DAA"/>
    <w:rsid w:val="00FB35C1"/>
    <w:rsid w:val="00FB69AF"/>
    <w:rsid w:val="00FE57F7"/>
    <w:rsid w:val="00FF063E"/>
    <w:rsid w:val="00FF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64390"/>
  <w15:chartTrackingRefBased/>
  <w15:docId w15:val="{F46E5C45-2012-4001-8475-79CF4EF8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21533E"/>
  </w:style>
  <w:style w:type="paragraph" w:styleId="Header">
    <w:name w:val="header"/>
    <w:basedOn w:val="Normal"/>
    <w:link w:val="HeaderChar"/>
    <w:uiPriority w:val="99"/>
    <w:unhideWhenUsed/>
    <w:rsid w:val="00215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33E"/>
  </w:style>
  <w:style w:type="paragraph" w:styleId="Footer">
    <w:name w:val="footer"/>
    <w:basedOn w:val="Normal"/>
    <w:link w:val="FooterChar"/>
    <w:uiPriority w:val="99"/>
    <w:unhideWhenUsed/>
    <w:rsid w:val="00215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33E"/>
  </w:style>
  <w:style w:type="character" w:styleId="PlaceholderText">
    <w:name w:val="Placeholder Text"/>
    <w:basedOn w:val="DefaultParagraphFont"/>
    <w:uiPriority w:val="99"/>
    <w:semiHidden/>
    <w:rsid w:val="0021533E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0507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070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50703"/>
    <w:rPr>
      <w:color w:val="6B9F25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E7EB0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5D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DD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B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table" w:styleId="TableGrid">
    <w:name w:val="Table Grid"/>
    <w:basedOn w:val="TableNormal"/>
    <w:uiPriority w:val="39"/>
    <w:rsid w:val="001E1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rybyk\AppData\Roaming\Microsoft\Templates\Report%20design%20(blank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06E2AAB9BBB489B8F1F293DC54B7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6F9BB-1DB8-45C7-91E6-CA95553D58C8}"/>
      </w:docPartPr>
      <w:docPartBody>
        <w:p w:rsidR="00211072" w:rsidRDefault="00F1188D" w:rsidP="00F1188D">
          <w:pPr>
            <w:pStyle w:val="606E2AAB9BBB489B8F1F293DC54B7FBA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F4ABC12482404AA99402DCB79E0DD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FC2C2-FA87-4914-B192-051E5DFB007D}"/>
      </w:docPartPr>
      <w:docPartBody>
        <w:p w:rsidR="00211072" w:rsidRDefault="00F1188D">
          <w:r w:rsidRPr="00281289">
            <w:rPr>
              <w:rStyle w:val="PlaceholderText"/>
            </w:rPr>
            <w:t>[Title]</w:t>
          </w:r>
        </w:p>
      </w:docPartBody>
    </w:docPart>
    <w:docPart>
      <w:docPartPr>
        <w:name w:val="BE6BC9FBF0FA4CF2AEDCDF8B06C04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21866-31FD-448A-96B8-8A5D84A3DB98}"/>
      </w:docPartPr>
      <w:docPartBody>
        <w:p w:rsidR="00EC1C03" w:rsidRDefault="00EC1C03" w:rsidP="00EC1C03">
          <w:pPr>
            <w:pStyle w:val="BE6BC9FBF0FA4CF2AEDCDF8B06C04A06"/>
          </w:pPr>
          <w:r w:rsidRPr="00281289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88D"/>
    <w:rsid w:val="00054B1C"/>
    <w:rsid w:val="000A1E7E"/>
    <w:rsid w:val="000E6CB6"/>
    <w:rsid w:val="001203FD"/>
    <w:rsid w:val="0015567D"/>
    <w:rsid w:val="00174C32"/>
    <w:rsid w:val="00195082"/>
    <w:rsid w:val="001A1442"/>
    <w:rsid w:val="001C312F"/>
    <w:rsid w:val="00201769"/>
    <w:rsid w:val="00211072"/>
    <w:rsid w:val="003E6848"/>
    <w:rsid w:val="004A69F1"/>
    <w:rsid w:val="005016C6"/>
    <w:rsid w:val="005E3963"/>
    <w:rsid w:val="00652A77"/>
    <w:rsid w:val="00703846"/>
    <w:rsid w:val="007A5859"/>
    <w:rsid w:val="007D585A"/>
    <w:rsid w:val="008F7A2D"/>
    <w:rsid w:val="00916B06"/>
    <w:rsid w:val="0096263D"/>
    <w:rsid w:val="0096434B"/>
    <w:rsid w:val="00BD4939"/>
    <w:rsid w:val="00CB62E7"/>
    <w:rsid w:val="00D2156A"/>
    <w:rsid w:val="00D5796E"/>
    <w:rsid w:val="00D62A5D"/>
    <w:rsid w:val="00DF0113"/>
    <w:rsid w:val="00E22AB4"/>
    <w:rsid w:val="00EC1C03"/>
    <w:rsid w:val="00F1188D"/>
    <w:rsid w:val="00F21AEF"/>
    <w:rsid w:val="00F37BB3"/>
    <w:rsid w:val="00F759F0"/>
    <w:rsid w:val="00F762EE"/>
    <w:rsid w:val="00FB35C1"/>
    <w:rsid w:val="00FC5A0B"/>
    <w:rsid w:val="00FD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06E2AAB9BBB489B8F1F293DC54B7FBA">
    <w:name w:val="606E2AAB9BBB489B8F1F293DC54B7FBA"/>
    <w:rsid w:val="00F1188D"/>
  </w:style>
  <w:style w:type="character" w:styleId="PlaceholderText">
    <w:name w:val="Placeholder Text"/>
    <w:basedOn w:val="DefaultParagraphFont"/>
    <w:uiPriority w:val="99"/>
    <w:semiHidden/>
    <w:rsid w:val="00EC1C03"/>
    <w:rPr>
      <w:color w:val="808080"/>
    </w:rPr>
  </w:style>
  <w:style w:type="paragraph" w:customStyle="1" w:styleId="BE6BC9FBF0FA4CF2AEDCDF8B06C04A06">
    <w:name w:val="BE6BC9FBF0FA4CF2AEDCDF8B06C04A06"/>
    <w:rsid w:val="00EC1C03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Date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6368D3-6B43-48CE-BD00-292DECF52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2047</TotalTime>
  <Pages>5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WORKLOG.</vt:lpstr>
    </vt:vector>
  </TitlesOfParts>
  <Company>CSIS 4440</Company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WORKLOG.</dc:title>
  <dc:subject>for Aging in Place</dc:subject>
  <dc:creator>Student Name and ID</dc:creator>
  <cp:keywords>Student ID Here</cp:keywords>
  <cp:lastModifiedBy>Akinro, Akintunde A.</cp:lastModifiedBy>
  <cp:revision>151</cp:revision>
  <cp:lastPrinted>2023-11-24T20:28:00Z</cp:lastPrinted>
  <dcterms:created xsi:type="dcterms:W3CDTF">2016-08-25T05:24:00Z</dcterms:created>
  <dcterms:modified xsi:type="dcterms:W3CDTF">2025-11-16T20:23:00Z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</Properties>
</file>