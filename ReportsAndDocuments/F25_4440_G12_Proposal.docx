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0025278"/>
        <w:docPartObj>
          <w:docPartGallery w:val="Cover Pages"/>
          <w:docPartUnique/>
        </w:docPartObj>
      </w:sdtPr>
      <w:sdtContent>
        <w:p w14:paraId="0CB08B2E" w14:textId="77777777" w:rsidR="0021533E" w:rsidRPr="0021533E" w:rsidRDefault="0021533E"/>
        <w:tbl>
          <w:tblPr>
            <w:tblpPr w:leftFromText="187" w:rightFromText="187" w:horzAnchor="margin" w:tblpXSpec="center" w:tblpY="2881"/>
            <w:tblW w:w="4000" w:type="pct"/>
            <w:tblCellMar>
              <w:left w:w="144" w:type="dxa"/>
              <w:right w:w="115" w:type="dxa"/>
            </w:tblCellMar>
            <w:tblLook w:val="04A0" w:firstRow="1" w:lastRow="0" w:firstColumn="1" w:lastColumn="0" w:noHBand="0" w:noVBand="1"/>
          </w:tblPr>
          <w:tblGrid>
            <w:gridCol w:w="7488"/>
          </w:tblGrid>
          <w:tr w:rsidR="0021533E" w:rsidRPr="0021533E" w14:paraId="5D3D6FC1" w14:textId="77777777" w:rsidTr="00A8589D">
            <w:tc>
              <w:tcPr>
                <w:tcW w:w="7488" w:type="dxa"/>
                <w:tcMar>
                  <w:top w:w="216" w:type="dxa"/>
                  <w:left w:w="115" w:type="dxa"/>
                  <w:bottom w:w="216" w:type="dxa"/>
                  <w:right w:w="115" w:type="dxa"/>
                </w:tcMar>
              </w:tcPr>
              <w:p w14:paraId="6BD81F80" w14:textId="4D4A2CF9" w:rsidR="0021533E" w:rsidRPr="0021533E" w:rsidRDefault="0021533E" w:rsidP="0021533E">
                <w:pPr>
                  <w:pStyle w:val="NoSpacing"/>
                  <w:rPr>
                    <w:sz w:val="24"/>
                  </w:rPr>
                </w:pPr>
              </w:p>
            </w:tc>
          </w:tr>
          <w:tr w:rsidR="0021533E" w:rsidRPr="0021533E" w14:paraId="0E2CD5EB" w14:textId="77777777" w:rsidTr="00A8589D">
            <w:tc>
              <w:tcPr>
                <w:tcW w:w="7488" w:type="dxa"/>
              </w:tcPr>
              <w:sdt>
                <w:sdtPr>
                  <w:rPr>
                    <w:rFonts w:ascii="Times New Roman" w:hAnsi="Times New Roman" w:cs="Times New Roman"/>
                    <w:b/>
                    <w:bCs/>
                    <w:sz w:val="72"/>
                    <w:szCs w:val="72"/>
                    <w:u w:val="single"/>
                    <w:lang w:eastAsia="en-US"/>
                  </w:rPr>
                  <w:alias w:val="Title"/>
                  <w:id w:val="13406919"/>
                  <w:placeholder>
                    <w:docPart w:val="606E2AAB9BBB489B8F1F293DC54B7FBA"/>
                  </w:placeholder>
                  <w:dataBinding w:prefixMappings="xmlns:ns0='http://schemas.openxmlformats.org/package/2006/metadata/core-properties' xmlns:ns1='http://purl.org/dc/elements/1.1/'" w:xpath="/ns0:coreProperties[1]/ns1:title[1]" w:storeItemID="{6C3C8BC8-F283-45AE-878A-BAB7291924A1}"/>
                  <w:text/>
                </w:sdtPr>
                <w:sdtContent>
                  <w:p w14:paraId="18F51B81" w14:textId="68649CD8" w:rsidR="0021533E" w:rsidRPr="0021533E" w:rsidRDefault="009E0770" w:rsidP="0021533E">
                    <w:pPr>
                      <w:pStyle w:val="NoSpacing"/>
                      <w:spacing w:line="216" w:lineRule="auto"/>
                      <w:rPr>
                        <w:rFonts w:asciiTheme="majorHAnsi" w:eastAsiaTheme="majorEastAsia" w:hAnsiTheme="majorHAnsi" w:cstheme="majorBidi"/>
                        <w:sz w:val="88"/>
                        <w:szCs w:val="88"/>
                      </w:rPr>
                    </w:pPr>
                    <w:r>
                      <w:rPr>
                        <w:rFonts w:ascii="Times New Roman" w:hAnsi="Times New Roman" w:cs="Times New Roman"/>
                        <w:b/>
                        <w:bCs/>
                        <w:sz w:val="72"/>
                        <w:szCs w:val="72"/>
                        <w:u w:val="single"/>
                        <w:lang w:eastAsia="en-US"/>
                      </w:rPr>
                      <w:t>MOBILE SECURITY ANALYSIS.</w:t>
                    </w:r>
                  </w:p>
                </w:sdtContent>
              </w:sdt>
            </w:tc>
          </w:tr>
        </w:tbl>
        <w:p w14:paraId="32A767EF" w14:textId="77777777" w:rsidR="00A8589D" w:rsidRDefault="00A8589D"/>
        <w:p w14:paraId="694BDAC8" w14:textId="53860331" w:rsidR="00A8589D" w:rsidRDefault="009E0770" w:rsidP="009E0770">
          <w:pPr>
            <w:jc w:val="center"/>
          </w:pPr>
          <w:r>
            <w:rPr>
              <w:noProof/>
            </w:rPr>
            <w:drawing>
              <wp:inline distT="0" distB="0" distL="0" distR="0" wp14:anchorId="57354EC8" wp14:editId="418EB045">
                <wp:extent cx="828675" cy="8286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p w14:paraId="2C98B16A" w14:textId="77777777" w:rsidR="00A8589D" w:rsidRDefault="00A8589D"/>
        <w:p w14:paraId="04FCD8C7" w14:textId="77777777" w:rsidR="00A8589D" w:rsidRDefault="00A8589D"/>
        <w:p w14:paraId="05FF4FC3" w14:textId="77777777" w:rsidR="00A8589D" w:rsidRDefault="00A8589D"/>
        <w:p w14:paraId="55773FDB" w14:textId="77777777" w:rsidR="00A8589D" w:rsidRDefault="00A8589D"/>
        <w:p w14:paraId="69B6D404" w14:textId="77777777" w:rsidR="00A8589D" w:rsidRDefault="00A8589D"/>
        <w:p w14:paraId="15EC409C" w14:textId="77777777" w:rsidR="00A8589D" w:rsidRDefault="00A8589D"/>
        <w:p w14:paraId="3559B6AA" w14:textId="77777777" w:rsidR="00A8589D" w:rsidRDefault="00A8589D"/>
        <w:p w14:paraId="11524AB5" w14:textId="77777777" w:rsidR="00A8589D" w:rsidRDefault="00A8589D"/>
        <w:p w14:paraId="649A533A" w14:textId="77777777" w:rsidR="009E0770" w:rsidRDefault="009E0770"/>
        <w:p w14:paraId="7F1EDBBC" w14:textId="77777777" w:rsidR="009E0770" w:rsidRPr="009E0770" w:rsidRDefault="009E0770" w:rsidP="009E0770"/>
        <w:p w14:paraId="0FD9A298" w14:textId="77777777" w:rsidR="009E0770" w:rsidRPr="009E0770" w:rsidRDefault="009E0770" w:rsidP="009E0770"/>
        <w:p w14:paraId="39AF0AAC" w14:textId="77777777" w:rsidR="009E0770" w:rsidRPr="009E0770" w:rsidRDefault="009E0770" w:rsidP="009E0770"/>
        <w:p w14:paraId="7479AAEF" w14:textId="6EA095DD" w:rsidR="009E0770" w:rsidRPr="009E0770" w:rsidRDefault="009E0770">
          <w:pPr>
            <w:rPr>
              <w:b/>
              <w:bCs/>
              <w:sz w:val="24"/>
              <w:szCs w:val="24"/>
            </w:rPr>
          </w:pPr>
          <w:r>
            <w:tab/>
          </w:r>
          <w:r w:rsidRPr="009E0770">
            <w:rPr>
              <w:b/>
              <w:bCs/>
              <w:sz w:val="24"/>
              <w:szCs w:val="24"/>
            </w:rPr>
            <w:t>BY</w:t>
          </w:r>
        </w:p>
        <w:p w14:paraId="53998ABD" w14:textId="446C5DC9" w:rsidR="009E0770" w:rsidRDefault="009E0770" w:rsidP="009E0770">
          <w:pPr>
            <w:tabs>
              <w:tab w:val="left" w:pos="1365"/>
            </w:tabs>
          </w:pPr>
          <w:r>
            <w:tab/>
          </w:r>
        </w:p>
        <w:p w14:paraId="0C56BBCB" w14:textId="113B66C8" w:rsidR="009E0770" w:rsidRPr="00CA4CCD" w:rsidRDefault="00BA08A1" w:rsidP="009E0770">
          <w:pPr>
            <w:ind w:left="720"/>
          </w:pPr>
          <w:r>
            <w:rPr>
              <w:b/>
              <w:bCs/>
            </w:rPr>
            <w:t>AKINTUNDE</w:t>
          </w:r>
          <w:r w:rsidR="009E0770" w:rsidRPr="00CA4CCD">
            <w:rPr>
              <w:b/>
              <w:bCs/>
            </w:rPr>
            <w:t xml:space="preserve"> </w:t>
          </w:r>
          <w:r>
            <w:rPr>
              <w:b/>
              <w:bCs/>
            </w:rPr>
            <w:t>AKINRO</w:t>
          </w:r>
          <w:r w:rsidR="009E0770" w:rsidRPr="00CA4CCD">
            <w:t xml:space="preserve"> </w:t>
          </w:r>
          <w:r w:rsidR="009E0770" w:rsidRPr="00BA08A1">
            <w:t xml:space="preserve">(Team Lead) </w:t>
          </w:r>
          <w:r w:rsidR="009E0770" w:rsidRPr="00CA4CCD">
            <w:t>– Student ID: [</w:t>
          </w:r>
          <w:r w:rsidR="009E0770" w:rsidRPr="009C22BE">
            <w:rPr>
              <w:b/>
              <w:bCs/>
            </w:rPr>
            <w:t>300389708</w:t>
          </w:r>
          <w:r w:rsidR="009E0770" w:rsidRPr="00CA4CCD">
            <w:t>]</w:t>
          </w:r>
        </w:p>
        <w:p w14:paraId="766F1111" w14:textId="22E4FE1B" w:rsidR="009E0770" w:rsidRPr="00BA08A1" w:rsidRDefault="00BA08A1" w:rsidP="009E0770">
          <w:pPr>
            <w:pStyle w:val="ListParagraph"/>
            <w:rPr>
              <w:b/>
              <w:bCs/>
            </w:rPr>
          </w:pPr>
          <w:r w:rsidRPr="00BA08A1">
            <w:rPr>
              <w:b/>
              <w:bCs/>
            </w:rPr>
            <w:t>ISRAEL</w:t>
          </w:r>
          <w:r w:rsidR="009E0770" w:rsidRPr="00BA08A1">
            <w:rPr>
              <w:b/>
              <w:bCs/>
            </w:rPr>
            <w:t xml:space="preserve"> </w:t>
          </w:r>
          <w:r w:rsidRPr="00BA08A1">
            <w:rPr>
              <w:b/>
              <w:bCs/>
            </w:rPr>
            <w:t>OGUNSEYE</w:t>
          </w:r>
          <w:r w:rsidR="009E0770" w:rsidRPr="00BA08A1">
            <w:rPr>
              <w:b/>
              <w:bCs/>
            </w:rPr>
            <w:t xml:space="preserve"> – </w:t>
          </w:r>
          <w:r w:rsidR="009E0770" w:rsidRPr="00BA08A1">
            <w:t>Student ID</w:t>
          </w:r>
          <w:r w:rsidR="009E0770" w:rsidRPr="00BA08A1">
            <w:rPr>
              <w:b/>
              <w:bCs/>
            </w:rPr>
            <w:t>: [300368938]</w:t>
          </w:r>
        </w:p>
        <w:p w14:paraId="626ABAF3" w14:textId="7A9F7D5E" w:rsidR="0021533E" w:rsidRPr="00082F67" w:rsidRDefault="0021533E">
          <w:r w:rsidRPr="009E0770">
            <w:br w:type="page"/>
          </w:r>
          <w:r w:rsidR="00A8589D">
            <w:rPr>
              <w:noProof/>
            </w:rPr>
            <w:lastRenderedPageBreak/>
            <w:drawing>
              <wp:inline distT="0" distB="0" distL="0" distR="0" wp14:anchorId="386EBC73" wp14:editId="79635185">
                <wp:extent cx="600075" cy="6000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inline>
            </w:drawing>
          </w:r>
        </w:p>
      </w:sdtContent>
    </w:sdt>
    <w:sdt>
      <w:sdtPr>
        <w:rPr>
          <w:rFonts w:asciiTheme="minorHAnsi" w:eastAsiaTheme="minorEastAsia" w:hAnsiTheme="minorHAnsi" w:cstheme="minorBidi"/>
          <w:b w:val="0"/>
          <w:bCs w:val="0"/>
          <w:smallCaps w:val="0"/>
          <w:color w:val="auto"/>
          <w:sz w:val="22"/>
          <w:szCs w:val="22"/>
        </w:rPr>
        <w:id w:val="-1385091595"/>
        <w:docPartObj>
          <w:docPartGallery w:val="Table of Contents"/>
          <w:docPartUnique/>
        </w:docPartObj>
      </w:sdtPr>
      <w:sdtEndPr>
        <w:rPr>
          <w:noProof/>
        </w:rPr>
      </w:sdtEndPr>
      <w:sdtContent>
        <w:p w14:paraId="2E8DF684" w14:textId="09D9255A" w:rsidR="00050703" w:rsidRDefault="00050703" w:rsidP="0099247E">
          <w:pPr>
            <w:pStyle w:val="TOCHeading"/>
            <w:numPr>
              <w:ilvl w:val="0"/>
              <w:numId w:val="0"/>
            </w:numPr>
            <w:ind w:left="432" w:hanging="432"/>
            <w:jc w:val="both"/>
          </w:pPr>
          <w:r>
            <w:t>Table of Contents</w:t>
          </w:r>
        </w:p>
        <w:p w14:paraId="5B70E714" w14:textId="01D2D58C" w:rsidR="00C86F00" w:rsidRDefault="00050703">
          <w:pPr>
            <w:pStyle w:val="TOC1"/>
            <w:tabs>
              <w:tab w:val="left" w:pos="440"/>
              <w:tab w:val="right" w:leader="dot" w:pos="9350"/>
            </w:tabs>
            <w:rPr>
              <w:noProof/>
              <w:kern w:val="2"/>
              <w:sz w:val="24"/>
              <w:szCs w:val="24"/>
              <w:lang w:val="en-CA" w:eastAsia="en-CA"/>
              <w14:ligatures w14:val="standardContextual"/>
            </w:rPr>
          </w:pPr>
          <w:r>
            <w:fldChar w:fldCharType="begin"/>
          </w:r>
          <w:r>
            <w:instrText xml:space="preserve"> TOC \o "1-3" \h \z \u </w:instrText>
          </w:r>
          <w:r>
            <w:fldChar w:fldCharType="separate"/>
          </w:r>
          <w:hyperlink w:anchor="_Toc212216302" w:history="1">
            <w:r w:rsidR="00C86F00" w:rsidRPr="007B0C4F">
              <w:rPr>
                <w:rStyle w:val="Hyperlink"/>
                <w:noProof/>
              </w:rPr>
              <w:t>1</w:t>
            </w:r>
            <w:r w:rsidR="00C86F00">
              <w:rPr>
                <w:noProof/>
                <w:kern w:val="2"/>
                <w:sz w:val="24"/>
                <w:szCs w:val="24"/>
                <w:lang w:val="en-CA" w:eastAsia="en-CA"/>
                <w14:ligatures w14:val="standardContextual"/>
              </w:rPr>
              <w:tab/>
            </w:r>
            <w:r w:rsidR="00C86F00" w:rsidRPr="007B0C4F">
              <w:rPr>
                <w:rStyle w:val="Hyperlink"/>
                <w:noProof/>
              </w:rPr>
              <w:t>Introduction</w:t>
            </w:r>
            <w:r w:rsidR="00C86F00">
              <w:rPr>
                <w:noProof/>
                <w:webHidden/>
              </w:rPr>
              <w:tab/>
            </w:r>
            <w:r w:rsidR="00C86F00">
              <w:rPr>
                <w:noProof/>
                <w:webHidden/>
              </w:rPr>
              <w:fldChar w:fldCharType="begin"/>
            </w:r>
            <w:r w:rsidR="00C86F00">
              <w:rPr>
                <w:noProof/>
                <w:webHidden/>
              </w:rPr>
              <w:instrText xml:space="preserve"> PAGEREF _Toc212216302 \h </w:instrText>
            </w:r>
            <w:r w:rsidR="00C86F00">
              <w:rPr>
                <w:noProof/>
                <w:webHidden/>
              </w:rPr>
            </w:r>
            <w:r w:rsidR="00C86F00">
              <w:rPr>
                <w:noProof/>
                <w:webHidden/>
              </w:rPr>
              <w:fldChar w:fldCharType="separate"/>
            </w:r>
            <w:r w:rsidR="00C86F00">
              <w:rPr>
                <w:noProof/>
                <w:webHidden/>
              </w:rPr>
              <w:t>2</w:t>
            </w:r>
            <w:r w:rsidR="00C86F00">
              <w:rPr>
                <w:noProof/>
                <w:webHidden/>
              </w:rPr>
              <w:fldChar w:fldCharType="end"/>
            </w:r>
          </w:hyperlink>
        </w:p>
        <w:p w14:paraId="155DC827" w14:textId="78ABF420" w:rsidR="00C86F00" w:rsidRDefault="00C86F00">
          <w:pPr>
            <w:pStyle w:val="TOC1"/>
            <w:tabs>
              <w:tab w:val="left" w:pos="440"/>
              <w:tab w:val="right" w:leader="dot" w:pos="9350"/>
            </w:tabs>
            <w:rPr>
              <w:noProof/>
              <w:kern w:val="2"/>
              <w:sz w:val="24"/>
              <w:szCs w:val="24"/>
              <w:lang w:val="en-CA" w:eastAsia="en-CA"/>
              <w14:ligatures w14:val="standardContextual"/>
            </w:rPr>
          </w:pPr>
          <w:hyperlink w:anchor="_Toc212216303" w:history="1">
            <w:r w:rsidRPr="007B0C4F">
              <w:rPr>
                <w:rStyle w:val="Hyperlink"/>
                <w:noProof/>
              </w:rPr>
              <w:t>2</w:t>
            </w:r>
            <w:r>
              <w:rPr>
                <w:noProof/>
                <w:kern w:val="2"/>
                <w:sz w:val="24"/>
                <w:szCs w:val="24"/>
                <w:lang w:val="en-CA" w:eastAsia="en-CA"/>
                <w14:ligatures w14:val="standardContextual"/>
              </w:rPr>
              <w:tab/>
            </w:r>
            <w:r w:rsidRPr="007B0C4F">
              <w:rPr>
                <w:rStyle w:val="Hyperlink"/>
                <w:noProof/>
              </w:rPr>
              <w:t>Tools and App Overview</w:t>
            </w:r>
            <w:r>
              <w:rPr>
                <w:noProof/>
                <w:webHidden/>
              </w:rPr>
              <w:tab/>
            </w:r>
            <w:r>
              <w:rPr>
                <w:noProof/>
                <w:webHidden/>
              </w:rPr>
              <w:fldChar w:fldCharType="begin"/>
            </w:r>
            <w:r>
              <w:rPr>
                <w:noProof/>
                <w:webHidden/>
              </w:rPr>
              <w:instrText xml:space="preserve"> PAGEREF _Toc212216303 \h </w:instrText>
            </w:r>
            <w:r>
              <w:rPr>
                <w:noProof/>
                <w:webHidden/>
              </w:rPr>
            </w:r>
            <w:r>
              <w:rPr>
                <w:noProof/>
                <w:webHidden/>
              </w:rPr>
              <w:fldChar w:fldCharType="separate"/>
            </w:r>
            <w:r>
              <w:rPr>
                <w:noProof/>
                <w:webHidden/>
              </w:rPr>
              <w:t>2</w:t>
            </w:r>
            <w:r>
              <w:rPr>
                <w:noProof/>
                <w:webHidden/>
              </w:rPr>
              <w:fldChar w:fldCharType="end"/>
            </w:r>
          </w:hyperlink>
        </w:p>
        <w:p w14:paraId="49D44A7F" w14:textId="53CC1FAD" w:rsidR="00C86F00" w:rsidRDefault="00C86F00">
          <w:pPr>
            <w:pStyle w:val="TOC2"/>
            <w:tabs>
              <w:tab w:val="right" w:leader="dot" w:pos="9350"/>
            </w:tabs>
            <w:rPr>
              <w:noProof/>
              <w:kern w:val="2"/>
              <w:sz w:val="24"/>
              <w:szCs w:val="24"/>
              <w:lang w:val="en-CA" w:eastAsia="en-CA"/>
              <w14:ligatures w14:val="standardContextual"/>
            </w:rPr>
          </w:pPr>
          <w:hyperlink w:anchor="_Toc212216304" w:history="1">
            <w:r w:rsidRPr="007B0C4F">
              <w:rPr>
                <w:rStyle w:val="Hyperlink"/>
                <w:noProof/>
              </w:rPr>
              <w:t>2.1 Tools and App Overview – Akinro Akintunde</w:t>
            </w:r>
            <w:r>
              <w:rPr>
                <w:noProof/>
                <w:webHidden/>
              </w:rPr>
              <w:tab/>
            </w:r>
            <w:r>
              <w:rPr>
                <w:noProof/>
                <w:webHidden/>
              </w:rPr>
              <w:fldChar w:fldCharType="begin"/>
            </w:r>
            <w:r>
              <w:rPr>
                <w:noProof/>
                <w:webHidden/>
              </w:rPr>
              <w:instrText xml:space="preserve"> PAGEREF _Toc212216304 \h </w:instrText>
            </w:r>
            <w:r>
              <w:rPr>
                <w:noProof/>
                <w:webHidden/>
              </w:rPr>
            </w:r>
            <w:r>
              <w:rPr>
                <w:noProof/>
                <w:webHidden/>
              </w:rPr>
              <w:fldChar w:fldCharType="separate"/>
            </w:r>
            <w:r>
              <w:rPr>
                <w:noProof/>
                <w:webHidden/>
              </w:rPr>
              <w:t>2</w:t>
            </w:r>
            <w:r>
              <w:rPr>
                <w:noProof/>
                <w:webHidden/>
              </w:rPr>
              <w:fldChar w:fldCharType="end"/>
            </w:r>
          </w:hyperlink>
        </w:p>
        <w:p w14:paraId="703ACB2B" w14:textId="5797C451" w:rsidR="00C86F00" w:rsidRDefault="00C86F00">
          <w:pPr>
            <w:pStyle w:val="TOC2"/>
            <w:tabs>
              <w:tab w:val="right" w:leader="dot" w:pos="9350"/>
            </w:tabs>
            <w:rPr>
              <w:noProof/>
              <w:kern w:val="2"/>
              <w:sz w:val="24"/>
              <w:szCs w:val="24"/>
              <w:lang w:val="en-CA" w:eastAsia="en-CA"/>
              <w14:ligatures w14:val="standardContextual"/>
            </w:rPr>
          </w:pPr>
          <w:hyperlink w:anchor="_Toc212216305" w:history="1">
            <w:r w:rsidRPr="007B0C4F">
              <w:rPr>
                <w:rStyle w:val="Hyperlink"/>
                <w:noProof/>
              </w:rPr>
              <w:t>2.2 Tools and App Overview – Israel Ogunseye</w:t>
            </w:r>
            <w:r>
              <w:rPr>
                <w:noProof/>
                <w:webHidden/>
              </w:rPr>
              <w:tab/>
            </w:r>
            <w:r>
              <w:rPr>
                <w:noProof/>
                <w:webHidden/>
              </w:rPr>
              <w:fldChar w:fldCharType="begin"/>
            </w:r>
            <w:r>
              <w:rPr>
                <w:noProof/>
                <w:webHidden/>
              </w:rPr>
              <w:instrText xml:space="preserve"> PAGEREF _Toc212216305 \h </w:instrText>
            </w:r>
            <w:r>
              <w:rPr>
                <w:noProof/>
                <w:webHidden/>
              </w:rPr>
            </w:r>
            <w:r>
              <w:rPr>
                <w:noProof/>
                <w:webHidden/>
              </w:rPr>
              <w:fldChar w:fldCharType="separate"/>
            </w:r>
            <w:r>
              <w:rPr>
                <w:noProof/>
                <w:webHidden/>
              </w:rPr>
              <w:t>4</w:t>
            </w:r>
            <w:r>
              <w:rPr>
                <w:noProof/>
                <w:webHidden/>
              </w:rPr>
              <w:fldChar w:fldCharType="end"/>
            </w:r>
          </w:hyperlink>
        </w:p>
        <w:p w14:paraId="1A911314" w14:textId="38BDB68C" w:rsidR="00C86F00" w:rsidRDefault="00C86F00">
          <w:pPr>
            <w:pStyle w:val="TOC1"/>
            <w:tabs>
              <w:tab w:val="left" w:pos="440"/>
              <w:tab w:val="right" w:leader="dot" w:pos="9350"/>
            </w:tabs>
            <w:rPr>
              <w:noProof/>
              <w:kern w:val="2"/>
              <w:sz w:val="24"/>
              <w:szCs w:val="24"/>
              <w:lang w:val="en-CA" w:eastAsia="en-CA"/>
              <w14:ligatures w14:val="standardContextual"/>
            </w:rPr>
          </w:pPr>
          <w:hyperlink w:anchor="_Toc212216306" w:history="1">
            <w:r w:rsidRPr="007B0C4F">
              <w:rPr>
                <w:rStyle w:val="Hyperlink"/>
                <w:noProof/>
                <w:lang w:val="en-CA"/>
              </w:rPr>
              <w:t>3</w:t>
            </w:r>
            <w:r>
              <w:rPr>
                <w:noProof/>
                <w:kern w:val="2"/>
                <w:sz w:val="24"/>
                <w:szCs w:val="24"/>
                <w:lang w:val="en-CA" w:eastAsia="en-CA"/>
                <w14:ligatures w14:val="standardContextual"/>
              </w:rPr>
              <w:tab/>
            </w:r>
            <w:r w:rsidRPr="007B0C4F">
              <w:rPr>
                <w:rStyle w:val="Hyperlink"/>
                <w:noProof/>
              </w:rPr>
              <w:t>Integrated Component</w:t>
            </w:r>
            <w:r>
              <w:rPr>
                <w:noProof/>
                <w:webHidden/>
              </w:rPr>
              <w:tab/>
            </w:r>
            <w:r>
              <w:rPr>
                <w:noProof/>
                <w:webHidden/>
              </w:rPr>
              <w:fldChar w:fldCharType="begin"/>
            </w:r>
            <w:r>
              <w:rPr>
                <w:noProof/>
                <w:webHidden/>
              </w:rPr>
              <w:instrText xml:space="preserve"> PAGEREF _Toc212216306 \h </w:instrText>
            </w:r>
            <w:r>
              <w:rPr>
                <w:noProof/>
                <w:webHidden/>
              </w:rPr>
            </w:r>
            <w:r>
              <w:rPr>
                <w:noProof/>
                <w:webHidden/>
              </w:rPr>
              <w:fldChar w:fldCharType="separate"/>
            </w:r>
            <w:r>
              <w:rPr>
                <w:noProof/>
                <w:webHidden/>
              </w:rPr>
              <w:t>7</w:t>
            </w:r>
            <w:r>
              <w:rPr>
                <w:noProof/>
                <w:webHidden/>
              </w:rPr>
              <w:fldChar w:fldCharType="end"/>
            </w:r>
          </w:hyperlink>
        </w:p>
        <w:p w14:paraId="4A95B3D1" w14:textId="5E983899" w:rsidR="00C86F00" w:rsidRDefault="00C86F00">
          <w:pPr>
            <w:pStyle w:val="TOC1"/>
            <w:tabs>
              <w:tab w:val="left" w:pos="440"/>
              <w:tab w:val="right" w:leader="dot" w:pos="9350"/>
            </w:tabs>
            <w:rPr>
              <w:noProof/>
              <w:kern w:val="2"/>
              <w:sz w:val="24"/>
              <w:szCs w:val="24"/>
              <w:lang w:val="en-CA" w:eastAsia="en-CA"/>
              <w14:ligatures w14:val="standardContextual"/>
            </w:rPr>
          </w:pPr>
          <w:hyperlink w:anchor="_Toc212216307" w:history="1">
            <w:r w:rsidRPr="007B0C4F">
              <w:rPr>
                <w:rStyle w:val="Hyperlink"/>
                <w:noProof/>
              </w:rPr>
              <w:t>4</w:t>
            </w:r>
            <w:r>
              <w:rPr>
                <w:noProof/>
                <w:kern w:val="2"/>
                <w:sz w:val="24"/>
                <w:szCs w:val="24"/>
                <w:lang w:val="en-CA" w:eastAsia="en-CA"/>
                <w14:ligatures w14:val="standardContextual"/>
              </w:rPr>
              <w:tab/>
            </w:r>
            <w:r w:rsidRPr="007B0C4F">
              <w:rPr>
                <w:rStyle w:val="Hyperlink"/>
                <w:noProof/>
              </w:rPr>
              <w:t>Ai Section</w:t>
            </w:r>
            <w:r>
              <w:rPr>
                <w:noProof/>
                <w:webHidden/>
              </w:rPr>
              <w:tab/>
            </w:r>
            <w:r>
              <w:rPr>
                <w:noProof/>
                <w:webHidden/>
              </w:rPr>
              <w:fldChar w:fldCharType="begin"/>
            </w:r>
            <w:r>
              <w:rPr>
                <w:noProof/>
                <w:webHidden/>
              </w:rPr>
              <w:instrText xml:space="preserve"> PAGEREF _Toc212216307 \h </w:instrText>
            </w:r>
            <w:r>
              <w:rPr>
                <w:noProof/>
                <w:webHidden/>
              </w:rPr>
            </w:r>
            <w:r>
              <w:rPr>
                <w:noProof/>
                <w:webHidden/>
              </w:rPr>
              <w:fldChar w:fldCharType="separate"/>
            </w:r>
            <w:r>
              <w:rPr>
                <w:noProof/>
                <w:webHidden/>
              </w:rPr>
              <w:t>8</w:t>
            </w:r>
            <w:r>
              <w:rPr>
                <w:noProof/>
                <w:webHidden/>
              </w:rPr>
              <w:fldChar w:fldCharType="end"/>
            </w:r>
          </w:hyperlink>
        </w:p>
        <w:p w14:paraId="6C2032B0" w14:textId="3A114F67" w:rsidR="00C86F00" w:rsidRDefault="00C86F00">
          <w:pPr>
            <w:pStyle w:val="TOC1"/>
            <w:tabs>
              <w:tab w:val="left" w:pos="440"/>
              <w:tab w:val="right" w:leader="dot" w:pos="9350"/>
            </w:tabs>
            <w:rPr>
              <w:noProof/>
              <w:kern w:val="2"/>
              <w:sz w:val="24"/>
              <w:szCs w:val="24"/>
              <w:lang w:val="en-CA" w:eastAsia="en-CA"/>
              <w14:ligatures w14:val="standardContextual"/>
            </w:rPr>
          </w:pPr>
          <w:hyperlink w:anchor="_Toc212216308" w:history="1">
            <w:r w:rsidRPr="007B0C4F">
              <w:rPr>
                <w:rStyle w:val="Hyperlink"/>
                <w:noProof/>
              </w:rPr>
              <w:t>5</w:t>
            </w:r>
            <w:r>
              <w:rPr>
                <w:noProof/>
                <w:kern w:val="2"/>
                <w:sz w:val="24"/>
                <w:szCs w:val="24"/>
                <w:lang w:val="en-CA" w:eastAsia="en-CA"/>
                <w14:ligatures w14:val="standardContextual"/>
              </w:rPr>
              <w:tab/>
            </w:r>
            <w:r w:rsidRPr="007B0C4F">
              <w:rPr>
                <w:rStyle w:val="Hyperlink"/>
                <w:noProof/>
              </w:rPr>
              <w:t>Project Contract</w:t>
            </w:r>
            <w:r>
              <w:rPr>
                <w:noProof/>
                <w:webHidden/>
              </w:rPr>
              <w:tab/>
            </w:r>
            <w:r>
              <w:rPr>
                <w:noProof/>
                <w:webHidden/>
              </w:rPr>
              <w:fldChar w:fldCharType="begin"/>
            </w:r>
            <w:r>
              <w:rPr>
                <w:noProof/>
                <w:webHidden/>
              </w:rPr>
              <w:instrText xml:space="preserve"> PAGEREF _Toc212216308 \h </w:instrText>
            </w:r>
            <w:r>
              <w:rPr>
                <w:noProof/>
                <w:webHidden/>
              </w:rPr>
            </w:r>
            <w:r>
              <w:rPr>
                <w:noProof/>
                <w:webHidden/>
              </w:rPr>
              <w:fldChar w:fldCharType="separate"/>
            </w:r>
            <w:r>
              <w:rPr>
                <w:noProof/>
                <w:webHidden/>
              </w:rPr>
              <w:t>8</w:t>
            </w:r>
            <w:r>
              <w:rPr>
                <w:noProof/>
                <w:webHidden/>
              </w:rPr>
              <w:fldChar w:fldCharType="end"/>
            </w:r>
          </w:hyperlink>
        </w:p>
        <w:p w14:paraId="2A457B02" w14:textId="73856B08" w:rsidR="00C86F00" w:rsidRDefault="00C86F00">
          <w:pPr>
            <w:pStyle w:val="TOC1"/>
            <w:tabs>
              <w:tab w:val="left" w:pos="440"/>
              <w:tab w:val="right" w:leader="dot" w:pos="9350"/>
            </w:tabs>
            <w:rPr>
              <w:noProof/>
              <w:kern w:val="2"/>
              <w:sz w:val="24"/>
              <w:szCs w:val="24"/>
              <w:lang w:val="en-CA" w:eastAsia="en-CA"/>
              <w14:ligatures w14:val="standardContextual"/>
            </w:rPr>
          </w:pPr>
          <w:hyperlink w:anchor="_Toc212216309" w:history="1">
            <w:r w:rsidRPr="007B0C4F">
              <w:rPr>
                <w:rStyle w:val="Hyperlink"/>
                <w:noProof/>
              </w:rPr>
              <w:t>6</w:t>
            </w:r>
            <w:r>
              <w:rPr>
                <w:noProof/>
                <w:kern w:val="2"/>
                <w:sz w:val="24"/>
                <w:szCs w:val="24"/>
                <w:lang w:val="en-CA" w:eastAsia="en-CA"/>
                <w14:ligatures w14:val="standardContextual"/>
              </w:rPr>
              <w:tab/>
            </w:r>
            <w:r w:rsidRPr="007B0C4F">
              <w:rPr>
                <w:rStyle w:val="Hyperlink"/>
                <w:noProof/>
              </w:rPr>
              <w:t>Work Date / Hours Log</w:t>
            </w:r>
            <w:r>
              <w:rPr>
                <w:noProof/>
                <w:webHidden/>
              </w:rPr>
              <w:tab/>
            </w:r>
            <w:r>
              <w:rPr>
                <w:noProof/>
                <w:webHidden/>
              </w:rPr>
              <w:fldChar w:fldCharType="begin"/>
            </w:r>
            <w:r>
              <w:rPr>
                <w:noProof/>
                <w:webHidden/>
              </w:rPr>
              <w:instrText xml:space="preserve"> PAGEREF _Toc212216309 \h </w:instrText>
            </w:r>
            <w:r>
              <w:rPr>
                <w:noProof/>
                <w:webHidden/>
              </w:rPr>
            </w:r>
            <w:r>
              <w:rPr>
                <w:noProof/>
                <w:webHidden/>
              </w:rPr>
              <w:fldChar w:fldCharType="separate"/>
            </w:r>
            <w:r>
              <w:rPr>
                <w:noProof/>
                <w:webHidden/>
              </w:rPr>
              <w:t>8</w:t>
            </w:r>
            <w:r>
              <w:rPr>
                <w:noProof/>
                <w:webHidden/>
              </w:rPr>
              <w:fldChar w:fldCharType="end"/>
            </w:r>
          </w:hyperlink>
        </w:p>
        <w:p w14:paraId="468CB2F3" w14:textId="0FE27815" w:rsidR="00C86F00" w:rsidRDefault="00C86F00">
          <w:pPr>
            <w:pStyle w:val="TOC1"/>
            <w:tabs>
              <w:tab w:val="left" w:pos="440"/>
              <w:tab w:val="right" w:leader="dot" w:pos="9350"/>
            </w:tabs>
            <w:rPr>
              <w:noProof/>
              <w:kern w:val="2"/>
              <w:sz w:val="24"/>
              <w:szCs w:val="24"/>
              <w:lang w:val="en-CA" w:eastAsia="en-CA"/>
              <w14:ligatures w14:val="standardContextual"/>
            </w:rPr>
          </w:pPr>
          <w:hyperlink w:anchor="_Toc212216310" w:history="1">
            <w:r w:rsidRPr="007B0C4F">
              <w:rPr>
                <w:rStyle w:val="Hyperlink"/>
                <w:noProof/>
              </w:rPr>
              <w:t>7</w:t>
            </w:r>
            <w:r>
              <w:rPr>
                <w:noProof/>
                <w:kern w:val="2"/>
                <w:sz w:val="24"/>
                <w:szCs w:val="24"/>
                <w:lang w:val="en-CA" w:eastAsia="en-CA"/>
                <w14:ligatures w14:val="standardContextual"/>
              </w:rPr>
              <w:tab/>
            </w:r>
            <w:r w:rsidRPr="007B0C4F">
              <w:rPr>
                <w:rStyle w:val="Hyperlink"/>
                <w:noProof/>
              </w:rPr>
              <w:t>Closing and References</w:t>
            </w:r>
            <w:r>
              <w:rPr>
                <w:noProof/>
                <w:webHidden/>
              </w:rPr>
              <w:tab/>
            </w:r>
            <w:r>
              <w:rPr>
                <w:noProof/>
                <w:webHidden/>
              </w:rPr>
              <w:fldChar w:fldCharType="begin"/>
            </w:r>
            <w:r>
              <w:rPr>
                <w:noProof/>
                <w:webHidden/>
              </w:rPr>
              <w:instrText xml:space="preserve"> PAGEREF _Toc212216310 \h </w:instrText>
            </w:r>
            <w:r>
              <w:rPr>
                <w:noProof/>
                <w:webHidden/>
              </w:rPr>
            </w:r>
            <w:r>
              <w:rPr>
                <w:noProof/>
                <w:webHidden/>
              </w:rPr>
              <w:fldChar w:fldCharType="separate"/>
            </w:r>
            <w:r>
              <w:rPr>
                <w:noProof/>
                <w:webHidden/>
              </w:rPr>
              <w:t>9</w:t>
            </w:r>
            <w:r>
              <w:rPr>
                <w:noProof/>
                <w:webHidden/>
              </w:rPr>
              <w:fldChar w:fldCharType="end"/>
            </w:r>
          </w:hyperlink>
        </w:p>
        <w:p w14:paraId="1736F262" w14:textId="1EB9E919" w:rsidR="002948A4" w:rsidRPr="00860A08" w:rsidRDefault="00050703" w:rsidP="00860A08">
          <w:pPr>
            <w:pStyle w:val="TOC1"/>
            <w:tabs>
              <w:tab w:val="left" w:pos="440"/>
              <w:tab w:val="right" w:leader="dot" w:pos="9350"/>
            </w:tabs>
            <w:rPr>
              <w:noProof/>
              <w:kern w:val="2"/>
              <w:lang w:val="en-CA" w:eastAsia="en-CA"/>
              <w14:ligatures w14:val="standardContextual"/>
            </w:rPr>
          </w:pPr>
          <w:r>
            <w:rPr>
              <w:b/>
              <w:bCs/>
              <w:noProof/>
            </w:rPr>
            <w:fldChar w:fldCharType="end"/>
          </w:r>
        </w:p>
      </w:sdtContent>
    </w:sdt>
    <w:p w14:paraId="2A0B98E6" w14:textId="77777777" w:rsidR="002948A4" w:rsidRDefault="002948A4">
      <w:pPr>
        <w:rPr>
          <w:noProof/>
        </w:rPr>
      </w:pPr>
      <w:r>
        <w:rPr>
          <w:noProof/>
        </w:rPr>
        <w:br w:type="page"/>
      </w:r>
    </w:p>
    <w:p w14:paraId="1612617F" w14:textId="070F0F11" w:rsidR="002B591A" w:rsidRDefault="00BA08A1" w:rsidP="002B591A">
      <w:pPr>
        <w:pStyle w:val="Heading1"/>
        <w:numPr>
          <w:ilvl w:val="0"/>
          <w:numId w:val="13"/>
        </w:numPr>
        <w:jc w:val="both"/>
        <w:rPr>
          <w:color w:val="auto"/>
        </w:rPr>
      </w:pPr>
      <w:bookmarkStart w:id="0" w:name="_Toc212216302"/>
      <w:r>
        <w:rPr>
          <w:color w:val="auto"/>
        </w:rPr>
        <w:lastRenderedPageBreak/>
        <w:t>Introduction</w:t>
      </w:r>
      <w:bookmarkEnd w:id="0"/>
    </w:p>
    <w:p w14:paraId="09DE704D" w14:textId="77777777" w:rsidR="00AE007B" w:rsidRDefault="00AE007B" w:rsidP="00AE007B">
      <w:pPr>
        <w:pStyle w:val="NormalWeb"/>
      </w:pPr>
      <w:r>
        <w:t>Mobile applications have become integral to everyday communication, entertainment, and social interaction, yet they also present significant privacy and security risks. Popular platforms like TikTok and Telegram store extensive user data—including activity logs, media files, and communication records—that may reveal sensitive personal information if improperly secured. As mobile threats continue to evolve, understanding how these applications manage and expose user data is crucial for both digital forensics and cybersecurity research.</w:t>
      </w:r>
    </w:p>
    <w:p w14:paraId="3586F2C5" w14:textId="77777777" w:rsidR="00AE007B" w:rsidRDefault="00AE007B" w:rsidP="00AE007B">
      <w:pPr>
        <w:pStyle w:val="NormalWeb"/>
      </w:pPr>
      <w:r>
        <w:t xml:space="preserve">This project performs a comprehensive mobile security analysis of TikTok and Telegram by combining artifact-focused forensics with static, dynamic, and network-level security testing. On the forensic side, ALEAPP, </w:t>
      </w:r>
      <w:proofErr w:type="spellStart"/>
      <w:r>
        <w:t>Andriller</w:t>
      </w:r>
      <w:proofErr w:type="spellEnd"/>
      <w:r>
        <w:t xml:space="preserve">, and MVT (Mobile Verification Toolkit) will be used to extract and parse local device artifacts (TikTok), recover Telegram communication data, and inspect devices for signs of compromise or spyware. Complementing those capabilities, </w:t>
      </w:r>
      <w:proofErr w:type="spellStart"/>
      <w:r>
        <w:t>MobSF</w:t>
      </w:r>
      <w:proofErr w:type="spellEnd"/>
      <w:r>
        <w:t xml:space="preserve"> (Mobile Security Framework), </w:t>
      </w:r>
      <w:proofErr w:type="spellStart"/>
      <w:r>
        <w:t>apktool</w:t>
      </w:r>
      <w:proofErr w:type="spellEnd"/>
      <w:r>
        <w:t xml:space="preserve">, and </w:t>
      </w:r>
      <w:proofErr w:type="spellStart"/>
      <w:r>
        <w:t>mitmproxy</w:t>
      </w:r>
      <w:proofErr w:type="spellEnd"/>
      <w:r>
        <w:t xml:space="preserve"> provide code- and network-level visibility: </w:t>
      </w:r>
      <w:proofErr w:type="spellStart"/>
      <w:r>
        <w:t>MobSF</w:t>
      </w:r>
      <w:proofErr w:type="spellEnd"/>
      <w:r>
        <w:t xml:space="preserve"> performs automated static and dynamic scans of APKs, </w:t>
      </w:r>
      <w:proofErr w:type="spellStart"/>
      <w:r>
        <w:t>apktool</w:t>
      </w:r>
      <w:proofErr w:type="spellEnd"/>
      <w:r>
        <w:t xml:space="preserve"> enables manual unpacking and inspection of manifests/</w:t>
      </w:r>
      <w:proofErr w:type="spellStart"/>
      <w:r>
        <w:t>smali</w:t>
      </w:r>
      <w:proofErr w:type="spellEnd"/>
      <w:r>
        <w:t xml:space="preserve"> and embedded resources, and </w:t>
      </w:r>
      <w:proofErr w:type="spellStart"/>
      <w:r>
        <w:t>mitmproxy</w:t>
      </w:r>
      <w:proofErr w:type="spellEnd"/>
      <w:r>
        <w:t xml:space="preserve"> captures runtime network traffic to identify token leakage, unencrypted endpoints, and third-party telemetry.</w:t>
      </w:r>
    </w:p>
    <w:p w14:paraId="151C3D45" w14:textId="77777777" w:rsidR="00AE007B" w:rsidRDefault="00AE007B" w:rsidP="00AE007B">
      <w:pPr>
        <w:pStyle w:val="NormalWeb"/>
      </w:pPr>
      <w:r>
        <w:t>By merging findings across these six tools into a unified visualization dashboard, the project demonstrates how cross-tool correlation—linking local artifacts to the originating code paths and network requests—yields a far more complete picture of privacy risks, stored credentials, and potential attack vectors in social media apps. Ultimately, this integrated workflow aims to raise awareness about mobile app data security and provide a practical methodology for combined forensic and security investigations</w:t>
      </w:r>
    </w:p>
    <w:p w14:paraId="7B8E10F7" w14:textId="77777777" w:rsidR="00860A08" w:rsidRPr="00860A08" w:rsidRDefault="00860A08" w:rsidP="00860A08"/>
    <w:p w14:paraId="7631EF53" w14:textId="77777777" w:rsidR="00BA08A1" w:rsidRDefault="00BA08A1" w:rsidP="00BA08A1"/>
    <w:p w14:paraId="3C7AA681" w14:textId="77777777" w:rsidR="00BA08A1" w:rsidRDefault="00BA08A1" w:rsidP="00BA08A1">
      <w:pPr>
        <w:pStyle w:val="Heading1"/>
        <w:numPr>
          <w:ilvl w:val="0"/>
          <w:numId w:val="13"/>
        </w:numPr>
        <w:jc w:val="both"/>
        <w:rPr>
          <w:color w:val="auto"/>
        </w:rPr>
      </w:pPr>
      <w:bookmarkStart w:id="1" w:name="_Toc212216303"/>
      <w:r>
        <w:rPr>
          <w:color w:val="auto"/>
        </w:rPr>
        <w:t>Tools and App Overview</w:t>
      </w:r>
      <w:bookmarkEnd w:id="1"/>
    </w:p>
    <w:p w14:paraId="0E3871D2" w14:textId="77777777" w:rsidR="0065300C" w:rsidRDefault="0065300C" w:rsidP="0065300C"/>
    <w:p w14:paraId="1A346E61" w14:textId="7D18B884" w:rsidR="0065300C" w:rsidRDefault="0065300C" w:rsidP="0065300C">
      <w:pPr>
        <w:pStyle w:val="Heading2"/>
        <w:numPr>
          <w:ilvl w:val="0"/>
          <w:numId w:val="0"/>
        </w:numPr>
        <w:ind w:left="576" w:hanging="576"/>
        <w:jc w:val="both"/>
        <w:rPr>
          <w:color w:val="auto"/>
        </w:rPr>
      </w:pPr>
      <w:bookmarkStart w:id="2" w:name="_Toc212216304"/>
      <w:r>
        <w:rPr>
          <w:color w:val="auto"/>
        </w:rPr>
        <w:t xml:space="preserve">2.1 </w:t>
      </w:r>
      <w:r w:rsidRPr="0065300C">
        <w:rPr>
          <w:color w:val="auto"/>
        </w:rPr>
        <w:t>Tools and App Overview</w:t>
      </w:r>
      <w:r>
        <w:rPr>
          <w:color w:val="auto"/>
        </w:rPr>
        <w:t xml:space="preserve"> – Akinro Akintunde</w:t>
      </w:r>
      <w:bookmarkEnd w:id="2"/>
    </w:p>
    <w:p w14:paraId="06672D4B" w14:textId="77777777" w:rsidR="00987F6A" w:rsidRPr="00987F6A" w:rsidRDefault="00987F6A" w:rsidP="00987F6A"/>
    <w:p w14:paraId="774D8329" w14:textId="77777777" w:rsidR="00987F6A" w:rsidRPr="00987F6A" w:rsidRDefault="00987F6A" w:rsidP="00987F6A">
      <w:pPr>
        <w:rPr>
          <w:lang w:val="en-CA"/>
        </w:rPr>
      </w:pPr>
      <w:r w:rsidRPr="00987F6A">
        <w:rPr>
          <w:lang w:val="en-CA"/>
        </w:rPr>
        <w:t xml:space="preserve">This project focuses on the forensic analysis and privacy assessment of popular mobile applications, specifically Telegram and TikTok, using three key forensic tools: </w:t>
      </w:r>
      <w:proofErr w:type="spellStart"/>
      <w:r w:rsidRPr="00987F6A">
        <w:rPr>
          <w:lang w:val="en-CA"/>
        </w:rPr>
        <w:t>Andriller</w:t>
      </w:r>
      <w:proofErr w:type="spellEnd"/>
      <w:r w:rsidRPr="00987F6A">
        <w:rPr>
          <w:lang w:val="en-CA"/>
        </w:rPr>
        <w:t xml:space="preserve">, MVT (Mobile Verification Toolkit), and ALEAPP (Android Logs, Events, and </w:t>
      </w:r>
      <w:proofErr w:type="spellStart"/>
      <w:r w:rsidRPr="00987F6A">
        <w:rPr>
          <w:lang w:val="en-CA"/>
        </w:rPr>
        <w:t>Protobuf</w:t>
      </w:r>
      <w:proofErr w:type="spellEnd"/>
      <w:r w:rsidRPr="00987F6A">
        <w:rPr>
          <w:lang w:val="en-CA"/>
        </w:rPr>
        <w:t xml:space="preserve"> Parser). Each tool serves a unique purpose in uncovering hidden or sensitive data within Android devices.</w:t>
      </w:r>
    </w:p>
    <w:p w14:paraId="14B7BFC2" w14:textId="734AEB69" w:rsidR="0065300C" w:rsidRPr="001E1BD1" w:rsidRDefault="00987F6A" w:rsidP="0065300C">
      <w:pPr>
        <w:rPr>
          <w:lang w:val="en-CA"/>
        </w:rPr>
      </w:pPr>
      <w:proofErr w:type="spellStart"/>
      <w:r w:rsidRPr="00987F6A">
        <w:rPr>
          <w:lang w:val="en-CA"/>
        </w:rPr>
        <w:t>Andriller</w:t>
      </w:r>
      <w:proofErr w:type="spellEnd"/>
      <w:r w:rsidRPr="00987F6A">
        <w:rPr>
          <w:lang w:val="en-CA"/>
        </w:rPr>
        <w:t xml:space="preserve"> is employed to extract user data from Telegram, including messages, call logs, and cached media files. This helps reveal how user communication data is stored and the extent of recoverable </w:t>
      </w:r>
      <w:r w:rsidRPr="00987F6A">
        <w:rPr>
          <w:lang w:val="en-CA"/>
        </w:rPr>
        <w:lastRenderedPageBreak/>
        <w:t>information. MVT is used to detect potential spyware traces or vulnerabilities, offering insights into possible security threats linked to Telegram usage and how effectively the app protects user privacy. ALEAPP, on the other hand, parses Android logs and artifacts to analyze data from TikTok, such as user activities, timestamps, cached videos, and interactions. This provides a comprehensive look into what user information TikTok retains and exposes at the device level.</w:t>
      </w:r>
    </w:p>
    <w:p w14:paraId="09FB7D76" w14:textId="77777777" w:rsidR="0065300C" w:rsidRDefault="0065300C" w:rsidP="0065300C"/>
    <w:p w14:paraId="48EDFAD1" w14:textId="77777777" w:rsidR="0065300C" w:rsidRDefault="0065300C" w:rsidP="0065300C">
      <w:r>
        <w:t>Tools and Apps:</w:t>
      </w:r>
    </w:p>
    <w:p w14:paraId="6CBBFCA3" w14:textId="133B33C1" w:rsidR="0065300C" w:rsidRDefault="0065300C" w:rsidP="00987F6A">
      <w:pPr>
        <w:pStyle w:val="ListParagraph"/>
        <w:numPr>
          <w:ilvl w:val="0"/>
          <w:numId w:val="147"/>
        </w:numPr>
      </w:pPr>
      <w:proofErr w:type="spellStart"/>
      <w:r>
        <w:t>Andriller</w:t>
      </w:r>
      <w:proofErr w:type="spellEnd"/>
    </w:p>
    <w:p w14:paraId="141A1C1B" w14:textId="2B5F59C8" w:rsidR="0065300C" w:rsidRDefault="0065300C" w:rsidP="00987F6A">
      <w:pPr>
        <w:pStyle w:val="ListParagraph"/>
        <w:numPr>
          <w:ilvl w:val="0"/>
          <w:numId w:val="147"/>
        </w:numPr>
      </w:pPr>
      <w:r>
        <w:t>MVT (Mobile Verification Toolkit)</w:t>
      </w:r>
    </w:p>
    <w:p w14:paraId="216AFB6A" w14:textId="3A5CD6F3" w:rsidR="00987F6A" w:rsidRPr="00CA4CCD" w:rsidRDefault="0065300C" w:rsidP="00987F6A">
      <w:pPr>
        <w:pStyle w:val="ListParagraph"/>
        <w:numPr>
          <w:ilvl w:val="0"/>
          <w:numId w:val="147"/>
        </w:numPr>
      </w:pPr>
      <w:r>
        <w:t>ALEAPP</w:t>
      </w:r>
      <w:r w:rsidR="00987F6A">
        <w:t xml:space="preserve"> </w:t>
      </w:r>
      <w:r w:rsidR="00987F6A" w:rsidRPr="00987F6A">
        <w:rPr>
          <w:b/>
          <w:bCs/>
        </w:rPr>
        <w:t xml:space="preserve">(Android Logs, Events, and </w:t>
      </w:r>
      <w:proofErr w:type="spellStart"/>
      <w:r w:rsidR="00987F6A" w:rsidRPr="00987F6A">
        <w:rPr>
          <w:b/>
          <w:bCs/>
        </w:rPr>
        <w:t>Protobuf</w:t>
      </w:r>
      <w:proofErr w:type="spellEnd"/>
      <w:r w:rsidR="00987F6A" w:rsidRPr="00987F6A">
        <w:rPr>
          <w:b/>
          <w:bCs/>
        </w:rPr>
        <w:t xml:space="preserve"> Parser)</w:t>
      </w:r>
    </w:p>
    <w:p w14:paraId="3BCCC7E2" w14:textId="203BDEFC" w:rsidR="0065300C" w:rsidRDefault="0065300C" w:rsidP="0065300C"/>
    <w:p w14:paraId="6A413741" w14:textId="77777777" w:rsidR="0065300C" w:rsidRDefault="0065300C" w:rsidP="0065300C"/>
    <w:p w14:paraId="399AFBE1" w14:textId="77777777" w:rsidR="0065300C" w:rsidRDefault="0065300C" w:rsidP="0065300C">
      <w:r w:rsidRPr="00CA4CCD">
        <w:rPr>
          <w:b/>
          <w:bCs/>
        </w:rPr>
        <w:t>Overview:</w:t>
      </w:r>
      <w:r w:rsidRPr="00CA4CCD">
        <w:br/>
      </w:r>
      <w:proofErr w:type="spellStart"/>
      <w:r w:rsidRPr="00CA4CCD">
        <w:t>Andriller</w:t>
      </w:r>
      <w:proofErr w:type="spellEnd"/>
      <w:r w:rsidRPr="00CA4CCD">
        <w:t xml:space="preserve"> is a suite of forensic utilities for smartphone data extraction, while MVT focuses on detecting traces of spyware or data compromise on Android and iOS devices.</w:t>
      </w:r>
    </w:p>
    <w:p w14:paraId="4A6C1512" w14:textId="2F712D01" w:rsidR="00987F6A" w:rsidRDefault="00987F6A" w:rsidP="0065300C">
      <w:r w:rsidRPr="00CA4CCD">
        <w:t>ALEAPP is a forensic tool designed to extract, parse, and analyze data from Android devices. It supports multiple artifact types such as user activity, location data, messages, and app usage patterns.</w:t>
      </w:r>
    </w:p>
    <w:p w14:paraId="732EC863" w14:textId="77777777" w:rsidR="0065300C" w:rsidRDefault="0065300C" w:rsidP="0065300C"/>
    <w:p w14:paraId="5DCC18A7" w14:textId="77777777" w:rsidR="0065300C" w:rsidRDefault="0065300C" w:rsidP="0065300C">
      <w:pPr>
        <w:rPr>
          <w:b/>
          <w:bCs/>
        </w:rPr>
      </w:pPr>
      <w:r w:rsidRPr="00CA4CCD">
        <w:rPr>
          <w:b/>
          <w:bCs/>
        </w:rPr>
        <w:t>Planned Work:</w:t>
      </w:r>
    </w:p>
    <w:p w14:paraId="3E379150" w14:textId="77777777" w:rsidR="001E1BD1" w:rsidRPr="00987F6A" w:rsidRDefault="001E1BD1" w:rsidP="001E1BD1">
      <w:pPr>
        <w:rPr>
          <w:lang w:val="en-CA"/>
        </w:rPr>
      </w:pPr>
      <w:r w:rsidRPr="00987F6A">
        <w:rPr>
          <w:lang w:val="en-CA"/>
        </w:rPr>
        <w:t>The planned work involves a multi-step analysis: extracting and correlating data from Telegram and TikTok, examining local encryption and backup mechanisms, and evaluating risks of sensitive data exposure. A significant component of this study is the comparative analysis of TikTok data visibility before and after user login, which will highlight how authentication affects data access and privacy.</w:t>
      </w:r>
    </w:p>
    <w:p w14:paraId="62E67586" w14:textId="11F048B3" w:rsidR="001E1BD1" w:rsidRPr="001E1BD1" w:rsidRDefault="001E1BD1" w:rsidP="0065300C">
      <w:pPr>
        <w:rPr>
          <w:lang w:val="en-CA"/>
        </w:rPr>
      </w:pPr>
      <w:r w:rsidRPr="00987F6A">
        <w:rPr>
          <w:lang w:val="en-CA"/>
        </w:rPr>
        <w:t xml:space="preserve">To enhance automation and efficiency, a custom ALEAPP script will be developed to streamline extraction and artifact summarization. Additionally, a hybrid analysis will integrate </w:t>
      </w:r>
      <w:proofErr w:type="spellStart"/>
      <w:r w:rsidRPr="00987F6A">
        <w:rPr>
          <w:lang w:val="en-CA"/>
        </w:rPr>
        <w:t>Andriller’s</w:t>
      </w:r>
      <w:proofErr w:type="spellEnd"/>
      <w:r w:rsidRPr="00987F6A">
        <w:rPr>
          <w:lang w:val="en-CA"/>
        </w:rPr>
        <w:t xml:space="preserve"> extraction reports with MVT’s spyware detection results, offering a more complete understanding of user data risks. The final output will include a summary dashboard that visually correlates findings from </w:t>
      </w:r>
      <w:proofErr w:type="spellStart"/>
      <w:r w:rsidRPr="00987F6A">
        <w:rPr>
          <w:lang w:val="en-CA"/>
        </w:rPr>
        <w:t>Andriller</w:t>
      </w:r>
      <w:proofErr w:type="spellEnd"/>
      <w:r w:rsidRPr="00987F6A">
        <w:rPr>
          <w:lang w:val="en-CA"/>
        </w:rPr>
        <w:t xml:space="preserve"> and MVT, making the results easier to interpret.</w:t>
      </w:r>
    </w:p>
    <w:p w14:paraId="79DAA5B1" w14:textId="77777777" w:rsidR="0065300C" w:rsidRPr="00CA4CCD" w:rsidRDefault="0065300C" w:rsidP="0065300C">
      <w:pPr>
        <w:numPr>
          <w:ilvl w:val="0"/>
          <w:numId w:val="144"/>
        </w:numPr>
      </w:pPr>
      <w:r w:rsidRPr="00CA4CCD">
        <w:t xml:space="preserve">Use </w:t>
      </w:r>
      <w:proofErr w:type="spellStart"/>
      <w:r w:rsidRPr="00CA4CCD">
        <w:t>Andriller</w:t>
      </w:r>
      <w:proofErr w:type="spellEnd"/>
      <w:r w:rsidRPr="00CA4CCD">
        <w:t xml:space="preserve"> to recover Telegram user data such as messages, call logs, and cached media.</w:t>
      </w:r>
    </w:p>
    <w:p w14:paraId="54136E23" w14:textId="77777777" w:rsidR="0065300C" w:rsidRPr="00CA4CCD" w:rsidRDefault="0065300C" w:rsidP="0065300C">
      <w:pPr>
        <w:numPr>
          <w:ilvl w:val="0"/>
          <w:numId w:val="144"/>
        </w:numPr>
      </w:pPr>
      <w:r w:rsidRPr="00CA4CCD">
        <w:t>Employ MVT to scan for potential spyware traces or vulnerabilities linked to Telegram usage.</w:t>
      </w:r>
    </w:p>
    <w:p w14:paraId="087511DB" w14:textId="77777777" w:rsidR="0065300C" w:rsidRDefault="0065300C" w:rsidP="0065300C">
      <w:pPr>
        <w:numPr>
          <w:ilvl w:val="0"/>
          <w:numId w:val="144"/>
        </w:numPr>
      </w:pPr>
      <w:r w:rsidRPr="00CA4CCD">
        <w:t>Examine Telegram’s local encryption and backup data handling for privacy weaknesses.</w:t>
      </w:r>
    </w:p>
    <w:p w14:paraId="40CEFF72" w14:textId="77777777" w:rsidR="00987F6A" w:rsidRPr="00CA4CCD" w:rsidRDefault="00987F6A" w:rsidP="00987F6A">
      <w:pPr>
        <w:numPr>
          <w:ilvl w:val="0"/>
          <w:numId w:val="144"/>
        </w:numPr>
      </w:pPr>
      <w:r w:rsidRPr="00CA4CCD">
        <w:t xml:space="preserve">Use ALEAPP to extract forensic artifacts from </w:t>
      </w:r>
      <w:r w:rsidRPr="00CA4CCD">
        <w:rPr>
          <w:b/>
          <w:bCs/>
        </w:rPr>
        <w:t>TikTok</w:t>
      </w:r>
      <w:r w:rsidRPr="00CA4CCD">
        <w:t xml:space="preserve"> data, focusing on user activities, timestamps, cached videos, and user interactions.</w:t>
      </w:r>
    </w:p>
    <w:p w14:paraId="602A9E3D" w14:textId="77777777" w:rsidR="00987F6A" w:rsidRPr="00CA4CCD" w:rsidRDefault="00987F6A" w:rsidP="00987F6A">
      <w:pPr>
        <w:numPr>
          <w:ilvl w:val="0"/>
          <w:numId w:val="144"/>
        </w:numPr>
      </w:pPr>
      <w:r w:rsidRPr="00CA4CCD">
        <w:t>Identify sensitive or privacy-related information that can be reconstructed from app data.</w:t>
      </w:r>
    </w:p>
    <w:p w14:paraId="5E058497" w14:textId="77777777" w:rsidR="00987F6A" w:rsidRPr="00CA4CCD" w:rsidRDefault="00987F6A" w:rsidP="00987F6A">
      <w:pPr>
        <w:numPr>
          <w:ilvl w:val="0"/>
          <w:numId w:val="144"/>
        </w:numPr>
      </w:pPr>
      <w:r w:rsidRPr="00CA4CCD">
        <w:t>Evaluate TikTok’s data storage mechanisms and assess potential risks in local data exposure.</w:t>
      </w:r>
    </w:p>
    <w:p w14:paraId="7E91F773" w14:textId="77777777" w:rsidR="00987F6A" w:rsidRPr="00CA4CCD" w:rsidRDefault="00987F6A" w:rsidP="00987F6A">
      <w:pPr>
        <w:ind w:left="720"/>
      </w:pPr>
    </w:p>
    <w:p w14:paraId="2FE651E4" w14:textId="77777777" w:rsidR="00987F6A" w:rsidRDefault="00987F6A" w:rsidP="00987F6A">
      <w:pPr>
        <w:rPr>
          <w:b/>
          <w:bCs/>
        </w:rPr>
      </w:pPr>
      <w:r w:rsidRPr="00CA4CCD">
        <w:rPr>
          <w:b/>
          <w:bCs/>
        </w:rPr>
        <w:t>Novelty / Value Added:</w:t>
      </w:r>
    </w:p>
    <w:p w14:paraId="5C0402A2" w14:textId="77777777" w:rsidR="001E1BD1" w:rsidRPr="00987F6A" w:rsidRDefault="001E1BD1" w:rsidP="001E1BD1">
      <w:pPr>
        <w:rPr>
          <w:lang w:val="en-CA"/>
        </w:rPr>
      </w:pPr>
      <w:r w:rsidRPr="00987F6A">
        <w:rPr>
          <w:lang w:val="en-CA"/>
        </w:rPr>
        <w:t>The project’s novelty lies in its cross-tool correlation and privacy-oriented insights. By combining technical forensics with privacy evaluation, it aims to reveal the real-world implications of data storage practices in communication and social media apps.</w:t>
      </w:r>
    </w:p>
    <w:p w14:paraId="0B8081E6" w14:textId="77777777" w:rsidR="001E1BD1" w:rsidRPr="00CA4CCD" w:rsidRDefault="001E1BD1" w:rsidP="00987F6A"/>
    <w:p w14:paraId="31E075DD" w14:textId="77777777" w:rsidR="00987F6A" w:rsidRPr="00CA4CCD" w:rsidRDefault="00987F6A" w:rsidP="00987F6A">
      <w:pPr>
        <w:numPr>
          <w:ilvl w:val="0"/>
          <w:numId w:val="149"/>
        </w:numPr>
      </w:pPr>
      <w:r w:rsidRPr="00CA4CCD">
        <w:t xml:space="preserve">Perform a </w:t>
      </w:r>
      <w:r w:rsidRPr="00CA4CCD">
        <w:rPr>
          <w:b/>
          <w:bCs/>
        </w:rPr>
        <w:t>comparative analysis of TikTok data visibility</w:t>
      </w:r>
      <w:r w:rsidRPr="00CA4CCD">
        <w:t xml:space="preserve"> before and after account login.</w:t>
      </w:r>
    </w:p>
    <w:p w14:paraId="0B16778E" w14:textId="77777777" w:rsidR="00987F6A" w:rsidRPr="00CA4CCD" w:rsidRDefault="00987F6A" w:rsidP="00987F6A">
      <w:pPr>
        <w:numPr>
          <w:ilvl w:val="0"/>
          <w:numId w:val="149"/>
        </w:numPr>
      </w:pPr>
      <w:r w:rsidRPr="00CA4CCD">
        <w:t xml:space="preserve">Develop a </w:t>
      </w:r>
      <w:r w:rsidRPr="00CA4CCD">
        <w:rPr>
          <w:b/>
          <w:bCs/>
        </w:rPr>
        <w:t>custom script to automate extraction and artifact summarization</w:t>
      </w:r>
      <w:r w:rsidRPr="00CA4CCD">
        <w:t xml:space="preserve"> within ALEAPP.</w:t>
      </w:r>
    </w:p>
    <w:p w14:paraId="77F53502" w14:textId="77777777" w:rsidR="00987F6A" w:rsidRDefault="00987F6A" w:rsidP="00987F6A">
      <w:pPr>
        <w:numPr>
          <w:ilvl w:val="0"/>
          <w:numId w:val="149"/>
        </w:numPr>
      </w:pPr>
      <w:r w:rsidRPr="00CA4CCD">
        <w:t>Present privacy insights about user metadata leakage, extending beyond what ALEAPP’s base report offers.</w:t>
      </w:r>
    </w:p>
    <w:p w14:paraId="299AB4E8" w14:textId="77777777" w:rsidR="00987F6A" w:rsidRPr="00CA4CCD" w:rsidRDefault="00987F6A" w:rsidP="00987F6A">
      <w:pPr>
        <w:numPr>
          <w:ilvl w:val="0"/>
          <w:numId w:val="149"/>
        </w:numPr>
      </w:pPr>
      <w:r w:rsidRPr="00CA4CCD">
        <w:t xml:space="preserve">Create a </w:t>
      </w:r>
      <w:r w:rsidRPr="00CA4CCD">
        <w:rPr>
          <w:b/>
          <w:bCs/>
        </w:rPr>
        <w:t xml:space="preserve">hybrid analysis combining </w:t>
      </w:r>
      <w:proofErr w:type="spellStart"/>
      <w:r w:rsidRPr="00CA4CCD">
        <w:rPr>
          <w:b/>
          <w:bCs/>
        </w:rPr>
        <w:t>Andriller</w:t>
      </w:r>
      <w:proofErr w:type="spellEnd"/>
      <w:r w:rsidRPr="00CA4CCD">
        <w:rPr>
          <w:b/>
          <w:bCs/>
        </w:rPr>
        <w:t xml:space="preserve"> extraction reports with MVT threat detection output</w:t>
      </w:r>
      <w:r w:rsidRPr="00CA4CCD">
        <w:t>.</w:t>
      </w:r>
    </w:p>
    <w:p w14:paraId="2F1AE9B2" w14:textId="77777777" w:rsidR="00987F6A" w:rsidRPr="00CA4CCD" w:rsidRDefault="00987F6A" w:rsidP="00987F6A">
      <w:pPr>
        <w:numPr>
          <w:ilvl w:val="0"/>
          <w:numId w:val="149"/>
        </w:numPr>
      </w:pPr>
      <w:r w:rsidRPr="00CA4CCD">
        <w:t xml:space="preserve">Document </w:t>
      </w:r>
      <w:r w:rsidRPr="00CA4CCD">
        <w:rPr>
          <w:b/>
          <w:bCs/>
        </w:rPr>
        <w:t>real-world privacy implications of communication data storage</w:t>
      </w:r>
      <w:r w:rsidRPr="00CA4CCD">
        <w:t xml:space="preserve"> on Telegram.</w:t>
      </w:r>
    </w:p>
    <w:p w14:paraId="36841B18" w14:textId="77777777" w:rsidR="00987F6A" w:rsidRPr="00CA4CCD" w:rsidRDefault="00987F6A" w:rsidP="00987F6A">
      <w:pPr>
        <w:numPr>
          <w:ilvl w:val="0"/>
          <w:numId w:val="149"/>
        </w:numPr>
      </w:pPr>
      <w:r w:rsidRPr="00CA4CCD">
        <w:t xml:space="preserve">Produce a </w:t>
      </w:r>
      <w:r w:rsidRPr="00CA4CCD">
        <w:rPr>
          <w:b/>
          <w:bCs/>
        </w:rPr>
        <w:t>summary dashboard</w:t>
      </w:r>
      <w:r w:rsidRPr="00CA4CCD">
        <w:t xml:space="preserve"> that correlates </w:t>
      </w:r>
      <w:proofErr w:type="spellStart"/>
      <w:r w:rsidRPr="00CA4CCD">
        <w:t>Andriller</w:t>
      </w:r>
      <w:proofErr w:type="spellEnd"/>
      <w:r w:rsidRPr="00CA4CCD">
        <w:t xml:space="preserve"> and MVT findings for enhanced visualization.</w:t>
      </w:r>
    </w:p>
    <w:p w14:paraId="224419B3" w14:textId="77777777" w:rsidR="00987F6A" w:rsidRPr="00CA4CCD" w:rsidRDefault="00987F6A" w:rsidP="00987F6A">
      <w:pPr>
        <w:ind w:left="720"/>
      </w:pPr>
    </w:p>
    <w:p w14:paraId="0E3AA992" w14:textId="77777777" w:rsidR="0065300C" w:rsidRDefault="0065300C" w:rsidP="0065300C">
      <w:pPr>
        <w:rPr>
          <w:b/>
          <w:bCs/>
        </w:rPr>
      </w:pPr>
    </w:p>
    <w:p w14:paraId="44C1E71D" w14:textId="77777777" w:rsidR="0065300C" w:rsidRPr="00CA4CCD" w:rsidRDefault="0065300C" w:rsidP="0065300C"/>
    <w:p w14:paraId="1EF0C0EA" w14:textId="5EDB1EA0" w:rsidR="0065300C" w:rsidRDefault="0065300C" w:rsidP="0065300C">
      <w:pPr>
        <w:pStyle w:val="Heading2"/>
        <w:numPr>
          <w:ilvl w:val="0"/>
          <w:numId w:val="0"/>
        </w:numPr>
        <w:ind w:left="576" w:hanging="576"/>
        <w:jc w:val="both"/>
        <w:rPr>
          <w:color w:val="auto"/>
        </w:rPr>
      </w:pPr>
      <w:bookmarkStart w:id="3" w:name="_Toc212216305"/>
      <w:r>
        <w:rPr>
          <w:color w:val="auto"/>
        </w:rPr>
        <w:t xml:space="preserve">2.2 </w:t>
      </w:r>
      <w:r w:rsidRPr="0065300C">
        <w:rPr>
          <w:color w:val="auto"/>
        </w:rPr>
        <w:t>Tools and App Overview</w:t>
      </w:r>
      <w:r>
        <w:rPr>
          <w:color w:val="auto"/>
        </w:rPr>
        <w:t xml:space="preserve"> – Israel Ogunseye</w:t>
      </w:r>
      <w:bookmarkEnd w:id="3"/>
    </w:p>
    <w:p w14:paraId="259B599D" w14:textId="77777777" w:rsidR="000D19D0" w:rsidRPr="000D19D0" w:rsidRDefault="000D19D0" w:rsidP="000D19D0">
      <w:pPr>
        <w:rPr>
          <w:lang w:val="en-CA"/>
        </w:rPr>
      </w:pPr>
      <w:r w:rsidRPr="000D19D0">
        <w:rPr>
          <w:lang w:val="en-CA"/>
        </w:rPr>
        <w:t xml:space="preserve">This sub-project focuses on complementary static, dynamic, and network-level analysis of the TikTok and Telegram Android packages (APKs) to reveal privacy risks, insecure behaviors, and data flows that static artifact parsing alone may miss. I will use three mature reverse-engineering and interception tools: </w:t>
      </w:r>
      <w:proofErr w:type="spellStart"/>
      <w:r w:rsidRPr="000D19D0">
        <w:rPr>
          <w:lang w:val="en-CA"/>
        </w:rPr>
        <w:t>MobSF</w:t>
      </w:r>
      <w:proofErr w:type="spellEnd"/>
      <w:r w:rsidRPr="000D19D0">
        <w:rPr>
          <w:lang w:val="en-CA"/>
        </w:rPr>
        <w:t xml:space="preserve"> (Mobile Security Framework) for automated static + dynamic security scanning, </w:t>
      </w:r>
      <w:proofErr w:type="spellStart"/>
      <w:r w:rsidRPr="000D19D0">
        <w:rPr>
          <w:lang w:val="en-CA"/>
        </w:rPr>
        <w:t>apktool</w:t>
      </w:r>
      <w:proofErr w:type="spellEnd"/>
      <w:r w:rsidRPr="000D19D0">
        <w:rPr>
          <w:lang w:val="en-CA"/>
        </w:rPr>
        <w:t xml:space="preserve"> for APK unpacking and resource/manifest inspection, and </w:t>
      </w:r>
      <w:proofErr w:type="spellStart"/>
      <w:r w:rsidRPr="000D19D0">
        <w:rPr>
          <w:lang w:val="en-CA"/>
        </w:rPr>
        <w:t>mitmproxy</w:t>
      </w:r>
      <w:proofErr w:type="spellEnd"/>
      <w:r w:rsidRPr="000D19D0">
        <w:rPr>
          <w:lang w:val="en-CA"/>
        </w:rPr>
        <w:t xml:space="preserve"> for live network interception and TLS inspection during app usage. Together these tools will reveal code-level issues, exposed endpoints, insecure transport or credential leakage, and runtime behaviors that correlate with artifacts extracted by ALEAPP and </w:t>
      </w:r>
      <w:proofErr w:type="spellStart"/>
      <w:r w:rsidRPr="000D19D0">
        <w:rPr>
          <w:lang w:val="en-CA"/>
        </w:rPr>
        <w:t>Andriller</w:t>
      </w:r>
      <w:proofErr w:type="spellEnd"/>
      <w:r w:rsidRPr="000D19D0">
        <w:rPr>
          <w:lang w:val="en-CA"/>
        </w:rPr>
        <w:t>.</w:t>
      </w:r>
    </w:p>
    <w:p w14:paraId="53C990DC" w14:textId="77777777" w:rsidR="000D19D0" w:rsidRPr="000D19D0" w:rsidRDefault="000D19D0" w:rsidP="000D19D0">
      <w:pPr>
        <w:rPr>
          <w:lang w:val="en-CA"/>
        </w:rPr>
      </w:pPr>
      <w:r w:rsidRPr="000D19D0">
        <w:rPr>
          <w:lang w:val="en-CA"/>
        </w:rPr>
        <w:t>Tools and Apps:</w:t>
      </w:r>
    </w:p>
    <w:p w14:paraId="76C723EE" w14:textId="77777777" w:rsidR="000D19D0" w:rsidRPr="000D19D0" w:rsidRDefault="000D19D0" w:rsidP="000D19D0">
      <w:pPr>
        <w:numPr>
          <w:ilvl w:val="0"/>
          <w:numId w:val="152"/>
        </w:numPr>
        <w:rPr>
          <w:lang w:val="en-CA"/>
        </w:rPr>
      </w:pPr>
      <w:proofErr w:type="spellStart"/>
      <w:r w:rsidRPr="000D19D0">
        <w:rPr>
          <w:lang w:val="en-CA"/>
        </w:rPr>
        <w:t>MobSF</w:t>
      </w:r>
      <w:proofErr w:type="spellEnd"/>
      <w:r w:rsidRPr="000D19D0">
        <w:rPr>
          <w:lang w:val="en-CA"/>
        </w:rPr>
        <w:t xml:space="preserve"> (Mobile Security Framework)</w:t>
      </w:r>
    </w:p>
    <w:p w14:paraId="50BA63C3" w14:textId="77777777" w:rsidR="000D19D0" w:rsidRPr="000D19D0" w:rsidRDefault="000D19D0" w:rsidP="000D19D0">
      <w:pPr>
        <w:numPr>
          <w:ilvl w:val="0"/>
          <w:numId w:val="152"/>
        </w:numPr>
        <w:rPr>
          <w:lang w:val="en-CA"/>
        </w:rPr>
      </w:pPr>
      <w:proofErr w:type="spellStart"/>
      <w:r w:rsidRPr="000D19D0">
        <w:rPr>
          <w:lang w:val="en-CA"/>
        </w:rPr>
        <w:t>mitmproxy</w:t>
      </w:r>
      <w:proofErr w:type="spellEnd"/>
    </w:p>
    <w:p w14:paraId="199204E3" w14:textId="77777777" w:rsidR="000D19D0" w:rsidRPr="000D19D0" w:rsidRDefault="000D19D0" w:rsidP="000D19D0">
      <w:pPr>
        <w:numPr>
          <w:ilvl w:val="0"/>
          <w:numId w:val="152"/>
        </w:numPr>
        <w:rPr>
          <w:lang w:val="en-CA"/>
        </w:rPr>
      </w:pPr>
      <w:proofErr w:type="spellStart"/>
      <w:r w:rsidRPr="000D19D0">
        <w:rPr>
          <w:lang w:val="en-CA"/>
        </w:rPr>
        <w:t>apktool</w:t>
      </w:r>
      <w:proofErr w:type="spellEnd"/>
    </w:p>
    <w:p w14:paraId="11D2322A" w14:textId="77777777" w:rsidR="000D19D0" w:rsidRPr="000D19D0" w:rsidRDefault="000D19D0" w:rsidP="000D19D0">
      <w:pPr>
        <w:rPr>
          <w:lang w:val="en-CA"/>
        </w:rPr>
      </w:pPr>
      <w:r w:rsidRPr="000D19D0">
        <w:rPr>
          <w:lang w:val="en-CA"/>
        </w:rPr>
        <w:t>Overview:</w:t>
      </w:r>
    </w:p>
    <w:p w14:paraId="47DB237D" w14:textId="77777777" w:rsidR="000D19D0" w:rsidRPr="000D19D0" w:rsidRDefault="000D19D0" w:rsidP="000D19D0">
      <w:pPr>
        <w:numPr>
          <w:ilvl w:val="0"/>
          <w:numId w:val="153"/>
        </w:numPr>
        <w:rPr>
          <w:lang w:val="en-CA"/>
        </w:rPr>
      </w:pPr>
      <w:proofErr w:type="spellStart"/>
      <w:r w:rsidRPr="000D19D0">
        <w:rPr>
          <w:lang w:val="en-CA"/>
        </w:rPr>
        <w:lastRenderedPageBreak/>
        <w:t>MobSF</w:t>
      </w:r>
      <w:proofErr w:type="spellEnd"/>
      <w:r w:rsidRPr="000D19D0">
        <w:rPr>
          <w:lang w:val="en-CA"/>
        </w:rPr>
        <w:t xml:space="preserve"> is an automated mobile application security testing platform that performs static analysis (manifest, code, insecure API usage), dynamic analysis (instrumented runtime testing / emulator), and generating structured reports (vulnerabilities, weak crypto, exported components). I will use it to produce a repeatable security profile for each APK and to flag insecure storage, permissions, and dangerous API usage.</w:t>
      </w:r>
    </w:p>
    <w:p w14:paraId="3CED4F06" w14:textId="77777777" w:rsidR="000D19D0" w:rsidRPr="000D19D0" w:rsidRDefault="000D19D0" w:rsidP="000D19D0">
      <w:pPr>
        <w:numPr>
          <w:ilvl w:val="0"/>
          <w:numId w:val="153"/>
        </w:numPr>
        <w:rPr>
          <w:lang w:val="en-CA"/>
        </w:rPr>
      </w:pPr>
      <w:proofErr w:type="spellStart"/>
      <w:r w:rsidRPr="000D19D0">
        <w:rPr>
          <w:lang w:val="en-CA"/>
        </w:rPr>
        <w:t>apktool</w:t>
      </w:r>
      <w:proofErr w:type="spellEnd"/>
      <w:r w:rsidRPr="000D19D0">
        <w:rPr>
          <w:lang w:val="en-CA"/>
        </w:rPr>
        <w:t xml:space="preserve"> is used to decode APKs to </w:t>
      </w:r>
      <w:proofErr w:type="spellStart"/>
      <w:r w:rsidRPr="000D19D0">
        <w:rPr>
          <w:lang w:val="en-CA"/>
        </w:rPr>
        <w:t>smali</w:t>
      </w:r>
      <w:proofErr w:type="spellEnd"/>
      <w:r w:rsidRPr="000D19D0">
        <w:rPr>
          <w:lang w:val="en-CA"/>
        </w:rPr>
        <w:t xml:space="preserve"> and resources; it enables manual inspection and lightweight modification (e.g., adjusting network instrumentation hooks or extracting embedded configuration strings and certs).</w:t>
      </w:r>
    </w:p>
    <w:p w14:paraId="76FD6022" w14:textId="77777777" w:rsidR="000D19D0" w:rsidRPr="000D19D0" w:rsidRDefault="000D19D0" w:rsidP="000D19D0">
      <w:pPr>
        <w:numPr>
          <w:ilvl w:val="0"/>
          <w:numId w:val="153"/>
        </w:numPr>
        <w:rPr>
          <w:lang w:val="en-CA"/>
        </w:rPr>
      </w:pPr>
      <w:proofErr w:type="spellStart"/>
      <w:r w:rsidRPr="000D19D0">
        <w:rPr>
          <w:lang w:val="en-CA"/>
        </w:rPr>
        <w:t>mitmproxy</w:t>
      </w:r>
      <w:proofErr w:type="spellEnd"/>
      <w:r w:rsidRPr="000D19D0">
        <w:rPr>
          <w:lang w:val="en-CA"/>
        </w:rPr>
        <w:t xml:space="preserve"> is a programmable HTTP(S) proxy that will capture app network traffic (requests, responses, headers, cookies) to identify unencrypted channels, token leakage, telemetry endpoints, and third-party trackers. Where apps pin certificates, </w:t>
      </w:r>
      <w:proofErr w:type="spellStart"/>
      <w:r w:rsidRPr="000D19D0">
        <w:rPr>
          <w:lang w:val="en-CA"/>
        </w:rPr>
        <w:t>apktool</w:t>
      </w:r>
      <w:proofErr w:type="spellEnd"/>
      <w:r w:rsidRPr="000D19D0">
        <w:rPr>
          <w:lang w:val="en-CA"/>
        </w:rPr>
        <w:t xml:space="preserve"> + </w:t>
      </w:r>
      <w:proofErr w:type="spellStart"/>
      <w:r w:rsidRPr="000D19D0">
        <w:rPr>
          <w:lang w:val="en-CA"/>
        </w:rPr>
        <w:t>MobSF</w:t>
      </w:r>
      <w:proofErr w:type="spellEnd"/>
      <w:r w:rsidRPr="000D19D0">
        <w:rPr>
          <w:lang w:val="en-CA"/>
        </w:rPr>
        <w:t>-assisted approaches will be used to test certificate pinning behavior in instrumented environments.</w:t>
      </w:r>
    </w:p>
    <w:p w14:paraId="715DF913" w14:textId="77777777" w:rsidR="000D19D0" w:rsidRPr="000D19D0" w:rsidRDefault="000D19D0" w:rsidP="000D19D0">
      <w:pPr>
        <w:rPr>
          <w:lang w:val="en-CA"/>
        </w:rPr>
      </w:pPr>
      <w:r w:rsidRPr="000D19D0">
        <w:rPr>
          <w:lang w:val="en-CA"/>
        </w:rPr>
        <w:t>Planned Work</w:t>
      </w:r>
    </w:p>
    <w:p w14:paraId="3D295081" w14:textId="77777777" w:rsidR="000D19D0" w:rsidRPr="000D19D0" w:rsidRDefault="000D19D0" w:rsidP="000D19D0">
      <w:pPr>
        <w:numPr>
          <w:ilvl w:val="0"/>
          <w:numId w:val="154"/>
        </w:numPr>
        <w:rPr>
          <w:lang w:val="en-CA"/>
        </w:rPr>
      </w:pPr>
      <w:r w:rsidRPr="000D19D0">
        <w:rPr>
          <w:lang w:val="en-CA"/>
        </w:rPr>
        <w:t xml:space="preserve">Obtain TikTok and Telegram APKs (official releases and, if relevant, older versions) and run automated </w:t>
      </w:r>
      <w:proofErr w:type="spellStart"/>
      <w:r w:rsidRPr="000D19D0">
        <w:rPr>
          <w:lang w:val="en-CA"/>
        </w:rPr>
        <w:t>MobSF</w:t>
      </w:r>
      <w:proofErr w:type="spellEnd"/>
      <w:r w:rsidRPr="000D19D0">
        <w:rPr>
          <w:lang w:val="en-CA"/>
        </w:rPr>
        <w:t xml:space="preserve"> static scans to </w:t>
      </w:r>
      <w:proofErr w:type="gramStart"/>
      <w:r w:rsidRPr="000D19D0">
        <w:rPr>
          <w:lang w:val="en-CA"/>
        </w:rPr>
        <w:t>extract:</w:t>
      </w:r>
      <w:proofErr w:type="gramEnd"/>
      <w:r w:rsidRPr="000D19D0">
        <w:rPr>
          <w:lang w:val="en-CA"/>
        </w:rPr>
        <w:t xml:space="preserve"> exported components, dangerous permissions, insecure cryptography, hard-coded secrets, and suspicious native code usage.</w:t>
      </w:r>
    </w:p>
    <w:p w14:paraId="75022F6A" w14:textId="77777777" w:rsidR="000D19D0" w:rsidRPr="000D19D0" w:rsidRDefault="000D19D0" w:rsidP="000D19D0">
      <w:pPr>
        <w:numPr>
          <w:ilvl w:val="0"/>
          <w:numId w:val="154"/>
        </w:numPr>
        <w:rPr>
          <w:lang w:val="en-CA"/>
        </w:rPr>
      </w:pPr>
      <w:r w:rsidRPr="000D19D0">
        <w:rPr>
          <w:lang w:val="en-CA"/>
        </w:rPr>
        <w:t xml:space="preserve">Use </w:t>
      </w:r>
      <w:proofErr w:type="spellStart"/>
      <w:r w:rsidRPr="000D19D0">
        <w:rPr>
          <w:lang w:val="en-CA"/>
        </w:rPr>
        <w:t>apktool</w:t>
      </w:r>
      <w:proofErr w:type="spellEnd"/>
      <w:r w:rsidRPr="000D19D0">
        <w:rPr>
          <w:lang w:val="en-CA"/>
        </w:rPr>
        <w:t xml:space="preserve"> to decode APKs and manually inspect:</w:t>
      </w:r>
    </w:p>
    <w:p w14:paraId="6FE1EB71" w14:textId="77777777" w:rsidR="000D19D0" w:rsidRPr="000D19D0" w:rsidRDefault="000D19D0" w:rsidP="000D19D0">
      <w:pPr>
        <w:numPr>
          <w:ilvl w:val="1"/>
          <w:numId w:val="154"/>
        </w:numPr>
        <w:rPr>
          <w:lang w:val="en-CA"/>
        </w:rPr>
      </w:pPr>
      <w:r w:rsidRPr="000D19D0">
        <w:rPr>
          <w:lang w:val="en-CA"/>
        </w:rPr>
        <w:t>AndroidManifest.xml for exported activities/services/providers and backup/</w:t>
      </w:r>
      <w:proofErr w:type="spellStart"/>
      <w:r w:rsidRPr="000D19D0">
        <w:rPr>
          <w:lang w:val="en-CA"/>
        </w:rPr>
        <w:t>allowBackup</w:t>
      </w:r>
      <w:proofErr w:type="spellEnd"/>
      <w:r w:rsidRPr="000D19D0">
        <w:rPr>
          <w:lang w:val="en-CA"/>
        </w:rPr>
        <w:t xml:space="preserve"> flags.</w:t>
      </w:r>
    </w:p>
    <w:p w14:paraId="49124AA8" w14:textId="77777777" w:rsidR="000D19D0" w:rsidRPr="000D19D0" w:rsidRDefault="000D19D0" w:rsidP="000D19D0">
      <w:pPr>
        <w:numPr>
          <w:ilvl w:val="1"/>
          <w:numId w:val="154"/>
        </w:numPr>
        <w:rPr>
          <w:lang w:val="en-CA"/>
        </w:rPr>
      </w:pPr>
      <w:r w:rsidRPr="000D19D0">
        <w:rPr>
          <w:lang w:val="en-CA"/>
        </w:rPr>
        <w:t xml:space="preserve">Strings, resources, and </w:t>
      </w:r>
      <w:proofErr w:type="spellStart"/>
      <w:r w:rsidRPr="000D19D0">
        <w:rPr>
          <w:lang w:val="en-CA"/>
        </w:rPr>
        <w:t>smali</w:t>
      </w:r>
      <w:proofErr w:type="spellEnd"/>
      <w:r w:rsidRPr="000D19D0">
        <w:rPr>
          <w:lang w:val="en-CA"/>
        </w:rPr>
        <w:t xml:space="preserve"> for embedded endpoints, API keys, or telemetry identifiers.</w:t>
      </w:r>
    </w:p>
    <w:p w14:paraId="5DC6EB91" w14:textId="77777777" w:rsidR="000D19D0" w:rsidRPr="000D19D0" w:rsidRDefault="000D19D0" w:rsidP="000D19D0">
      <w:pPr>
        <w:numPr>
          <w:ilvl w:val="1"/>
          <w:numId w:val="154"/>
        </w:numPr>
        <w:rPr>
          <w:lang w:val="en-CA"/>
        </w:rPr>
      </w:pPr>
      <w:r w:rsidRPr="000D19D0">
        <w:rPr>
          <w:lang w:val="en-CA"/>
        </w:rPr>
        <w:t>WebView usage, custom TLS handling, or native libraries that might store or leak data.</w:t>
      </w:r>
    </w:p>
    <w:p w14:paraId="33480007" w14:textId="77777777" w:rsidR="000D19D0" w:rsidRPr="000D19D0" w:rsidRDefault="000D19D0" w:rsidP="000D19D0">
      <w:pPr>
        <w:numPr>
          <w:ilvl w:val="0"/>
          <w:numId w:val="154"/>
        </w:numPr>
        <w:rPr>
          <w:lang w:val="en-CA"/>
        </w:rPr>
      </w:pPr>
      <w:r w:rsidRPr="000D19D0">
        <w:rPr>
          <w:lang w:val="en-CA"/>
        </w:rPr>
        <w:t xml:space="preserve">Configure </w:t>
      </w:r>
      <w:proofErr w:type="spellStart"/>
      <w:r w:rsidRPr="000D19D0">
        <w:rPr>
          <w:lang w:val="en-CA"/>
        </w:rPr>
        <w:t>mitmproxy</w:t>
      </w:r>
      <w:proofErr w:type="spellEnd"/>
      <w:r w:rsidRPr="000D19D0">
        <w:rPr>
          <w:lang w:val="en-CA"/>
        </w:rPr>
        <w:t xml:space="preserve"> and an instrumented Android emulator or physical test device to capture runtime traffic while exercising common app flows (login, media upload/download, messaging, video playback).</w:t>
      </w:r>
    </w:p>
    <w:p w14:paraId="6C35EB06" w14:textId="77777777" w:rsidR="000D19D0" w:rsidRPr="000D19D0" w:rsidRDefault="000D19D0" w:rsidP="000D19D0">
      <w:pPr>
        <w:numPr>
          <w:ilvl w:val="1"/>
          <w:numId w:val="154"/>
        </w:numPr>
        <w:rPr>
          <w:lang w:val="en-CA"/>
        </w:rPr>
      </w:pPr>
      <w:r w:rsidRPr="000D19D0">
        <w:rPr>
          <w:lang w:val="en-CA"/>
        </w:rPr>
        <w:t>Identify unencrypted endpoints, tokens in URL/query parameters, cookie attributes, and 3rd-party trackers.</w:t>
      </w:r>
    </w:p>
    <w:p w14:paraId="6B864741" w14:textId="77777777" w:rsidR="000D19D0" w:rsidRPr="000D19D0" w:rsidRDefault="000D19D0" w:rsidP="000D19D0">
      <w:pPr>
        <w:numPr>
          <w:ilvl w:val="1"/>
          <w:numId w:val="154"/>
        </w:numPr>
        <w:rPr>
          <w:lang w:val="en-CA"/>
        </w:rPr>
      </w:pPr>
      <w:r w:rsidRPr="000D19D0">
        <w:rPr>
          <w:lang w:val="en-CA"/>
        </w:rPr>
        <w:t>Attempt to bypass or detect certificate pinning behavior; document whether TLS inspection is possible without modifying the app.</w:t>
      </w:r>
    </w:p>
    <w:p w14:paraId="19686F0B" w14:textId="77777777" w:rsidR="000D19D0" w:rsidRPr="000D19D0" w:rsidRDefault="000D19D0" w:rsidP="000D19D0">
      <w:pPr>
        <w:numPr>
          <w:ilvl w:val="0"/>
          <w:numId w:val="154"/>
        </w:numPr>
        <w:rPr>
          <w:lang w:val="en-CA"/>
        </w:rPr>
      </w:pPr>
      <w:r w:rsidRPr="000D19D0">
        <w:rPr>
          <w:lang w:val="en-CA"/>
        </w:rPr>
        <w:t xml:space="preserve">Use </w:t>
      </w:r>
      <w:proofErr w:type="spellStart"/>
      <w:r w:rsidRPr="000D19D0">
        <w:rPr>
          <w:lang w:val="en-CA"/>
        </w:rPr>
        <w:t>MobSF</w:t>
      </w:r>
      <w:proofErr w:type="spellEnd"/>
      <w:r w:rsidRPr="000D19D0">
        <w:rPr>
          <w:lang w:val="en-CA"/>
        </w:rPr>
        <w:t xml:space="preserve"> dynamic analysis (where available) to validate runtime behaviors and correlate findings with static indicators (e.g., an API endpoint flagged in </w:t>
      </w:r>
      <w:proofErr w:type="spellStart"/>
      <w:r w:rsidRPr="000D19D0">
        <w:rPr>
          <w:lang w:val="en-CA"/>
        </w:rPr>
        <w:t>smali</w:t>
      </w:r>
      <w:proofErr w:type="spellEnd"/>
      <w:r w:rsidRPr="000D19D0">
        <w:rPr>
          <w:lang w:val="en-CA"/>
        </w:rPr>
        <w:t xml:space="preserve"> that appears in </w:t>
      </w:r>
      <w:proofErr w:type="spellStart"/>
      <w:r w:rsidRPr="000D19D0">
        <w:rPr>
          <w:lang w:val="en-CA"/>
        </w:rPr>
        <w:t>mitmproxy</w:t>
      </w:r>
      <w:proofErr w:type="spellEnd"/>
      <w:r w:rsidRPr="000D19D0">
        <w:rPr>
          <w:lang w:val="en-CA"/>
        </w:rPr>
        <w:t xml:space="preserve"> traces).</w:t>
      </w:r>
    </w:p>
    <w:p w14:paraId="5678B829" w14:textId="77777777" w:rsidR="000D19D0" w:rsidRPr="000D19D0" w:rsidRDefault="000D19D0" w:rsidP="000D19D0">
      <w:pPr>
        <w:numPr>
          <w:ilvl w:val="0"/>
          <w:numId w:val="154"/>
        </w:numPr>
        <w:rPr>
          <w:lang w:val="en-CA"/>
        </w:rPr>
      </w:pPr>
      <w:r w:rsidRPr="000D19D0">
        <w:rPr>
          <w:lang w:val="en-CA"/>
        </w:rPr>
        <w:t xml:space="preserve">Produce structured reports from </w:t>
      </w:r>
      <w:proofErr w:type="spellStart"/>
      <w:r w:rsidRPr="000D19D0">
        <w:rPr>
          <w:lang w:val="en-CA"/>
        </w:rPr>
        <w:t>MobSF</w:t>
      </w:r>
      <w:proofErr w:type="spellEnd"/>
      <w:r w:rsidRPr="000D19D0">
        <w:rPr>
          <w:lang w:val="en-CA"/>
        </w:rPr>
        <w:t xml:space="preserve"> and </w:t>
      </w:r>
      <w:proofErr w:type="spellStart"/>
      <w:r w:rsidRPr="000D19D0">
        <w:rPr>
          <w:lang w:val="en-CA"/>
        </w:rPr>
        <w:t>mitmproxy</w:t>
      </w:r>
      <w:proofErr w:type="spellEnd"/>
      <w:r w:rsidRPr="000D19D0">
        <w:rPr>
          <w:lang w:val="en-CA"/>
        </w:rPr>
        <w:t xml:space="preserve"> captures, then transform them into normalized artifacts (CSV/JSON) for merging with ALEAPP/</w:t>
      </w:r>
      <w:proofErr w:type="spellStart"/>
      <w:r w:rsidRPr="000D19D0">
        <w:rPr>
          <w:lang w:val="en-CA"/>
        </w:rPr>
        <w:t>Andriller</w:t>
      </w:r>
      <w:proofErr w:type="spellEnd"/>
      <w:r w:rsidRPr="000D19D0">
        <w:rPr>
          <w:lang w:val="en-CA"/>
        </w:rPr>
        <w:t xml:space="preserve"> outputs in the integrated dashboard.</w:t>
      </w:r>
    </w:p>
    <w:p w14:paraId="703DDB74" w14:textId="77777777" w:rsidR="000D19D0" w:rsidRPr="000D19D0" w:rsidRDefault="000D19D0" w:rsidP="000D19D0">
      <w:pPr>
        <w:numPr>
          <w:ilvl w:val="0"/>
          <w:numId w:val="154"/>
        </w:numPr>
        <w:rPr>
          <w:lang w:val="en-CA"/>
        </w:rPr>
      </w:pPr>
      <w:r w:rsidRPr="000D19D0">
        <w:rPr>
          <w:lang w:val="en-CA"/>
        </w:rPr>
        <w:t xml:space="preserve">Reproduce a </w:t>
      </w:r>
      <w:proofErr w:type="gramStart"/>
      <w:r w:rsidRPr="000D19D0">
        <w:rPr>
          <w:lang w:val="en-CA"/>
        </w:rPr>
        <w:t>small automated</w:t>
      </w:r>
      <w:proofErr w:type="gramEnd"/>
      <w:r w:rsidRPr="000D19D0">
        <w:rPr>
          <w:lang w:val="en-CA"/>
        </w:rPr>
        <w:t xml:space="preserve"> pipeline (scripts) that: pulls </w:t>
      </w:r>
      <w:proofErr w:type="spellStart"/>
      <w:r w:rsidRPr="000D19D0">
        <w:rPr>
          <w:lang w:val="en-CA"/>
        </w:rPr>
        <w:t>MobSF</w:t>
      </w:r>
      <w:proofErr w:type="spellEnd"/>
      <w:r w:rsidRPr="000D19D0">
        <w:rPr>
          <w:lang w:val="en-CA"/>
        </w:rPr>
        <w:t xml:space="preserve"> scan results, extracts key findings from </w:t>
      </w:r>
      <w:proofErr w:type="spellStart"/>
      <w:r w:rsidRPr="000D19D0">
        <w:rPr>
          <w:lang w:val="en-CA"/>
        </w:rPr>
        <w:t>apktool</w:t>
      </w:r>
      <w:proofErr w:type="spellEnd"/>
      <w:r w:rsidRPr="000D19D0">
        <w:rPr>
          <w:lang w:val="en-CA"/>
        </w:rPr>
        <w:t xml:space="preserve"> decoding, and converts </w:t>
      </w:r>
      <w:proofErr w:type="spellStart"/>
      <w:r w:rsidRPr="000D19D0">
        <w:rPr>
          <w:lang w:val="en-CA"/>
        </w:rPr>
        <w:t>mitmproxy</w:t>
      </w:r>
      <w:proofErr w:type="spellEnd"/>
      <w:r w:rsidRPr="000D19D0">
        <w:rPr>
          <w:lang w:val="en-CA"/>
        </w:rPr>
        <w:t xml:space="preserve"> flows to summarized endpoints and sensitive parameter lists suitable for dashboard ingestion.</w:t>
      </w:r>
    </w:p>
    <w:p w14:paraId="1018D3D3" w14:textId="77777777" w:rsidR="000D19D0" w:rsidRPr="000D19D0" w:rsidRDefault="000D19D0" w:rsidP="000D19D0">
      <w:pPr>
        <w:rPr>
          <w:lang w:val="en-CA"/>
        </w:rPr>
      </w:pPr>
      <w:r w:rsidRPr="000D19D0">
        <w:rPr>
          <w:lang w:val="en-CA"/>
        </w:rPr>
        <w:lastRenderedPageBreak/>
        <w:t>Specific Objectives / Deliverables</w:t>
      </w:r>
    </w:p>
    <w:p w14:paraId="238301AC" w14:textId="77777777" w:rsidR="000D19D0" w:rsidRPr="000D19D0" w:rsidRDefault="000D19D0" w:rsidP="000D19D0">
      <w:pPr>
        <w:numPr>
          <w:ilvl w:val="0"/>
          <w:numId w:val="155"/>
        </w:numPr>
        <w:rPr>
          <w:lang w:val="en-CA"/>
        </w:rPr>
      </w:pPr>
      <w:r w:rsidRPr="000D19D0">
        <w:rPr>
          <w:lang w:val="en-CA"/>
        </w:rPr>
        <w:t xml:space="preserve">Generate a </w:t>
      </w:r>
      <w:proofErr w:type="spellStart"/>
      <w:r w:rsidRPr="000D19D0">
        <w:rPr>
          <w:lang w:val="en-CA"/>
        </w:rPr>
        <w:t>MobSF</w:t>
      </w:r>
      <w:proofErr w:type="spellEnd"/>
      <w:r w:rsidRPr="000D19D0">
        <w:rPr>
          <w:lang w:val="en-CA"/>
        </w:rPr>
        <w:t xml:space="preserve"> static analysis report for TikTok and Telegram APKs, highlighting:</w:t>
      </w:r>
    </w:p>
    <w:p w14:paraId="73E3E9EA" w14:textId="77777777" w:rsidR="000D19D0" w:rsidRPr="000D19D0" w:rsidRDefault="000D19D0" w:rsidP="000D19D0">
      <w:pPr>
        <w:numPr>
          <w:ilvl w:val="1"/>
          <w:numId w:val="155"/>
        </w:numPr>
        <w:rPr>
          <w:lang w:val="en-CA"/>
        </w:rPr>
      </w:pPr>
      <w:r w:rsidRPr="000D19D0">
        <w:rPr>
          <w:lang w:val="en-CA"/>
        </w:rPr>
        <w:t>Dangerous/exposed Android components,</w:t>
      </w:r>
    </w:p>
    <w:p w14:paraId="0991AC53" w14:textId="77777777" w:rsidR="000D19D0" w:rsidRPr="000D19D0" w:rsidRDefault="000D19D0" w:rsidP="000D19D0">
      <w:pPr>
        <w:numPr>
          <w:ilvl w:val="1"/>
          <w:numId w:val="155"/>
        </w:numPr>
        <w:rPr>
          <w:lang w:val="en-CA"/>
        </w:rPr>
      </w:pPr>
      <w:r w:rsidRPr="000D19D0">
        <w:rPr>
          <w:lang w:val="en-CA"/>
        </w:rPr>
        <w:t>Insecure crypto or hardcoded secrets,</w:t>
      </w:r>
    </w:p>
    <w:p w14:paraId="348C9870" w14:textId="77777777" w:rsidR="000D19D0" w:rsidRPr="000D19D0" w:rsidRDefault="000D19D0" w:rsidP="000D19D0">
      <w:pPr>
        <w:numPr>
          <w:ilvl w:val="1"/>
          <w:numId w:val="155"/>
        </w:numPr>
        <w:rPr>
          <w:lang w:val="en-CA"/>
        </w:rPr>
      </w:pPr>
      <w:r w:rsidRPr="000D19D0">
        <w:rPr>
          <w:lang w:val="en-CA"/>
        </w:rPr>
        <w:t>Permission misuse and weak backup settings.</w:t>
      </w:r>
    </w:p>
    <w:p w14:paraId="10C0C194" w14:textId="77777777" w:rsidR="000D19D0" w:rsidRPr="000D19D0" w:rsidRDefault="000D19D0" w:rsidP="000D19D0">
      <w:pPr>
        <w:numPr>
          <w:ilvl w:val="0"/>
          <w:numId w:val="155"/>
        </w:numPr>
        <w:rPr>
          <w:lang w:val="en-CA"/>
        </w:rPr>
      </w:pPr>
      <w:r w:rsidRPr="000D19D0">
        <w:rPr>
          <w:lang w:val="en-CA"/>
        </w:rPr>
        <w:t xml:space="preserve">Produce an </w:t>
      </w:r>
      <w:proofErr w:type="spellStart"/>
      <w:r w:rsidRPr="000D19D0">
        <w:rPr>
          <w:lang w:val="en-CA"/>
        </w:rPr>
        <w:t>apktool</w:t>
      </w:r>
      <w:proofErr w:type="spellEnd"/>
      <w:r w:rsidRPr="000D19D0">
        <w:rPr>
          <w:lang w:val="en-CA"/>
        </w:rPr>
        <w:t xml:space="preserve">-based extraction package containing decoded manifest, relevant </w:t>
      </w:r>
      <w:proofErr w:type="spellStart"/>
      <w:r w:rsidRPr="000D19D0">
        <w:rPr>
          <w:lang w:val="en-CA"/>
        </w:rPr>
        <w:t>smali</w:t>
      </w:r>
      <w:proofErr w:type="spellEnd"/>
      <w:r w:rsidRPr="000D19D0">
        <w:rPr>
          <w:lang w:val="en-CA"/>
        </w:rPr>
        <w:t xml:space="preserve"> snippets, and a short manual analysis log for each app.</w:t>
      </w:r>
    </w:p>
    <w:p w14:paraId="4DCF09C8" w14:textId="77777777" w:rsidR="000D19D0" w:rsidRPr="000D19D0" w:rsidRDefault="000D19D0" w:rsidP="000D19D0">
      <w:pPr>
        <w:numPr>
          <w:ilvl w:val="0"/>
          <w:numId w:val="155"/>
        </w:numPr>
        <w:rPr>
          <w:lang w:val="en-CA"/>
        </w:rPr>
      </w:pPr>
      <w:r w:rsidRPr="000D19D0">
        <w:rPr>
          <w:lang w:val="en-CA"/>
        </w:rPr>
        <w:t xml:space="preserve">Capture and summarize </w:t>
      </w:r>
      <w:proofErr w:type="spellStart"/>
      <w:r w:rsidRPr="000D19D0">
        <w:rPr>
          <w:lang w:val="en-CA"/>
        </w:rPr>
        <w:t>mitmproxy</w:t>
      </w:r>
      <w:proofErr w:type="spellEnd"/>
      <w:r w:rsidRPr="000D19D0">
        <w:rPr>
          <w:lang w:val="en-CA"/>
        </w:rPr>
        <w:t xml:space="preserve"> network traces for representative user actions (login, media fetch, send message), including a privacy leakage table listing endpoints, parameters, and observed tokens/identifiers.</w:t>
      </w:r>
    </w:p>
    <w:p w14:paraId="1AB70E48" w14:textId="77777777" w:rsidR="000D19D0" w:rsidRPr="000D19D0" w:rsidRDefault="000D19D0" w:rsidP="000D19D0">
      <w:pPr>
        <w:numPr>
          <w:ilvl w:val="0"/>
          <w:numId w:val="155"/>
        </w:numPr>
        <w:rPr>
          <w:lang w:val="en-CA"/>
        </w:rPr>
      </w:pPr>
      <w:r w:rsidRPr="000D19D0">
        <w:rPr>
          <w:lang w:val="en-CA"/>
        </w:rPr>
        <w:t>Create a small set of parsing scripts (Python/bash) to:</w:t>
      </w:r>
    </w:p>
    <w:p w14:paraId="7BABA4B6" w14:textId="77777777" w:rsidR="000D19D0" w:rsidRPr="000D19D0" w:rsidRDefault="000D19D0" w:rsidP="000D19D0">
      <w:pPr>
        <w:numPr>
          <w:ilvl w:val="1"/>
          <w:numId w:val="155"/>
        </w:numPr>
        <w:rPr>
          <w:lang w:val="en-CA"/>
        </w:rPr>
      </w:pPr>
      <w:r w:rsidRPr="000D19D0">
        <w:rPr>
          <w:lang w:val="en-CA"/>
        </w:rPr>
        <w:t xml:space="preserve">Convert </w:t>
      </w:r>
      <w:proofErr w:type="spellStart"/>
      <w:r w:rsidRPr="000D19D0">
        <w:rPr>
          <w:lang w:val="en-CA"/>
        </w:rPr>
        <w:t>MobSF</w:t>
      </w:r>
      <w:proofErr w:type="spellEnd"/>
      <w:r w:rsidRPr="000D19D0">
        <w:rPr>
          <w:lang w:val="en-CA"/>
        </w:rPr>
        <w:t xml:space="preserve"> JSON output into a normalized vulnerability checklist,</w:t>
      </w:r>
    </w:p>
    <w:p w14:paraId="02DAE20B" w14:textId="77777777" w:rsidR="000D19D0" w:rsidRPr="000D19D0" w:rsidRDefault="000D19D0" w:rsidP="000D19D0">
      <w:pPr>
        <w:numPr>
          <w:ilvl w:val="1"/>
          <w:numId w:val="155"/>
        </w:numPr>
        <w:rPr>
          <w:lang w:val="en-CA"/>
        </w:rPr>
      </w:pPr>
      <w:r w:rsidRPr="000D19D0">
        <w:rPr>
          <w:lang w:val="en-CA"/>
        </w:rPr>
        <w:t xml:space="preserve">Parse </w:t>
      </w:r>
      <w:proofErr w:type="spellStart"/>
      <w:r w:rsidRPr="000D19D0">
        <w:rPr>
          <w:lang w:val="en-CA"/>
        </w:rPr>
        <w:t>mitmproxy</w:t>
      </w:r>
      <w:proofErr w:type="spellEnd"/>
      <w:r w:rsidRPr="000D19D0">
        <w:rPr>
          <w:lang w:val="en-CA"/>
        </w:rPr>
        <w:t xml:space="preserve"> flows into endpoint + sensitive-field CSV,</w:t>
      </w:r>
    </w:p>
    <w:p w14:paraId="221E604B" w14:textId="77777777" w:rsidR="000D19D0" w:rsidRPr="000D19D0" w:rsidRDefault="000D19D0" w:rsidP="000D19D0">
      <w:pPr>
        <w:numPr>
          <w:ilvl w:val="1"/>
          <w:numId w:val="155"/>
        </w:numPr>
        <w:rPr>
          <w:lang w:val="en-CA"/>
        </w:rPr>
      </w:pPr>
      <w:r w:rsidRPr="000D19D0">
        <w:rPr>
          <w:lang w:val="en-CA"/>
        </w:rPr>
        <w:t xml:space="preserve">Extract and summarize manifest/exported components from </w:t>
      </w:r>
      <w:proofErr w:type="spellStart"/>
      <w:r w:rsidRPr="000D19D0">
        <w:rPr>
          <w:lang w:val="en-CA"/>
        </w:rPr>
        <w:t>apktool</w:t>
      </w:r>
      <w:proofErr w:type="spellEnd"/>
      <w:r w:rsidRPr="000D19D0">
        <w:rPr>
          <w:lang w:val="en-CA"/>
        </w:rPr>
        <w:t xml:space="preserve"> outputs.</w:t>
      </w:r>
    </w:p>
    <w:p w14:paraId="0260DBBE" w14:textId="77777777" w:rsidR="000D19D0" w:rsidRPr="000D19D0" w:rsidRDefault="000D19D0" w:rsidP="000D19D0">
      <w:pPr>
        <w:numPr>
          <w:ilvl w:val="0"/>
          <w:numId w:val="155"/>
        </w:numPr>
        <w:rPr>
          <w:lang w:val="en-CA"/>
        </w:rPr>
      </w:pPr>
      <w:r w:rsidRPr="000D19D0">
        <w:rPr>
          <w:lang w:val="en-CA"/>
        </w:rPr>
        <w:t>Provide a correlation report that maps: static indicators (e.g., hardcoded endpoint) ↔ observed runtime traffic ↔ forensic artifacts (from ALEAPP/</w:t>
      </w:r>
      <w:proofErr w:type="spellStart"/>
      <w:r w:rsidRPr="000D19D0">
        <w:rPr>
          <w:lang w:val="en-CA"/>
        </w:rPr>
        <w:t>Andriller</w:t>
      </w:r>
      <w:proofErr w:type="spellEnd"/>
      <w:r w:rsidRPr="000D19D0">
        <w:rPr>
          <w:lang w:val="en-CA"/>
        </w:rPr>
        <w:t>), with concrete examples (file names, endpoints, timestamps) to feed the integrated dashboard.</w:t>
      </w:r>
    </w:p>
    <w:p w14:paraId="58DABEDF" w14:textId="77777777" w:rsidR="000D19D0" w:rsidRPr="000D19D0" w:rsidRDefault="000D19D0" w:rsidP="000D19D0">
      <w:pPr>
        <w:rPr>
          <w:lang w:val="en-CA"/>
        </w:rPr>
      </w:pPr>
      <w:r w:rsidRPr="000D19D0">
        <w:rPr>
          <w:lang w:val="en-CA"/>
        </w:rPr>
        <w:t>Novelty / Value Added</w:t>
      </w:r>
    </w:p>
    <w:p w14:paraId="5AD9495A" w14:textId="77777777" w:rsidR="000D19D0" w:rsidRPr="000D19D0" w:rsidRDefault="000D19D0" w:rsidP="000D19D0">
      <w:pPr>
        <w:numPr>
          <w:ilvl w:val="0"/>
          <w:numId w:val="156"/>
        </w:numPr>
        <w:rPr>
          <w:lang w:val="en-CA"/>
        </w:rPr>
      </w:pPr>
      <w:r w:rsidRPr="000D19D0">
        <w:rPr>
          <w:lang w:val="en-CA"/>
        </w:rPr>
        <w:t>Runtime + network inspection: While ALEAPP/</w:t>
      </w:r>
      <w:proofErr w:type="spellStart"/>
      <w:r w:rsidRPr="000D19D0">
        <w:rPr>
          <w:lang w:val="en-CA"/>
        </w:rPr>
        <w:t>Andriller</w:t>
      </w:r>
      <w:proofErr w:type="spellEnd"/>
      <w:r w:rsidRPr="000D19D0">
        <w:rPr>
          <w:lang w:val="en-CA"/>
        </w:rPr>
        <w:t xml:space="preserve"> extract local artifacts, my approach identifies upstream causes — e.g., which network requests created those artifacts, whether tokens are transmitted insecurely, and whether third-party trackers receive identifiable information.</w:t>
      </w:r>
    </w:p>
    <w:p w14:paraId="5CDFF875" w14:textId="77777777" w:rsidR="000D19D0" w:rsidRPr="000D19D0" w:rsidRDefault="000D19D0" w:rsidP="000D19D0">
      <w:pPr>
        <w:numPr>
          <w:ilvl w:val="0"/>
          <w:numId w:val="156"/>
        </w:numPr>
        <w:rPr>
          <w:lang w:val="en-CA"/>
        </w:rPr>
      </w:pPr>
      <w:r w:rsidRPr="000D19D0">
        <w:rPr>
          <w:lang w:val="en-CA"/>
        </w:rPr>
        <w:t xml:space="preserve">Proof-of-concept pinning tests and bypass notes: Document whether TLS interception is possible and, if not, outline minimally invasive steps (emulator + patched APK via </w:t>
      </w:r>
      <w:proofErr w:type="spellStart"/>
      <w:r w:rsidRPr="000D19D0">
        <w:rPr>
          <w:lang w:val="en-CA"/>
        </w:rPr>
        <w:t>apktool</w:t>
      </w:r>
      <w:proofErr w:type="spellEnd"/>
      <w:r w:rsidRPr="000D19D0">
        <w:rPr>
          <w:lang w:val="en-CA"/>
        </w:rPr>
        <w:t>) to legally and ethically enable inspection for research purposes.</w:t>
      </w:r>
    </w:p>
    <w:p w14:paraId="174B7686" w14:textId="77777777" w:rsidR="000D19D0" w:rsidRPr="000D19D0" w:rsidRDefault="000D19D0" w:rsidP="000D19D0">
      <w:pPr>
        <w:numPr>
          <w:ilvl w:val="0"/>
          <w:numId w:val="156"/>
        </w:numPr>
        <w:rPr>
          <w:lang w:val="en-CA"/>
        </w:rPr>
      </w:pPr>
      <w:r w:rsidRPr="000D19D0">
        <w:rPr>
          <w:lang w:val="en-CA"/>
        </w:rPr>
        <w:t>Automated normalization for dashboard ingestion: Deliver small parsers/scripts that convert heterogeneous outputs (</w:t>
      </w:r>
      <w:proofErr w:type="spellStart"/>
      <w:r w:rsidRPr="000D19D0">
        <w:rPr>
          <w:lang w:val="en-CA"/>
        </w:rPr>
        <w:t>MobSF</w:t>
      </w:r>
      <w:proofErr w:type="spellEnd"/>
      <w:r w:rsidRPr="000D19D0">
        <w:rPr>
          <w:lang w:val="en-CA"/>
        </w:rPr>
        <w:t xml:space="preserve"> JSON, </w:t>
      </w:r>
      <w:proofErr w:type="spellStart"/>
      <w:r w:rsidRPr="000D19D0">
        <w:rPr>
          <w:lang w:val="en-CA"/>
        </w:rPr>
        <w:t>mitmproxy</w:t>
      </w:r>
      <w:proofErr w:type="spellEnd"/>
      <w:r w:rsidRPr="000D19D0">
        <w:rPr>
          <w:lang w:val="en-CA"/>
        </w:rPr>
        <w:t xml:space="preserve"> HAR, </w:t>
      </w:r>
      <w:proofErr w:type="spellStart"/>
      <w:r w:rsidRPr="000D19D0">
        <w:rPr>
          <w:lang w:val="en-CA"/>
        </w:rPr>
        <w:t>apktool</w:t>
      </w:r>
      <w:proofErr w:type="spellEnd"/>
      <w:r w:rsidRPr="000D19D0">
        <w:rPr>
          <w:lang w:val="en-CA"/>
        </w:rPr>
        <w:t xml:space="preserve"> file lists) into a common schema so findings can be visualized and correlated with ALEAPP/</w:t>
      </w:r>
      <w:proofErr w:type="spellStart"/>
      <w:r w:rsidRPr="000D19D0">
        <w:rPr>
          <w:lang w:val="en-CA"/>
        </w:rPr>
        <w:t>Andriller</w:t>
      </w:r>
      <w:proofErr w:type="spellEnd"/>
      <w:r w:rsidRPr="000D19D0">
        <w:rPr>
          <w:lang w:val="en-CA"/>
        </w:rPr>
        <w:t xml:space="preserve"> artifacts.</w:t>
      </w:r>
    </w:p>
    <w:p w14:paraId="450EBA3C" w14:textId="77777777" w:rsidR="000D19D0" w:rsidRPr="000D19D0" w:rsidRDefault="000D19D0" w:rsidP="000D19D0">
      <w:pPr>
        <w:numPr>
          <w:ilvl w:val="0"/>
          <w:numId w:val="156"/>
        </w:numPr>
        <w:rPr>
          <w:lang w:val="en-CA"/>
        </w:rPr>
      </w:pPr>
      <w:r w:rsidRPr="000D19D0">
        <w:rPr>
          <w:lang w:val="en-CA"/>
        </w:rPr>
        <w:t xml:space="preserve">Actionable remediation suggestions: For every high-risk finding, provide a short mitigation recommendation (e.g., disable </w:t>
      </w:r>
      <w:proofErr w:type="spellStart"/>
      <w:r w:rsidRPr="000D19D0">
        <w:rPr>
          <w:lang w:val="en-CA"/>
        </w:rPr>
        <w:t>allowBackup</w:t>
      </w:r>
      <w:proofErr w:type="spellEnd"/>
      <w:r w:rsidRPr="000D19D0">
        <w:rPr>
          <w:lang w:val="en-CA"/>
        </w:rPr>
        <w:t>, use Android Keystore, avoid embedding secrets in resources, enforce secure cookie attributes, fix exported components).</w:t>
      </w:r>
    </w:p>
    <w:p w14:paraId="50494E35" w14:textId="0321C4FC" w:rsidR="0065300C" w:rsidRPr="009B09A6" w:rsidRDefault="000D19D0" w:rsidP="0065300C">
      <w:pPr>
        <w:numPr>
          <w:ilvl w:val="0"/>
          <w:numId w:val="156"/>
        </w:numPr>
        <w:rPr>
          <w:lang w:val="en-CA"/>
        </w:rPr>
      </w:pPr>
      <w:r w:rsidRPr="000D19D0">
        <w:rPr>
          <w:lang w:val="en-CA"/>
        </w:rPr>
        <w:t xml:space="preserve">Real-world correlation examples: Demonstrate at least two concrete cases where a network request uncovered via </w:t>
      </w:r>
      <w:proofErr w:type="spellStart"/>
      <w:r w:rsidRPr="000D19D0">
        <w:rPr>
          <w:lang w:val="en-CA"/>
        </w:rPr>
        <w:t>mitmproxy</w:t>
      </w:r>
      <w:proofErr w:type="spellEnd"/>
      <w:r w:rsidRPr="000D19D0">
        <w:rPr>
          <w:lang w:val="en-CA"/>
        </w:rPr>
        <w:t xml:space="preserve"> explains forensic artifacts (for example, cached media file names matching download endpoints seen in traffic), improving investigators’ ability to tie local evidence to remote behavior.</w:t>
      </w:r>
    </w:p>
    <w:p w14:paraId="31D7BD01" w14:textId="77777777" w:rsidR="00BA08A1" w:rsidRPr="00BA08A1" w:rsidRDefault="00BA08A1" w:rsidP="00BA08A1"/>
    <w:p w14:paraId="7B086D96" w14:textId="286C69BA" w:rsidR="002B591A" w:rsidRPr="00BA08A1" w:rsidRDefault="00BA08A1" w:rsidP="00066B83">
      <w:pPr>
        <w:pStyle w:val="Heading1"/>
        <w:jc w:val="both"/>
        <w:rPr>
          <w:lang w:val="en-CA"/>
        </w:rPr>
      </w:pPr>
      <w:bookmarkStart w:id="4" w:name="_Toc212216306"/>
      <w:r>
        <w:t>Integrated Component</w:t>
      </w:r>
      <w:bookmarkEnd w:id="4"/>
    </w:p>
    <w:p w14:paraId="78147B5A" w14:textId="77777777" w:rsidR="00987F6A" w:rsidRPr="00CA4CCD" w:rsidRDefault="00987F6A" w:rsidP="00987F6A">
      <w:pPr>
        <w:rPr>
          <w:b/>
          <w:bCs/>
        </w:rPr>
      </w:pPr>
      <w:r>
        <w:rPr>
          <w:b/>
          <w:bCs/>
        </w:rPr>
        <w:t xml:space="preserve">1.2 </w:t>
      </w:r>
      <w:r w:rsidRPr="00CA4CCD">
        <w:rPr>
          <w:b/>
          <w:bCs/>
        </w:rPr>
        <w:t>Integrated Component</w:t>
      </w:r>
    </w:p>
    <w:p w14:paraId="44CD28E7" w14:textId="77777777" w:rsidR="00987F6A" w:rsidRPr="00CA4CCD" w:rsidRDefault="00987F6A" w:rsidP="00987F6A">
      <w:r w:rsidRPr="00CA4CCD">
        <w:t xml:space="preserve">Both students will develop an </w:t>
      </w:r>
      <w:r w:rsidRPr="00CA4CCD">
        <w:rPr>
          <w:b/>
          <w:bCs/>
        </w:rPr>
        <w:t>integrated forensic dashboard</w:t>
      </w:r>
      <w:r w:rsidRPr="00CA4CCD">
        <w:t xml:space="preserve"> that merges ALEAPP, </w:t>
      </w:r>
      <w:proofErr w:type="spellStart"/>
      <w:r w:rsidRPr="00CA4CCD">
        <w:t>Andriller</w:t>
      </w:r>
      <w:proofErr w:type="spellEnd"/>
      <w:r w:rsidRPr="00CA4CCD">
        <w:t>, and MVT outputs into a single summarized report.</w:t>
      </w:r>
      <w:r w:rsidRPr="00CA4CCD">
        <w:br/>
        <w:t>The dashboard will:</w:t>
      </w:r>
    </w:p>
    <w:p w14:paraId="0DA6ED7A" w14:textId="77777777" w:rsidR="00987F6A" w:rsidRPr="00CA4CCD" w:rsidRDefault="00987F6A" w:rsidP="00987F6A">
      <w:pPr>
        <w:numPr>
          <w:ilvl w:val="0"/>
          <w:numId w:val="151"/>
        </w:numPr>
      </w:pPr>
      <w:r w:rsidRPr="00CA4CCD">
        <w:t>Combine extracted TikTok and Telegram artifacts into one unified interface.</w:t>
      </w:r>
    </w:p>
    <w:p w14:paraId="57F126B4" w14:textId="77777777" w:rsidR="00987F6A" w:rsidRPr="00CA4CCD" w:rsidRDefault="00987F6A" w:rsidP="00987F6A">
      <w:pPr>
        <w:numPr>
          <w:ilvl w:val="0"/>
          <w:numId w:val="151"/>
        </w:numPr>
      </w:pPr>
      <w:r w:rsidRPr="00CA4CCD">
        <w:t>Highlight privacy leaks, stored credentials, and potential security threats.</w:t>
      </w:r>
    </w:p>
    <w:p w14:paraId="5966A8DF" w14:textId="77777777" w:rsidR="00987F6A" w:rsidRPr="00CA4CCD" w:rsidRDefault="00987F6A" w:rsidP="00987F6A">
      <w:pPr>
        <w:numPr>
          <w:ilvl w:val="0"/>
          <w:numId w:val="151"/>
        </w:numPr>
      </w:pPr>
      <w:r w:rsidRPr="00CA4CCD">
        <w:t xml:space="preserve">Serve as a </w:t>
      </w:r>
      <w:r w:rsidRPr="00CA4CCD">
        <w:rPr>
          <w:b/>
          <w:bCs/>
        </w:rPr>
        <w:t>prototype forensic workflow</w:t>
      </w:r>
      <w:r w:rsidRPr="00CA4CCD">
        <w:t xml:space="preserve"> for analyzing popular social apps simultaneously.</w:t>
      </w:r>
    </w:p>
    <w:p w14:paraId="526958EA" w14:textId="77777777" w:rsidR="00987F6A" w:rsidRDefault="00987F6A" w:rsidP="00987F6A">
      <w:r w:rsidRPr="00CA4CCD">
        <w:t>This integration demonstrates how multiple forensic tools can complement one another to provide a holistic view of mobile security risks.</w:t>
      </w:r>
    </w:p>
    <w:p w14:paraId="3557E58D" w14:textId="77777777" w:rsidR="001A6D48" w:rsidRDefault="001A6D48" w:rsidP="00987F6A"/>
    <w:p w14:paraId="6B63AE81" w14:textId="77777777" w:rsidR="001A6D48" w:rsidRPr="000D19D0" w:rsidRDefault="001A6D48" w:rsidP="001A6D48">
      <w:pPr>
        <w:rPr>
          <w:lang w:val="en-CA"/>
        </w:rPr>
      </w:pPr>
      <w:r w:rsidRPr="000D19D0">
        <w:rPr>
          <w:lang w:val="en-CA"/>
        </w:rPr>
        <w:t>Integration with the team workflow</w:t>
      </w:r>
    </w:p>
    <w:p w14:paraId="6A2A7D20" w14:textId="77777777" w:rsidR="001A6D48" w:rsidRPr="000D19D0" w:rsidRDefault="001A6D48" w:rsidP="001A6D48">
      <w:pPr>
        <w:numPr>
          <w:ilvl w:val="0"/>
          <w:numId w:val="157"/>
        </w:numPr>
        <w:rPr>
          <w:lang w:val="en-CA"/>
        </w:rPr>
      </w:pPr>
      <w:r w:rsidRPr="000D19D0">
        <w:rPr>
          <w:lang w:val="en-CA"/>
        </w:rPr>
        <w:t>I will produce output files (</w:t>
      </w:r>
      <w:proofErr w:type="spellStart"/>
      <w:r w:rsidRPr="000D19D0">
        <w:rPr>
          <w:lang w:val="en-CA"/>
        </w:rPr>
        <w:t>MobSF</w:t>
      </w:r>
      <w:proofErr w:type="spellEnd"/>
      <w:r w:rsidRPr="000D19D0">
        <w:rPr>
          <w:lang w:val="en-CA"/>
        </w:rPr>
        <w:t xml:space="preserve"> JSON, </w:t>
      </w:r>
      <w:proofErr w:type="spellStart"/>
      <w:r w:rsidRPr="000D19D0">
        <w:rPr>
          <w:lang w:val="en-CA"/>
        </w:rPr>
        <w:t>mitmproxy</w:t>
      </w:r>
      <w:proofErr w:type="spellEnd"/>
      <w:r w:rsidRPr="000D19D0">
        <w:rPr>
          <w:lang w:val="en-CA"/>
        </w:rPr>
        <w:t xml:space="preserve"> HAR/flows, </w:t>
      </w:r>
      <w:proofErr w:type="spellStart"/>
      <w:r w:rsidRPr="000D19D0">
        <w:rPr>
          <w:lang w:val="en-CA"/>
        </w:rPr>
        <w:t>apktool</w:t>
      </w:r>
      <w:proofErr w:type="spellEnd"/>
      <w:r w:rsidRPr="000D19D0">
        <w:rPr>
          <w:lang w:val="en-CA"/>
        </w:rPr>
        <w:t xml:space="preserve"> decoded folders, and parsed CSVs) that follow agreed naming conventions so the dashboard script (integrated component) can ingest them automatically.</w:t>
      </w:r>
    </w:p>
    <w:p w14:paraId="7B0F34F9" w14:textId="77777777" w:rsidR="001A6D48" w:rsidRPr="000D19D0" w:rsidRDefault="001A6D48" w:rsidP="001A6D48">
      <w:pPr>
        <w:numPr>
          <w:ilvl w:val="0"/>
          <w:numId w:val="157"/>
        </w:numPr>
        <w:rPr>
          <w:lang w:val="en-CA"/>
        </w:rPr>
      </w:pPr>
      <w:r w:rsidRPr="000D19D0">
        <w:rPr>
          <w:lang w:val="en-CA"/>
        </w:rPr>
        <w:t xml:space="preserve">I will coordinate the schema for the normalized export (fields such as </w:t>
      </w:r>
      <w:proofErr w:type="spellStart"/>
      <w:r w:rsidRPr="000D19D0">
        <w:rPr>
          <w:lang w:val="en-CA"/>
        </w:rPr>
        <w:t>artifact_type</w:t>
      </w:r>
      <w:proofErr w:type="spellEnd"/>
      <w:r w:rsidRPr="000D19D0">
        <w:rPr>
          <w:lang w:val="en-CA"/>
        </w:rPr>
        <w:t xml:space="preserve">, </w:t>
      </w:r>
      <w:proofErr w:type="spellStart"/>
      <w:r w:rsidRPr="000D19D0">
        <w:rPr>
          <w:lang w:val="en-CA"/>
        </w:rPr>
        <w:t>source_tool</w:t>
      </w:r>
      <w:proofErr w:type="spellEnd"/>
      <w:r w:rsidRPr="000D19D0">
        <w:rPr>
          <w:lang w:val="en-CA"/>
        </w:rPr>
        <w:t xml:space="preserve">, timestamp, endpoint, </w:t>
      </w:r>
      <w:proofErr w:type="spellStart"/>
      <w:r w:rsidRPr="000D19D0">
        <w:rPr>
          <w:lang w:val="en-CA"/>
        </w:rPr>
        <w:t>sensitive_fields</w:t>
      </w:r>
      <w:proofErr w:type="spellEnd"/>
      <w:r w:rsidRPr="000D19D0">
        <w:rPr>
          <w:lang w:val="en-CA"/>
        </w:rPr>
        <w:t>, severity) so my outputs map directly to the dashboard’s correlation logic.</w:t>
      </w:r>
    </w:p>
    <w:p w14:paraId="11703A6F" w14:textId="77777777" w:rsidR="001A6D48" w:rsidRPr="000D19D0" w:rsidRDefault="001A6D48" w:rsidP="001A6D48">
      <w:pPr>
        <w:numPr>
          <w:ilvl w:val="0"/>
          <w:numId w:val="157"/>
        </w:numPr>
        <w:rPr>
          <w:lang w:val="en-CA"/>
        </w:rPr>
      </w:pPr>
      <w:r w:rsidRPr="000D19D0">
        <w:rPr>
          <w:lang w:val="en-CA"/>
        </w:rPr>
        <w:t xml:space="preserve">I will document test cases and runbook steps so the team can reproduce </w:t>
      </w:r>
      <w:proofErr w:type="gramStart"/>
      <w:r w:rsidRPr="000D19D0">
        <w:rPr>
          <w:lang w:val="en-CA"/>
        </w:rPr>
        <w:t>scans</w:t>
      </w:r>
      <w:proofErr w:type="gramEnd"/>
      <w:r w:rsidRPr="000D19D0">
        <w:rPr>
          <w:lang w:val="en-CA"/>
        </w:rPr>
        <w:t xml:space="preserve"> and traffic captures safely in our lab environment (emulator snapshots, certificate handling, and legal/ethical notes about intercepting traffic).</w:t>
      </w:r>
    </w:p>
    <w:p w14:paraId="197E5F1C" w14:textId="77777777" w:rsidR="001A6D48" w:rsidRPr="000D19D0" w:rsidRDefault="001A6D48" w:rsidP="001A6D48">
      <w:pPr>
        <w:rPr>
          <w:lang w:val="en-CA"/>
        </w:rPr>
      </w:pPr>
      <w:r w:rsidRPr="000D19D0">
        <w:rPr>
          <w:lang w:val="en-CA"/>
        </w:rPr>
        <w:t>Risks, ethics, and safe handling</w:t>
      </w:r>
    </w:p>
    <w:p w14:paraId="20138426" w14:textId="77777777" w:rsidR="001A6D48" w:rsidRPr="000D19D0" w:rsidRDefault="001A6D48" w:rsidP="001A6D48">
      <w:pPr>
        <w:numPr>
          <w:ilvl w:val="0"/>
          <w:numId w:val="158"/>
        </w:numPr>
        <w:rPr>
          <w:lang w:val="en-CA"/>
        </w:rPr>
      </w:pPr>
      <w:r w:rsidRPr="000D19D0">
        <w:rPr>
          <w:lang w:val="en-CA"/>
        </w:rPr>
        <w:t>All dynamic testing will be conducted on controlled devices/emulators using test accounts (no real-user credentials), in compliance with ethical research practices and the project’s academic guidelines.</w:t>
      </w:r>
    </w:p>
    <w:p w14:paraId="27C16A84" w14:textId="77777777" w:rsidR="001A6D48" w:rsidRPr="000D19D0" w:rsidRDefault="001A6D48" w:rsidP="001A6D48">
      <w:pPr>
        <w:numPr>
          <w:ilvl w:val="0"/>
          <w:numId w:val="158"/>
        </w:numPr>
        <w:rPr>
          <w:lang w:val="en-CA"/>
        </w:rPr>
      </w:pPr>
      <w:r w:rsidRPr="000D19D0">
        <w:rPr>
          <w:lang w:val="en-CA"/>
        </w:rPr>
        <w:t>Any APK modification or pinning bypass will be documented and performed only on devices under our control for research; no distribution of modified APKs will occur.</w:t>
      </w:r>
    </w:p>
    <w:p w14:paraId="205EAEC6" w14:textId="77777777" w:rsidR="001A6D48" w:rsidRPr="00CA4CCD" w:rsidRDefault="001A6D48" w:rsidP="00987F6A"/>
    <w:p w14:paraId="6C6DB82D" w14:textId="77777777" w:rsidR="002B591A" w:rsidRPr="002B591A" w:rsidRDefault="002B591A" w:rsidP="002B591A"/>
    <w:p w14:paraId="73FC8F8E" w14:textId="26FB5641" w:rsidR="00F503FE" w:rsidRDefault="00BA08A1" w:rsidP="00F503FE">
      <w:pPr>
        <w:pStyle w:val="Heading1"/>
        <w:jc w:val="both"/>
      </w:pPr>
      <w:bookmarkStart w:id="5" w:name="_Toc212216307"/>
      <w:r>
        <w:lastRenderedPageBreak/>
        <w:t>Ai Section</w:t>
      </w:r>
      <w:bookmarkEnd w:id="5"/>
    </w:p>
    <w:tbl>
      <w:tblPr>
        <w:tblStyle w:val="TableGrid"/>
        <w:tblW w:w="0" w:type="auto"/>
        <w:tblLook w:val="04A0" w:firstRow="1" w:lastRow="0" w:firstColumn="1" w:lastColumn="0" w:noHBand="0" w:noVBand="1"/>
      </w:tblPr>
      <w:tblGrid>
        <w:gridCol w:w="3116"/>
        <w:gridCol w:w="3117"/>
        <w:gridCol w:w="3117"/>
      </w:tblGrid>
      <w:tr w:rsidR="00AC2FCB" w14:paraId="431F18D4" w14:textId="77777777" w:rsidTr="00AC2FCB">
        <w:tc>
          <w:tcPr>
            <w:tcW w:w="3116" w:type="dxa"/>
          </w:tcPr>
          <w:p w14:paraId="3E316848" w14:textId="2AA1CC74" w:rsidR="00AC2FCB" w:rsidRPr="00AC2FCB" w:rsidRDefault="00AC2FCB" w:rsidP="00BA08A1">
            <w:pPr>
              <w:rPr>
                <w:b/>
                <w:bCs/>
              </w:rPr>
            </w:pPr>
            <w:r w:rsidRPr="00AC2FCB">
              <w:rPr>
                <w:b/>
                <w:bCs/>
              </w:rPr>
              <w:t>AI TOOL NAME</w:t>
            </w:r>
          </w:p>
        </w:tc>
        <w:tc>
          <w:tcPr>
            <w:tcW w:w="3117" w:type="dxa"/>
          </w:tcPr>
          <w:p w14:paraId="087A579E" w14:textId="21F29CCF" w:rsidR="00AC2FCB" w:rsidRPr="00AC2FCB" w:rsidRDefault="00AC2FCB" w:rsidP="00BA08A1">
            <w:pPr>
              <w:rPr>
                <w:b/>
                <w:bCs/>
              </w:rPr>
            </w:pPr>
            <w:r w:rsidRPr="00AC2FCB">
              <w:rPr>
                <w:b/>
                <w:bCs/>
              </w:rPr>
              <w:t>VERSION, ACCOUNT TYPE</w:t>
            </w:r>
          </w:p>
        </w:tc>
        <w:tc>
          <w:tcPr>
            <w:tcW w:w="3117" w:type="dxa"/>
          </w:tcPr>
          <w:p w14:paraId="58800A7C" w14:textId="023C7CF3" w:rsidR="00AC2FCB" w:rsidRPr="00AC2FCB" w:rsidRDefault="00AC2FCB" w:rsidP="00BA08A1">
            <w:pPr>
              <w:rPr>
                <w:b/>
                <w:bCs/>
              </w:rPr>
            </w:pPr>
            <w:r w:rsidRPr="00AC2FCB">
              <w:rPr>
                <w:b/>
                <w:bCs/>
              </w:rPr>
              <w:t>SPECIFIC FEATURE FOR WHICH TOOL WAS USED</w:t>
            </w:r>
          </w:p>
        </w:tc>
      </w:tr>
      <w:tr w:rsidR="00AC2FCB" w14:paraId="00F59A24" w14:textId="77777777" w:rsidTr="00AC2FCB">
        <w:tc>
          <w:tcPr>
            <w:tcW w:w="3116" w:type="dxa"/>
          </w:tcPr>
          <w:p w14:paraId="1B08586E" w14:textId="77777777" w:rsidR="00AC2FCB" w:rsidRDefault="00AC2FCB" w:rsidP="00BA08A1"/>
        </w:tc>
        <w:tc>
          <w:tcPr>
            <w:tcW w:w="3117" w:type="dxa"/>
          </w:tcPr>
          <w:p w14:paraId="2A353E84" w14:textId="77777777" w:rsidR="00AC2FCB" w:rsidRDefault="00AC2FCB" w:rsidP="00BA08A1"/>
        </w:tc>
        <w:tc>
          <w:tcPr>
            <w:tcW w:w="3117" w:type="dxa"/>
          </w:tcPr>
          <w:p w14:paraId="57AC1D87" w14:textId="77777777" w:rsidR="00AC2FCB" w:rsidRDefault="00AC2FCB" w:rsidP="00BA08A1"/>
        </w:tc>
      </w:tr>
      <w:tr w:rsidR="00AC2FCB" w14:paraId="4EEDDDF8" w14:textId="77777777" w:rsidTr="00AC2FCB">
        <w:tc>
          <w:tcPr>
            <w:tcW w:w="3116" w:type="dxa"/>
          </w:tcPr>
          <w:p w14:paraId="6926FF3D" w14:textId="77777777" w:rsidR="00AC2FCB" w:rsidRDefault="00AC2FCB" w:rsidP="00BA08A1"/>
        </w:tc>
        <w:tc>
          <w:tcPr>
            <w:tcW w:w="3117" w:type="dxa"/>
          </w:tcPr>
          <w:p w14:paraId="181AAECA" w14:textId="77777777" w:rsidR="00AC2FCB" w:rsidRDefault="00AC2FCB" w:rsidP="00BA08A1"/>
        </w:tc>
        <w:tc>
          <w:tcPr>
            <w:tcW w:w="3117" w:type="dxa"/>
          </w:tcPr>
          <w:p w14:paraId="52B04257" w14:textId="77777777" w:rsidR="00AC2FCB" w:rsidRDefault="00AC2FCB" w:rsidP="00BA08A1"/>
        </w:tc>
      </w:tr>
    </w:tbl>
    <w:p w14:paraId="328F0F30" w14:textId="77777777" w:rsidR="00BA08A1" w:rsidRPr="00BA08A1" w:rsidRDefault="00BA08A1" w:rsidP="00BA08A1"/>
    <w:p w14:paraId="622FEDDD" w14:textId="37054AEE" w:rsidR="002F66B7" w:rsidRDefault="00BA08A1" w:rsidP="0010244C">
      <w:pPr>
        <w:pStyle w:val="Heading1"/>
        <w:jc w:val="both"/>
      </w:pPr>
      <w:bookmarkStart w:id="6" w:name="_Toc212216308"/>
      <w:r>
        <w:t>Project Contract</w:t>
      </w:r>
      <w:bookmarkEnd w:id="6"/>
    </w:p>
    <w:p w14:paraId="1A119A9B" w14:textId="68ADEC85" w:rsidR="001E1BD1" w:rsidRPr="00CA4CCD" w:rsidRDefault="001E1BD1" w:rsidP="001E1BD1">
      <w:pPr>
        <w:rPr>
          <w:b/>
          <w:bCs/>
        </w:rPr>
      </w:pPr>
      <w:r w:rsidRPr="00CA4CCD">
        <w:rPr>
          <w:b/>
          <w:bCs/>
        </w:rPr>
        <w:t>Project Contract</w:t>
      </w:r>
      <w:r w:rsidR="003E7DD3">
        <w:rPr>
          <w:b/>
          <w:bCs/>
        </w:rPr>
        <w:t xml:space="preserve"> between Akinro Akintunde &amp; Israel Ogunseye</w:t>
      </w:r>
    </w:p>
    <w:p w14:paraId="040990AD" w14:textId="77777777" w:rsidR="003E7DD3" w:rsidRDefault="003E7DD3" w:rsidP="001E1BD1">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3"/>
      </w:tblGrid>
      <w:tr w:rsidR="003E7DD3" w:rsidRPr="00CA4CCD" w14:paraId="02E59606" w14:textId="77777777" w:rsidTr="00677680">
        <w:trPr>
          <w:tblHeader/>
          <w:tblCellSpacing w:w="15" w:type="dxa"/>
        </w:trPr>
        <w:tc>
          <w:tcPr>
            <w:tcW w:w="0" w:type="auto"/>
            <w:vAlign w:val="center"/>
            <w:hideMark/>
          </w:tcPr>
          <w:p w14:paraId="2B089269" w14:textId="3C748670" w:rsidR="003E7DD3" w:rsidRPr="00CA4CCD" w:rsidRDefault="003E7DD3" w:rsidP="00677680">
            <w:pPr>
              <w:rPr>
                <w:b/>
                <w:bCs/>
              </w:rPr>
            </w:pPr>
            <w:r w:rsidRPr="00CA4CCD">
              <w:rPr>
                <w:b/>
                <w:bCs/>
              </w:rPr>
              <w:t>Communication &amp; Meeting Plan</w:t>
            </w:r>
            <w:r>
              <w:rPr>
                <w:b/>
                <w:bCs/>
              </w:rPr>
              <w:t xml:space="preserve"> as agreed on by both members</w:t>
            </w:r>
          </w:p>
        </w:tc>
      </w:tr>
      <w:tr w:rsidR="003E7DD3" w:rsidRPr="00CA4CCD" w14:paraId="21AB3248" w14:textId="77777777" w:rsidTr="00677680">
        <w:trPr>
          <w:tblCellSpacing w:w="15" w:type="dxa"/>
        </w:trPr>
        <w:tc>
          <w:tcPr>
            <w:tcW w:w="0" w:type="auto"/>
            <w:vAlign w:val="center"/>
            <w:hideMark/>
          </w:tcPr>
          <w:p w14:paraId="3CB9096B" w14:textId="77777777" w:rsidR="003E7DD3" w:rsidRPr="00CA4CCD" w:rsidRDefault="003E7DD3" w:rsidP="00677680">
            <w:r w:rsidRPr="00CA4CCD">
              <w:t>Meet twice weekly (Wed/Fri), communicate via WhatsApp and GitHub</w:t>
            </w:r>
          </w:p>
        </w:tc>
      </w:tr>
    </w:tbl>
    <w:p w14:paraId="5ED31066" w14:textId="77777777" w:rsidR="003E7DD3" w:rsidRDefault="003E7DD3" w:rsidP="001E1BD1">
      <w:pPr>
        <w:rPr>
          <w:b/>
          <w:bCs/>
        </w:rPr>
      </w:pPr>
    </w:p>
    <w:p w14:paraId="5CA11752" w14:textId="77777777" w:rsidR="003E7DD3" w:rsidRDefault="003E7DD3" w:rsidP="001E1BD1">
      <w:pPr>
        <w:rPr>
          <w:b/>
          <w:bCs/>
        </w:rPr>
      </w:pPr>
    </w:p>
    <w:p w14:paraId="36536896" w14:textId="622911EA" w:rsidR="001E1BD1" w:rsidRPr="00CA4CCD" w:rsidRDefault="001E1BD1" w:rsidP="001E1BD1">
      <w:r w:rsidRPr="00CA4CCD">
        <w:rPr>
          <w:b/>
          <w:bCs/>
        </w:rPr>
        <w:t>Agreement:</w:t>
      </w:r>
      <w:r w:rsidRPr="00CA4CCD">
        <w:br/>
        <w:t>We agree to collaborate fairly, share progress regularly, and contribute equally. Any challenges or workload imbalance will be discussed immediately.</w:t>
      </w:r>
    </w:p>
    <w:p w14:paraId="38E000E9" w14:textId="03135889" w:rsidR="001E1BD1" w:rsidRPr="00CA4CCD" w:rsidRDefault="001E1BD1" w:rsidP="001E1BD1">
      <w:r w:rsidRPr="00CA4CCD">
        <w:rPr>
          <w:b/>
          <w:bCs/>
        </w:rPr>
        <w:t>Signatures:</w:t>
      </w:r>
      <w:r w:rsidRPr="00CA4CCD">
        <w:br/>
        <w:t>______</w:t>
      </w:r>
      <w:r>
        <w:t>fixer</w:t>
      </w:r>
      <w:r w:rsidRPr="00CA4CCD">
        <w:t>_______________ (Israel Ogunseye)</w:t>
      </w:r>
      <w:r w:rsidRPr="00CA4CCD">
        <w:br/>
        <w:t>_____</w:t>
      </w:r>
      <w:proofErr w:type="gramStart"/>
      <w:r w:rsidR="003E7DD3">
        <w:t>A.A</w:t>
      </w:r>
      <w:proofErr w:type="gramEnd"/>
      <w:r w:rsidRPr="00CA4CCD">
        <w:t>________________ (Akintunde</w:t>
      </w:r>
      <w:r w:rsidR="003E7DD3">
        <w:t xml:space="preserve"> Akinro</w:t>
      </w:r>
      <w:r w:rsidRPr="00CA4CCD">
        <w:t>)</w:t>
      </w:r>
      <w:r w:rsidRPr="00CA4CCD">
        <w:br/>
      </w:r>
      <w:r w:rsidRPr="00CA4CCD">
        <w:rPr>
          <w:b/>
          <w:bCs/>
        </w:rPr>
        <w:t>Date:</w:t>
      </w:r>
      <w:r w:rsidRPr="00CA4CCD">
        <w:t xml:space="preserve"> </w:t>
      </w:r>
      <w:r w:rsidR="003E7DD3">
        <w:t>24 / 10 / 25</w:t>
      </w:r>
    </w:p>
    <w:p w14:paraId="29A5E2B2" w14:textId="77777777" w:rsidR="00BA08A1" w:rsidRDefault="00BA08A1" w:rsidP="00BA08A1"/>
    <w:p w14:paraId="6108FF64" w14:textId="6C4E2BCA" w:rsidR="00BA08A1" w:rsidRDefault="00BA08A1" w:rsidP="00BA08A1">
      <w:pPr>
        <w:pStyle w:val="Heading1"/>
        <w:jc w:val="both"/>
      </w:pPr>
      <w:bookmarkStart w:id="7" w:name="_Toc212216309"/>
      <w:r>
        <w:t>Work Date / Hours Log</w:t>
      </w:r>
      <w:bookmarkEnd w:id="7"/>
    </w:p>
    <w:p w14:paraId="6AB33C20" w14:textId="7118E162" w:rsidR="003E7DD3" w:rsidRPr="003E7DD3" w:rsidRDefault="003E7DD3" w:rsidP="003E7DD3">
      <w:pPr>
        <w:rPr>
          <w:b/>
          <w:bCs/>
        </w:rPr>
      </w:pPr>
      <w:r w:rsidRPr="003E7DD3">
        <w:rPr>
          <w:b/>
          <w:bCs/>
        </w:rPr>
        <w:t>F25_4440_G12</w:t>
      </w:r>
    </w:p>
    <w:tbl>
      <w:tblPr>
        <w:tblStyle w:val="TableGrid"/>
        <w:tblW w:w="0" w:type="auto"/>
        <w:tblLook w:val="04A0" w:firstRow="1" w:lastRow="0" w:firstColumn="1" w:lastColumn="0" w:noHBand="0" w:noVBand="1"/>
      </w:tblPr>
      <w:tblGrid>
        <w:gridCol w:w="1413"/>
        <w:gridCol w:w="2551"/>
        <w:gridCol w:w="1701"/>
        <w:gridCol w:w="3685"/>
      </w:tblGrid>
      <w:tr w:rsidR="001E1BD1" w14:paraId="01DA0E0B" w14:textId="77777777" w:rsidTr="001E1BD1">
        <w:tc>
          <w:tcPr>
            <w:tcW w:w="1413" w:type="dxa"/>
          </w:tcPr>
          <w:p w14:paraId="45BEB4FF" w14:textId="5FED6E64" w:rsidR="001E1BD1" w:rsidRDefault="001E1BD1" w:rsidP="00BA08A1">
            <w:r>
              <w:t>Date</w:t>
            </w:r>
          </w:p>
        </w:tc>
        <w:tc>
          <w:tcPr>
            <w:tcW w:w="2551" w:type="dxa"/>
          </w:tcPr>
          <w:p w14:paraId="40327ED1" w14:textId="42CF5CF5" w:rsidR="001E1BD1" w:rsidRDefault="001E1BD1" w:rsidP="00BA08A1">
            <w:r>
              <w:t>Student Name</w:t>
            </w:r>
          </w:p>
        </w:tc>
        <w:tc>
          <w:tcPr>
            <w:tcW w:w="1701" w:type="dxa"/>
          </w:tcPr>
          <w:p w14:paraId="6C37EC25" w14:textId="0394DF15" w:rsidR="001E1BD1" w:rsidRDefault="001E1BD1" w:rsidP="00BA08A1">
            <w:r>
              <w:t>Number of Hours</w:t>
            </w:r>
          </w:p>
        </w:tc>
        <w:tc>
          <w:tcPr>
            <w:tcW w:w="3685" w:type="dxa"/>
          </w:tcPr>
          <w:p w14:paraId="386B2793" w14:textId="5AF7CB75" w:rsidR="001E1BD1" w:rsidRDefault="001E1BD1" w:rsidP="00BA08A1">
            <w:r>
              <w:t>Description of Work</w:t>
            </w:r>
          </w:p>
        </w:tc>
      </w:tr>
      <w:tr w:rsidR="001E1BD1" w14:paraId="4D64F476" w14:textId="77777777" w:rsidTr="001E1BD1">
        <w:tc>
          <w:tcPr>
            <w:tcW w:w="1413" w:type="dxa"/>
          </w:tcPr>
          <w:p w14:paraId="25597518" w14:textId="7CD27387" w:rsidR="001E1BD1" w:rsidRDefault="001E1BD1" w:rsidP="001E1BD1">
            <w:r>
              <w:t>October 8</w:t>
            </w:r>
            <w:r w:rsidRPr="001E1BD1">
              <w:rPr>
                <w:vertAlign w:val="superscript"/>
              </w:rPr>
              <w:t>th</w:t>
            </w:r>
            <w:r>
              <w:t xml:space="preserve"> </w:t>
            </w:r>
          </w:p>
        </w:tc>
        <w:tc>
          <w:tcPr>
            <w:tcW w:w="2551" w:type="dxa"/>
          </w:tcPr>
          <w:p w14:paraId="73EDDCEE" w14:textId="04F717C2" w:rsidR="001E1BD1" w:rsidRDefault="001E1BD1" w:rsidP="001E1BD1">
            <w:r w:rsidRPr="001E1BD1">
              <w:rPr>
                <w:b/>
                <w:bCs/>
              </w:rPr>
              <w:t>Akinro Akintunde</w:t>
            </w:r>
          </w:p>
        </w:tc>
        <w:tc>
          <w:tcPr>
            <w:tcW w:w="1701" w:type="dxa"/>
          </w:tcPr>
          <w:p w14:paraId="074184AF" w14:textId="015E1D1C" w:rsidR="001E1BD1" w:rsidRDefault="001E1BD1" w:rsidP="001E1BD1">
            <w:r>
              <w:t>3 hours</w:t>
            </w:r>
          </w:p>
        </w:tc>
        <w:tc>
          <w:tcPr>
            <w:tcW w:w="3685" w:type="dxa"/>
          </w:tcPr>
          <w:p w14:paraId="778BE88A" w14:textId="0551EC59" w:rsidR="001E1BD1" w:rsidRDefault="001E1BD1" w:rsidP="001E1BD1">
            <w:r>
              <w:t xml:space="preserve">Research on tools </w:t>
            </w:r>
          </w:p>
        </w:tc>
      </w:tr>
      <w:tr w:rsidR="001E1BD1" w14:paraId="687450B2" w14:textId="77777777" w:rsidTr="001E1BD1">
        <w:tc>
          <w:tcPr>
            <w:tcW w:w="1413" w:type="dxa"/>
          </w:tcPr>
          <w:p w14:paraId="3503364C" w14:textId="77777777" w:rsidR="001E1BD1" w:rsidRDefault="001E1BD1" w:rsidP="001E1BD1"/>
        </w:tc>
        <w:tc>
          <w:tcPr>
            <w:tcW w:w="2551" w:type="dxa"/>
          </w:tcPr>
          <w:p w14:paraId="5746DCDF" w14:textId="266A2FE5" w:rsidR="001E1BD1" w:rsidRDefault="001E1BD1" w:rsidP="001E1BD1">
            <w:r w:rsidRPr="001E1BD1">
              <w:rPr>
                <w:b/>
                <w:bCs/>
              </w:rPr>
              <w:t>Israel Ogunseye</w:t>
            </w:r>
          </w:p>
        </w:tc>
        <w:tc>
          <w:tcPr>
            <w:tcW w:w="1701" w:type="dxa"/>
          </w:tcPr>
          <w:p w14:paraId="549439FE" w14:textId="07513CDF" w:rsidR="001E1BD1" w:rsidRDefault="001E1BD1" w:rsidP="001E1BD1">
            <w:r>
              <w:t>2.5 hours</w:t>
            </w:r>
          </w:p>
        </w:tc>
        <w:tc>
          <w:tcPr>
            <w:tcW w:w="3685" w:type="dxa"/>
          </w:tcPr>
          <w:p w14:paraId="55819D17" w14:textId="712215AD" w:rsidR="001E1BD1" w:rsidRDefault="001E1BD1" w:rsidP="001E1BD1">
            <w:r>
              <w:t>Research on tools</w:t>
            </w:r>
          </w:p>
        </w:tc>
      </w:tr>
      <w:tr w:rsidR="001E1BD1" w14:paraId="21A3DDE9" w14:textId="77777777" w:rsidTr="001E1BD1">
        <w:tc>
          <w:tcPr>
            <w:tcW w:w="1413" w:type="dxa"/>
          </w:tcPr>
          <w:p w14:paraId="5148B898" w14:textId="06E99057" w:rsidR="001E1BD1" w:rsidRDefault="001E1BD1" w:rsidP="001E1BD1">
            <w:r>
              <w:t>October 1</w:t>
            </w:r>
            <w:r w:rsidR="003E7DD3">
              <w:t>4</w:t>
            </w:r>
            <w:r w:rsidRPr="001E1BD1">
              <w:rPr>
                <w:vertAlign w:val="superscript"/>
              </w:rPr>
              <w:t>th</w:t>
            </w:r>
            <w:r>
              <w:t xml:space="preserve"> </w:t>
            </w:r>
          </w:p>
        </w:tc>
        <w:tc>
          <w:tcPr>
            <w:tcW w:w="2551" w:type="dxa"/>
          </w:tcPr>
          <w:p w14:paraId="6DDE89B0" w14:textId="7307C787" w:rsidR="001E1BD1" w:rsidRPr="001E1BD1" w:rsidRDefault="001E1BD1" w:rsidP="001E1BD1">
            <w:pPr>
              <w:rPr>
                <w:b/>
                <w:bCs/>
              </w:rPr>
            </w:pPr>
            <w:r w:rsidRPr="001E1BD1">
              <w:rPr>
                <w:b/>
                <w:bCs/>
              </w:rPr>
              <w:t>Akinro Akintunde</w:t>
            </w:r>
          </w:p>
        </w:tc>
        <w:tc>
          <w:tcPr>
            <w:tcW w:w="1701" w:type="dxa"/>
          </w:tcPr>
          <w:p w14:paraId="0D55296A" w14:textId="5FD90488" w:rsidR="001E1BD1" w:rsidRDefault="001E1BD1" w:rsidP="001E1BD1">
            <w:r>
              <w:t>30 minutes</w:t>
            </w:r>
          </w:p>
        </w:tc>
        <w:tc>
          <w:tcPr>
            <w:tcW w:w="3685" w:type="dxa"/>
          </w:tcPr>
          <w:p w14:paraId="17228062" w14:textId="0FFAECF0" w:rsidR="001E1BD1" w:rsidRDefault="001E1BD1" w:rsidP="001E1BD1">
            <w:r>
              <w:t>Meeting with the Professor</w:t>
            </w:r>
          </w:p>
        </w:tc>
      </w:tr>
      <w:tr w:rsidR="001E1BD1" w14:paraId="44DFD5FA" w14:textId="77777777" w:rsidTr="001E1BD1">
        <w:tc>
          <w:tcPr>
            <w:tcW w:w="1413" w:type="dxa"/>
          </w:tcPr>
          <w:p w14:paraId="2684F0DD" w14:textId="77777777" w:rsidR="001E1BD1" w:rsidRDefault="001E1BD1" w:rsidP="001E1BD1"/>
        </w:tc>
        <w:tc>
          <w:tcPr>
            <w:tcW w:w="2551" w:type="dxa"/>
          </w:tcPr>
          <w:p w14:paraId="5519111F" w14:textId="3463A1CF" w:rsidR="001E1BD1" w:rsidRPr="001E1BD1" w:rsidRDefault="001E1BD1" w:rsidP="001E1BD1">
            <w:pPr>
              <w:rPr>
                <w:b/>
                <w:bCs/>
              </w:rPr>
            </w:pPr>
            <w:r w:rsidRPr="001E1BD1">
              <w:rPr>
                <w:b/>
                <w:bCs/>
              </w:rPr>
              <w:t>Israel Ogunseye</w:t>
            </w:r>
          </w:p>
        </w:tc>
        <w:tc>
          <w:tcPr>
            <w:tcW w:w="1701" w:type="dxa"/>
          </w:tcPr>
          <w:p w14:paraId="3DB2AD00" w14:textId="4FC574FA" w:rsidR="001E1BD1" w:rsidRDefault="001E1BD1" w:rsidP="001E1BD1">
            <w:r>
              <w:t>30 minutes</w:t>
            </w:r>
          </w:p>
        </w:tc>
        <w:tc>
          <w:tcPr>
            <w:tcW w:w="3685" w:type="dxa"/>
          </w:tcPr>
          <w:p w14:paraId="0AA3B192" w14:textId="14ED9DD4" w:rsidR="001E1BD1" w:rsidRDefault="001E1BD1" w:rsidP="001E1BD1">
            <w:r>
              <w:t>Meeting with the Professor</w:t>
            </w:r>
          </w:p>
        </w:tc>
      </w:tr>
      <w:tr w:rsidR="001E1BD1" w14:paraId="48706C9E" w14:textId="77777777" w:rsidTr="001E1BD1">
        <w:tc>
          <w:tcPr>
            <w:tcW w:w="1413" w:type="dxa"/>
          </w:tcPr>
          <w:p w14:paraId="5A20AA8A" w14:textId="77777777" w:rsidR="001E1BD1" w:rsidRDefault="001E1BD1" w:rsidP="001E1BD1"/>
        </w:tc>
        <w:tc>
          <w:tcPr>
            <w:tcW w:w="2551" w:type="dxa"/>
          </w:tcPr>
          <w:p w14:paraId="323B5E5A" w14:textId="5CF134F8" w:rsidR="001E1BD1" w:rsidRPr="001E1BD1" w:rsidRDefault="001E1BD1" w:rsidP="001E1BD1">
            <w:pPr>
              <w:rPr>
                <w:b/>
                <w:bCs/>
              </w:rPr>
            </w:pPr>
            <w:r w:rsidRPr="001E1BD1">
              <w:rPr>
                <w:b/>
                <w:bCs/>
              </w:rPr>
              <w:t>Israel Ogunseye</w:t>
            </w:r>
          </w:p>
        </w:tc>
        <w:tc>
          <w:tcPr>
            <w:tcW w:w="1701" w:type="dxa"/>
          </w:tcPr>
          <w:p w14:paraId="2A9F83F4" w14:textId="4635DDA0" w:rsidR="001E1BD1" w:rsidRDefault="001E1BD1" w:rsidP="001E1BD1">
            <w:r>
              <w:t>1 hour</w:t>
            </w:r>
          </w:p>
        </w:tc>
        <w:tc>
          <w:tcPr>
            <w:tcW w:w="3685" w:type="dxa"/>
          </w:tcPr>
          <w:p w14:paraId="4495F8A3" w14:textId="2F372813" w:rsidR="001E1BD1" w:rsidRDefault="001E1BD1" w:rsidP="001E1BD1">
            <w:r>
              <w:t>Research on more tools to use</w:t>
            </w:r>
          </w:p>
        </w:tc>
      </w:tr>
      <w:tr w:rsidR="003E7DD3" w14:paraId="4D038B08" w14:textId="77777777" w:rsidTr="001E1BD1">
        <w:tc>
          <w:tcPr>
            <w:tcW w:w="1413" w:type="dxa"/>
          </w:tcPr>
          <w:p w14:paraId="1C03B65A" w14:textId="7ED2F5B3" w:rsidR="003E7DD3" w:rsidRDefault="003E7DD3" w:rsidP="003E7DD3">
            <w:r>
              <w:t>October 20</w:t>
            </w:r>
            <w:r w:rsidRPr="003E7DD3">
              <w:rPr>
                <w:vertAlign w:val="superscript"/>
              </w:rPr>
              <w:t>th</w:t>
            </w:r>
            <w:r>
              <w:t xml:space="preserve"> </w:t>
            </w:r>
          </w:p>
        </w:tc>
        <w:tc>
          <w:tcPr>
            <w:tcW w:w="2551" w:type="dxa"/>
          </w:tcPr>
          <w:p w14:paraId="55776313" w14:textId="648B8EF5" w:rsidR="003E7DD3" w:rsidRDefault="003E7DD3" w:rsidP="003E7DD3">
            <w:r w:rsidRPr="001E1BD1">
              <w:rPr>
                <w:b/>
                <w:bCs/>
              </w:rPr>
              <w:t>Akinro Akintunde</w:t>
            </w:r>
          </w:p>
        </w:tc>
        <w:tc>
          <w:tcPr>
            <w:tcW w:w="1701" w:type="dxa"/>
          </w:tcPr>
          <w:p w14:paraId="6020BB93" w14:textId="4CB6FEC4" w:rsidR="003E7DD3" w:rsidRDefault="003E7DD3" w:rsidP="003E7DD3">
            <w:r>
              <w:t>1 hour</w:t>
            </w:r>
          </w:p>
        </w:tc>
        <w:tc>
          <w:tcPr>
            <w:tcW w:w="3685" w:type="dxa"/>
          </w:tcPr>
          <w:p w14:paraId="62C8D0EA" w14:textId="7E9C562D" w:rsidR="003E7DD3" w:rsidRDefault="003E7DD3" w:rsidP="003E7DD3">
            <w:r w:rsidRPr="00CA4CCD">
              <w:t>Reviewed ALEAPP documentation</w:t>
            </w:r>
          </w:p>
        </w:tc>
      </w:tr>
      <w:tr w:rsidR="003E7DD3" w14:paraId="66927FB0" w14:textId="77777777" w:rsidTr="001E1BD1">
        <w:tc>
          <w:tcPr>
            <w:tcW w:w="1413" w:type="dxa"/>
          </w:tcPr>
          <w:p w14:paraId="1BF98C92" w14:textId="72B4165A" w:rsidR="003E7DD3" w:rsidRDefault="00F97A43" w:rsidP="003E7DD3">
            <w:r>
              <w:t>October 22</w:t>
            </w:r>
            <w:r w:rsidRPr="00F97A43">
              <w:rPr>
                <w:vertAlign w:val="superscript"/>
              </w:rPr>
              <w:t>nd</w:t>
            </w:r>
            <w:r>
              <w:t xml:space="preserve"> </w:t>
            </w:r>
          </w:p>
        </w:tc>
        <w:tc>
          <w:tcPr>
            <w:tcW w:w="2551" w:type="dxa"/>
          </w:tcPr>
          <w:p w14:paraId="4F928EA3" w14:textId="7DE7509C" w:rsidR="003E7DD3" w:rsidRDefault="00F97A43" w:rsidP="003E7DD3">
            <w:r w:rsidRPr="001E1BD1">
              <w:rPr>
                <w:b/>
                <w:bCs/>
              </w:rPr>
              <w:t>Akinro Akintunde</w:t>
            </w:r>
          </w:p>
        </w:tc>
        <w:tc>
          <w:tcPr>
            <w:tcW w:w="1701" w:type="dxa"/>
          </w:tcPr>
          <w:p w14:paraId="4476D5A3" w14:textId="6EE735A3" w:rsidR="003E7DD3" w:rsidRDefault="00F97A43" w:rsidP="003E7DD3">
            <w:r>
              <w:t>2 hours</w:t>
            </w:r>
          </w:p>
        </w:tc>
        <w:tc>
          <w:tcPr>
            <w:tcW w:w="3685" w:type="dxa"/>
          </w:tcPr>
          <w:p w14:paraId="1DEEA090" w14:textId="6042C2E6" w:rsidR="003E7DD3" w:rsidRDefault="00F97A43" w:rsidP="003E7DD3">
            <w:r>
              <w:t>Drafted Proposal Structure</w:t>
            </w:r>
          </w:p>
        </w:tc>
      </w:tr>
      <w:tr w:rsidR="00F97A43" w14:paraId="126AD2A5" w14:textId="77777777" w:rsidTr="001E1BD1">
        <w:tc>
          <w:tcPr>
            <w:tcW w:w="1413" w:type="dxa"/>
          </w:tcPr>
          <w:p w14:paraId="2FA8A39C" w14:textId="77777777" w:rsidR="00F97A43" w:rsidRDefault="00F97A43" w:rsidP="00F97A43"/>
        </w:tc>
        <w:tc>
          <w:tcPr>
            <w:tcW w:w="2551" w:type="dxa"/>
          </w:tcPr>
          <w:p w14:paraId="739956C2" w14:textId="110D596E" w:rsidR="00F97A43" w:rsidRPr="001E1BD1" w:rsidRDefault="00F97A43" w:rsidP="00F97A43">
            <w:pPr>
              <w:rPr>
                <w:b/>
                <w:bCs/>
              </w:rPr>
            </w:pPr>
            <w:r w:rsidRPr="001E1BD1">
              <w:rPr>
                <w:b/>
                <w:bCs/>
              </w:rPr>
              <w:t>Israel Ogunseye</w:t>
            </w:r>
          </w:p>
        </w:tc>
        <w:tc>
          <w:tcPr>
            <w:tcW w:w="1701" w:type="dxa"/>
          </w:tcPr>
          <w:p w14:paraId="5CA24E6E" w14:textId="2C296DA5" w:rsidR="00F97A43" w:rsidRDefault="00F97A43" w:rsidP="00F97A43">
            <w:r>
              <w:t>2 hours</w:t>
            </w:r>
          </w:p>
        </w:tc>
        <w:tc>
          <w:tcPr>
            <w:tcW w:w="3685" w:type="dxa"/>
          </w:tcPr>
          <w:p w14:paraId="59A7B8D6" w14:textId="6F3CD769" w:rsidR="00F97A43" w:rsidRDefault="00F97A43" w:rsidP="00F97A43">
            <w:r>
              <w:t>Drafted Proposal structure and Content</w:t>
            </w:r>
          </w:p>
        </w:tc>
      </w:tr>
      <w:tr w:rsidR="00F97A43" w14:paraId="58A7ABC4" w14:textId="77777777" w:rsidTr="001E1BD1">
        <w:tc>
          <w:tcPr>
            <w:tcW w:w="1413" w:type="dxa"/>
          </w:tcPr>
          <w:p w14:paraId="6E64FA23" w14:textId="40E52A9A" w:rsidR="00F97A43" w:rsidRDefault="00F97A43" w:rsidP="00F97A43"/>
        </w:tc>
        <w:tc>
          <w:tcPr>
            <w:tcW w:w="2551" w:type="dxa"/>
          </w:tcPr>
          <w:p w14:paraId="32DD10D8" w14:textId="6FB462D6" w:rsidR="00F97A43" w:rsidRPr="001E1BD1" w:rsidRDefault="00F97A43" w:rsidP="00F97A43">
            <w:pPr>
              <w:rPr>
                <w:b/>
                <w:bCs/>
              </w:rPr>
            </w:pPr>
            <w:r w:rsidRPr="001E1BD1">
              <w:rPr>
                <w:b/>
                <w:bCs/>
              </w:rPr>
              <w:t>Israel Ogunseye</w:t>
            </w:r>
          </w:p>
        </w:tc>
        <w:tc>
          <w:tcPr>
            <w:tcW w:w="1701" w:type="dxa"/>
          </w:tcPr>
          <w:p w14:paraId="65DBF952" w14:textId="2EE0CA81" w:rsidR="00F97A43" w:rsidRDefault="00F97A43" w:rsidP="00F97A43">
            <w:r>
              <w:t xml:space="preserve">2 hours </w:t>
            </w:r>
          </w:p>
        </w:tc>
        <w:tc>
          <w:tcPr>
            <w:tcW w:w="3685" w:type="dxa"/>
          </w:tcPr>
          <w:p w14:paraId="42F8AA3D" w14:textId="2C1A597B" w:rsidR="00F97A43" w:rsidRDefault="00F97A43" w:rsidP="00F97A43">
            <w:r>
              <w:t>Research on tools</w:t>
            </w:r>
          </w:p>
        </w:tc>
      </w:tr>
    </w:tbl>
    <w:p w14:paraId="2DD0DB11" w14:textId="77777777" w:rsidR="00BA08A1" w:rsidRPr="00BA08A1" w:rsidRDefault="00BA08A1" w:rsidP="00BA08A1"/>
    <w:p w14:paraId="46CAFF44" w14:textId="7820CF33" w:rsidR="00BA08A1" w:rsidRDefault="00BA08A1" w:rsidP="00BA08A1">
      <w:pPr>
        <w:pStyle w:val="Heading1"/>
        <w:jc w:val="both"/>
      </w:pPr>
      <w:bookmarkStart w:id="8" w:name="_Toc212216310"/>
      <w:proofErr w:type="gramStart"/>
      <w:r>
        <w:t>Closing and</w:t>
      </w:r>
      <w:proofErr w:type="gramEnd"/>
      <w:r>
        <w:t xml:space="preserve"> References</w:t>
      </w:r>
      <w:bookmarkEnd w:id="8"/>
    </w:p>
    <w:p w14:paraId="0C20CB67" w14:textId="6C2B65D7" w:rsidR="00F97A43" w:rsidRDefault="00F97A43" w:rsidP="00F97A43">
      <w:r>
        <w:t xml:space="preserve">Abrignoni, A. (n.d.). ALEAPP – Android Logs, Events, and </w:t>
      </w:r>
      <w:proofErr w:type="spellStart"/>
      <w:r>
        <w:t>Protobuf</w:t>
      </w:r>
      <w:proofErr w:type="spellEnd"/>
      <w:r>
        <w:t xml:space="preserve"> Parser [Computer software]. GitHub. https://github.com/abrignoni/ALEAPP</w:t>
      </w:r>
    </w:p>
    <w:p w14:paraId="50F26CCC" w14:textId="57EEE1F7" w:rsidR="00F97A43" w:rsidRDefault="00F97A43" w:rsidP="00F97A43">
      <w:r>
        <w:t xml:space="preserve">Den4uk. (n.d.). </w:t>
      </w:r>
      <w:proofErr w:type="spellStart"/>
      <w:r>
        <w:t>Andriller</w:t>
      </w:r>
      <w:proofErr w:type="spellEnd"/>
      <w:r>
        <w:t xml:space="preserve"> [Computer software]. GitHub. https://github.com/den4uk/andriller</w:t>
      </w:r>
    </w:p>
    <w:p w14:paraId="065F38CD" w14:textId="025F9A20" w:rsidR="00F97A43" w:rsidRDefault="00F97A43" w:rsidP="00F97A43">
      <w:r>
        <w:t>Mobile Verification Toolkit Project. (n.d.). MVT – Mobile Verification Toolkit [Computer software]. GitHub. https://github.com/mvt-project/mvt</w:t>
      </w:r>
    </w:p>
    <w:p w14:paraId="7FE01F5C" w14:textId="28A8657D" w:rsidR="00F97A43" w:rsidRDefault="00F97A43" w:rsidP="00F97A43">
      <w:r>
        <w:t>TikTok. (n.d.). Privacy policy. TikTok. https://www.tiktok.com/legal/page/row/privacy-policy/en</w:t>
      </w:r>
    </w:p>
    <w:p w14:paraId="1FB1C3F3" w14:textId="5420182A" w:rsidR="00BA08A1" w:rsidRPr="00BA08A1" w:rsidRDefault="00F97A43" w:rsidP="00F97A43">
      <w:r>
        <w:t>Telegram Messenger LLP. (n.d.). Telegram privacy FAQ. Telegram. https://telegram.org/privacy</w:t>
      </w:r>
    </w:p>
    <w:sectPr w:rsidR="00BA08A1" w:rsidRPr="00BA08A1" w:rsidSect="0021533E">
      <w:footerReference w:type="default" r:id="rId12"/>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830A4" w14:textId="77777777" w:rsidR="0078546D" w:rsidRDefault="0078546D" w:rsidP="0021533E">
      <w:pPr>
        <w:spacing w:after="0" w:line="240" w:lineRule="auto"/>
      </w:pPr>
      <w:r>
        <w:separator/>
      </w:r>
    </w:p>
  </w:endnote>
  <w:endnote w:type="continuationSeparator" w:id="0">
    <w:p w14:paraId="62F57EB3" w14:textId="77777777" w:rsidR="0078546D" w:rsidRDefault="0078546D" w:rsidP="00215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D169" w14:textId="239B3D3A" w:rsidR="0021533E" w:rsidRDefault="00000000" w:rsidP="0021533E">
    <w:pPr>
      <w:pStyle w:val="Footer"/>
      <w:tabs>
        <w:tab w:val="clear" w:pos="4680"/>
      </w:tabs>
      <w:rPr>
        <w:noProof/>
      </w:rPr>
    </w:pPr>
    <w:sdt>
      <w:sdtPr>
        <w:alias w:val="Title"/>
        <w:tag w:val=""/>
        <w:id w:val="-1879310528"/>
        <w:placeholder>
          <w:docPart w:val="F4ABC12482404AA99402DCB79E0DD176"/>
        </w:placeholder>
        <w:dataBinding w:prefixMappings="xmlns:ns0='http://purl.org/dc/elements/1.1/' xmlns:ns1='http://schemas.openxmlformats.org/package/2006/metadata/core-properties' " w:xpath="/ns1:coreProperties[1]/ns0:title[1]" w:storeItemID="{6C3C8BC8-F283-45AE-878A-BAB7291924A1}"/>
        <w:text/>
      </w:sdtPr>
      <w:sdtContent>
        <w:r w:rsidR="009E0770">
          <w:t>MOBILE SECURITY ANALYSIS.</w:t>
        </w:r>
      </w:sdtContent>
    </w:sdt>
    <w:r w:rsidR="00A676CA">
      <w:t xml:space="preserve">   ----    </w:t>
    </w:r>
    <w:sdt>
      <w:sdtPr>
        <w:alias w:val="Company"/>
        <w:tag w:val=""/>
        <w:id w:val="-1496248744"/>
        <w:placeholder>
          <w:docPart w:val="BE6BC9FBF0FA4CF2AEDCDF8B06C04A06"/>
        </w:placeholder>
        <w:dataBinding w:prefixMappings="xmlns:ns0='http://schemas.openxmlformats.org/officeDocument/2006/extended-properties' " w:xpath="/ns0:Properties[1]/ns0:Company[1]" w:storeItemID="{6668398D-A668-4E3E-A5EB-62B293D839F1}"/>
        <w:text/>
      </w:sdtPr>
      <w:sdtContent>
        <w:r w:rsidR="00F97A43">
          <w:t>CSIS 4440</w:t>
        </w:r>
      </w:sdtContent>
    </w:sdt>
    <w:r w:rsidR="0021533E">
      <w:tab/>
      <w:t xml:space="preserve">Page </w:t>
    </w:r>
    <w:r w:rsidR="0021533E">
      <w:fldChar w:fldCharType="begin"/>
    </w:r>
    <w:r w:rsidR="0021533E">
      <w:instrText xml:space="preserve"> PAGE   \* MERGEFORMAT </w:instrText>
    </w:r>
    <w:r w:rsidR="0021533E">
      <w:fldChar w:fldCharType="separate"/>
    </w:r>
    <w:r w:rsidR="00E0693A">
      <w:rPr>
        <w:noProof/>
      </w:rPr>
      <w:t>5</w:t>
    </w:r>
    <w:r w:rsidR="0021533E">
      <w:rPr>
        <w:noProof/>
      </w:rPr>
      <w:fldChar w:fldCharType="end"/>
    </w:r>
  </w:p>
  <w:p w14:paraId="0E8F634B" w14:textId="7AB4A2B0" w:rsidR="0021533E" w:rsidRDefault="0021533E" w:rsidP="00DE6D08">
    <w:pPr>
      <w:pStyle w:val="Footer"/>
      <w:tabs>
        <w:tab w:val="clea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1D6AB" w14:textId="77777777" w:rsidR="0078546D" w:rsidRDefault="0078546D" w:rsidP="0021533E">
      <w:pPr>
        <w:spacing w:after="0" w:line="240" w:lineRule="auto"/>
      </w:pPr>
      <w:r>
        <w:separator/>
      </w:r>
    </w:p>
  </w:footnote>
  <w:footnote w:type="continuationSeparator" w:id="0">
    <w:p w14:paraId="6675B33C" w14:textId="77777777" w:rsidR="0078546D" w:rsidRDefault="0078546D" w:rsidP="00215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444"/>
    <w:multiLevelType w:val="multilevel"/>
    <w:tmpl w:val="8B68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C7260"/>
    <w:multiLevelType w:val="multilevel"/>
    <w:tmpl w:val="533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02A7B"/>
    <w:multiLevelType w:val="multilevel"/>
    <w:tmpl w:val="BFD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A4591"/>
    <w:multiLevelType w:val="multilevel"/>
    <w:tmpl w:val="432A0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25CAC"/>
    <w:multiLevelType w:val="multilevel"/>
    <w:tmpl w:val="F374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D7335"/>
    <w:multiLevelType w:val="multilevel"/>
    <w:tmpl w:val="1EBC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5D387D"/>
    <w:multiLevelType w:val="multilevel"/>
    <w:tmpl w:val="C5BAF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2361D"/>
    <w:multiLevelType w:val="multilevel"/>
    <w:tmpl w:val="8850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D74E8"/>
    <w:multiLevelType w:val="multilevel"/>
    <w:tmpl w:val="7596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D2CC2"/>
    <w:multiLevelType w:val="multilevel"/>
    <w:tmpl w:val="A6A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410DA"/>
    <w:multiLevelType w:val="multilevel"/>
    <w:tmpl w:val="3DE2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91A6D"/>
    <w:multiLevelType w:val="multilevel"/>
    <w:tmpl w:val="DC08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160649"/>
    <w:multiLevelType w:val="multilevel"/>
    <w:tmpl w:val="970E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625E2"/>
    <w:multiLevelType w:val="multilevel"/>
    <w:tmpl w:val="2402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B4897"/>
    <w:multiLevelType w:val="multilevel"/>
    <w:tmpl w:val="154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A14B11"/>
    <w:multiLevelType w:val="multilevel"/>
    <w:tmpl w:val="1CD2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A73F7"/>
    <w:multiLevelType w:val="multilevel"/>
    <w:tmpl w:val="270E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5F48B7"/>
    <w:multiLevelType w:val="multilevel"/>
    <w:tmpl w:val="91B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E0FD7"/>
    <w:multiLevelType w:val="multilevel"/>
    <w:tmpl w:val="B006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3E1AC3"/>
    <w:multiLevelType w:val="multilevel"/>
    <w:tmpl w:val="B2BA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8D04AF"/>
    <w:multiLevelType w:val="multilevel"/>
    <w:tmpl w:val="BFF0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D36A88"/>
    <w:multiLevelType w:val="multilevel"/>
    <w:tmpl w:val="60065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52F93"/>
    <w:multiLevelType w:val="multilevel"/>
    <w:tmpl w:val="B1B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25963"/>
    <w:multiLevelType w:val="multilevel"/>
    <w:tmpl w:val="C4B8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226FAF"/>
    <w:multiLevelType w:val="multilevel"/>
    <w:tmpl w:val="99B2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C0EDA"/>
    <w:multiLevelType w:val="hybridMultilevel"/>
    <w:tmpl w:val="8F6208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0E783144"/>
    <w:multiLevelType w:val="multilevel"/>
    <w:tmpl w:val="613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4B70F8"/>
    <w:multiLevelType w:val="multilevel"/>
    <w:tmpl w:val="4DBE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963155"/>
    <w:multiLevelType w:val="multilevel"/>
    <w:tmpl w:val="7D18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1F335F"/>
    <w:multiLevelType w:val="multilevel"/>
    <w:tmpl w:val="08D6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8E787E"/>
    <w:multiLevelType w:val="multilevel"/>
    <w:tmpl w:val="7D7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220972"/>
    <w:multiLevelType w:val="multilevel"/>
    <w:tmpl w:val="235A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7B6E2E"/>
    <w:multiLevelType w:val="multilevel"/>
    <w:tmpl w:val="2FEE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3411"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149E2B21"/>
    <w:multiLevelType w:val="multilevel"/>
    <w:tmpl w:val="AFA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131871"/>
    <w:multiLevelType w:val="multilevel"/>
    <w:tmpl w:val="945E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F2688"/>
    <w:multiLevelType w:val="multilevel"/>
    <w:tmpl w:val="DC70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295D3C"/>
    <w:multiLevelType w:val="multilevel"/>
    <w:tmpl w:val="01E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6F52D4"/>
    <w:multiLevelType w:val="multilevel"/>
    <w:tmpl w:val="C41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2332E9"/>
    <w:multiLevelType w:val="multilevel"/>
    <w:tmpl w:val="C68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3505D5"/>
    <w:multiLevelType w:val="multilevel"/>
    <w:tmpl w:val="E17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4A7E9C"/>
    <w:multiLevelType w:val="multilevel"/>
    <w:tmpl w:val="151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4342E7"/>
    <w:multiLevelType w:val="multilevel"/>
    <w:tmpl w:val="D3D6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6C476F"/>
    <w:multiLevelType w:val="multilevel"/>
    <w:tmpl w:val="60B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BF29C4"/>
    <w:multiLevelType w:val="multilevel"/>
    <w:tmpl w:val="224E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3D0E24"/>
    <w:multiLevelType w:val="multilevel"/>
    <w:tmpl w:val="6E6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657484"/>
    <w:multiLevelType w:val="multilevel"/>
    <w:tmpl w:val="993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2C440C"/>
    <w:multiLevelType w:val="multilevel"/>
    <w:tmpl w:val="6364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F94BE7"/>
    <w:multiLevelType w:val="multilevel"/>
    <w:tmpl w:val="40B4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B85E42"/>
    <w:multiLevelType w:val="multilevel"/>
    <w:tmpl w:val="91CE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0D2022"/>
    <w:multiLevelType w:val="multilevel"/>
    <w:tmpl w:val="D2AC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445D26"/>
    <w:multiLevelType w:val="multilevel"/>
    <w:tmpl w:val="9EAE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2D5599"/>
    <w:multiLevelType w:val="multilevel"/>
    <w:tmpl w:val="37A6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016E2"/>
    <w:multiLevelType w:val="multilevel"/>
    <w:tmpl w:val="000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9F4DA3"/>
    <w:multiLevelType w:val="multilevel"/>
    <w:tmpl w:val="79D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B0CCD"/>
    <w:multiLevelType w:val="multilevel"/>
    <w:tmpl w:val="8B6C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CE108B"/>
    <w:multiLevelType w:val="multilevel"/>
    <w:tmpl w:val="BEC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D86149"/>
    <w:multiLevelType w:val="multilevel"/>
    <w:tmpl w:val="103C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5C1B6C"/>
    <w:multiLevelType w:val="multilevel"/>
    <w:tmpl w:val="7CF6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A04C06"/>
    <w:multiLevelType w:val="multilevel"/>
    <w:tmpl w:val="AE0C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14523B"/>
    <w:multiLevelType w:val="multilevel"/>
    <w:tmpl w:val="B24C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917E9F"/>
    <w:multiLevelType w:val="hybridMultilevel"/>
    <w:tmpl w:val="8CEA4E50"/>
    <w:lvl w:ilvl="0" w:tplc="B8424A3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30C76DFF"/>
    <w:multiLevelType w:val="multilevel"/>
    <w:tmpl w:val="557E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2940C46"/>
    <w:multiLevelType w:val="multilevel"/>
    <w:tmpl w:val="13D0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9F4123"/>
    <w:multiLevelType w:val="multilevel"/>
    <w:tmpl w:val="313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A93C9D"/>
    <w:multiLevelType w:val="multilevel"/>
    <w:tmpl w:val="0816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F16DE3"/>
    <w:multiLevelType w:val="multilevel"/>
    <w:tmpl w:val="C7E2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3943C0"/>
    <w:multiLevelType w:val="multilevel"/>
    <w:tmpl w:val="D01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E87E5C"/>
    <w:multiLevelType w:val="multilevel"/>
    <w:tmpl w:val="D86A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BF4291"/>
    <w:multiLevelType w:val="multilevel"/>
    <w:tmpl w:val="E6B8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D204B1"/>
    <w:multiLevelType w:val="hybridMultilevel"/>
    <w:tmpl w:val="5B08D0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1" w15:restartNumberingAfterBreak="0">
    <w:nsid w:val="39604AA0"/>
    <w:multiLevelType w:val="multilevel"/>
    <w:tmpl w:val="228C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90672D"/>
    <w:multiLevelType w:val="multilevel"/>
    <w:tmpl w:val="0AC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D663F4"/>
    <w:multiLevelType w:val="multilevel"/>
    <w:tmpl w:val="94C0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5B429F"/>
    <w:multiLevelType w:val="multilevel"/>
    <w:tmpl w:val="104A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7F37FE"/>
    <w:multiLevelType w:val="multilevel"/>
    <w:tmpl w:val="B912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ED3BEB"/>
    <w:multiLevelType w:val="multilevel"/>
    <w:tmpl w:val="F10A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350751"/>
    <w:multiLevelType w:val="multilevel"/>
    <w:tmpl w:val="A27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CA56F2"/>
    <w:multiLevelType w:val="multilevel"/>
    <w:tmpl w:val="A3DA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F24008"/>
    <w:multiLevelType w:val="multilevel"/>
    <w:tmpl w:val="81BA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AA2E4A"/>
    <w:multiLevelType w:val="multilevel"/>
    <w:tmpl w:val="03B6B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BA23B3"/>
    <w:multiLevelType w:val="multilevel"/>
    <w:tmpl w:val="910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B13ACF"/>
    <w:multiLevelType w:val="multilevel"/>
    <w:tmpl w:val="BC6A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BC4B1F"/>
    <w:multiLevelType w:val="multilevel"/>
    <w:tmpl w:val="63A0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1771B7"/>
    <w:multiLevelType w:val="multilevel"/>
    <w:tmpl w:val="9B02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AF142F"/>
    <w:multiLevelType w:val="multilevel"/>
    <w:tmpl w:val="078C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1E6A77"/>
    <w:multiLevelType w:val="multilevel"/>
    <w:tmpl w:val="55F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26321A"/>
    <w:multiLevelType w:val="multilevel"/>
    <w:tmpl w:val="824E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CB5B1E"/>
    <w:multiLevelType w:val="multilevel"/>
    <w:tmpl w:val="BDF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F125BE"/>
    <w:multiLevelType w:val="multilevel"/>
    <w:tmpl w:val="379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B24535"/>
    <w:multiLevelType w:val="multilevel"/>
    <w:tmpl w:val="96C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FA7F54"/>
    <w:multiLevelType w:val="multilevel"/>
    <w:tmpl w:val="3D74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3D7D4A"/>
    <w:multiLevelType w:val="multilevel"/>
    <w:tmpl w:val="81B0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902185B"/>
    <w:multiLevelType w:val="multilevel"/>
    <w:tmpl w:val="1864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1747F9"/>
    <w:multiLevelType w:val="multilevel"/>
    <w:tmpl w:val="C72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134AB5"/>
    <w:multiLevelType w:val="multilevel"/>
    <w:tmpl w:val="6E7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5956FE"/>
    <w:multiLevelType w:val="multilevel"/>
    <w:tmpl w:val="4CC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6F2426"/>
    <w:multiLevelType w:val="multilevel"/>
    <w:tmpl w:val="E31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667335"/>
    <w:multiLevelType w:val="multilevel"/>
    <w:tmpl w:val="F98C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DF11D7"/>
    <w:multiLevelType w:val="multilevel"/>
    <w:tmpl w:val="3432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1F3FAE"/>
    <w:multiLevelType w:val="multilevel"/>
    <w:tmpl w:val="6088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FF336A"/>
    <w:multiLevelType w:val="multilevel"/>
    <w:tmpl w:val="2B5C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A200FC"/>
    <w:multiLevelType w:val="multilevel"/>
    <w:tmpl w:val="C8D2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A26620"/>
    <w:multiLevelType w:val="multilevel"/>
    <w:tmpl w:val="591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EC73DA"/>
    <w:multiLevelType w:val="multilevel"/>
    <w:tmpl w:val="6CAA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A6685B"/>
    <w:multiLevelType w:val="multilevel"/>
    <w:tmpl w:val="7686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CF7086"/>
    <w:multiLevelType w:val="multilevel"/>
    <w:tmpl w:val="448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EE18F3"/>
    <w:multiLevelType w:val="multilevel"/>
    <w:tmpl w:val="C286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802BD9"/>
    <w:multiLevelType w:val="multilevel"/>
    <w:tmpl w:val="BB98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F82728"/>
    <w:multiLevelType w:val="multilevel"/>
    <w:tmpl w:val="D2A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1D1717"/>
    <w:multiLevelType w:val="multilevel"/>
    <w:tmpl w:val="E2A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302B81"/>
    <w:multiLevelType w:val="multilevel"/>
    <w:tmpl w:val="572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3F7672"/>
    <w:multiLevelType w:val="multilevel"/>
    <w:tmpl w:val="6578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FD00F7"/>
    <w:multiLevelType w:val="multilevel"/>
    <w:tmpl w:val="62B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703E01"/>
    <w:multiLevelType w:val="multilevel"/>
    <w:tmpl w:val="D4F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EE54DC"/>
    <w:multiLevelType w:val="multilevel"/>
    <w:tmpl w:val="846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5C2AFB"/>
    <w:multiLevelType w:val="multilevel"/>
    <w:tmpl w:val="2532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0152AB"/>
    <w:multiLevelType w:val="multilevel"/>
    <w:tmpl w:val="6CD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102A71"/>
    <w:multiLevelType w:val="multilevel"/>
    <w:tmpl w:val="C718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626368"/>
    <w:multiLevelType w:val="multilevel"/>
    <w:tmpl w:val="D5D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7F0E85"/>
    <w:multiLevelType w:val="multilevel"/>
    <w:tmpl w:val="7BAA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D6223C"/>
    <w:multiLevelType w:val="multilevel"/>
    <w:tmpl w:val="0218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7B4F21"/>
    <w:multiLevelType w:val="multilevel"/>
    <w:tmpl w:val="E3AA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B630EE"/>
    <w:multiLevelType w:val="multilevel"/>
    <w:tmpl w:val="9038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031981"/>
    <w:multiLevelType w:val="multilevel"/>
    <w:tmpl w:val="277A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973C6F"/>
    <w:multiLevelType w:val="multilevel"/>
    <w:tmpl w:val="3C10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E243D1"/>
    <w:multiLevelType w:val="multilevel"/>
    <w:tmpl w:val="BF7A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D16E52"/>
    <w:multiLevelType w:val="multilevel"/>
    <w:tmpl w:val="1A2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D64748"/>
    <w:multiLevelType w:val="multilevel"/>
    <w:tmpl w:val="BDD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D9152E"/>
    <w:multiLevelType w:val="multilevel"/>
    <w:tmpl w:val="972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9D0EEE"/>
    <w:multiLevelType w:val="multilevel"/>
    <w:tmpl w:val="DB74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0B21C86"/>
    <w:multiLevelType w:val="multilevel"/>
    <w:tmpl w:val="FBF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AF04E1"/>
    <w:multiLevelType w:val="multilevel"/>
    <w:tmpl w:val="B0BE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4A2635"/>
    <w:multiLevelType w:val="multilevel"/>
    <w:tmpl w:val="0824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4D1FB3"/>
    <w:multiLevelType w:val="multilevel"/>
    <w:tmpl w:val="869C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5405D6"/>
    <w:multiLevelType w:val="multilevel"/>
    <w:tmpl w:val="4B5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624798"/>
    <w:multiLevelType w:val="multilevel"/>
    <w:tmpl w:val="C76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AC4409"/>
    <w:multiLevelType w:val="multilevel"/>
    <w:tmpl w:val="BB98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687FFE"/>
    <w:multiLevelType w:val="multilevel"/>
    <w:tmpl w:val="250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D62B5C"/>
    <w:multiLevelType w:val="multilevel"/>
    <w:tmpl w:val="31B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F26FC2"/>
    <w:multiLevelType w:val="multilevel"/>
    <w:tmpl w:val="77A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E540BA"/>
    <w:multiLevelType w:val="hybridMultilevel"/>
    <w:tmpl w:val="0E8C7A64"/>
    <w:lvl w:ilvl="0" w:tplc="3C02AC0E">
      <w:start w:val="2"/>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2" w15:restartNumberingAfterBreak="0">
    <w:nsid w:val="7C965818"/>
    <w:multiLevelType w:val="multilevel"/>
    <w:tmpl w:val="C596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D01BA8"/>
    <w:multiLevelType w:val="multilevel"/>
    <w:tmpl w:val="7D2E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480EB4"/>
    <w:multiLevelType w:val="multilevel"/>
    <w:tmpl w:val="A2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771D51"/>
    <w:multiLevelType w:val="multilevel"/>
    <w:tmpl w:val="CB00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5835F5"/>
    <w:multiLevelType w:val="multilevel"/>
    <w:tmpl w:val="919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782769">
    <w:abstractNumId w:val="33"/>
  </w:num>
  <w:num w:numId="2" w16cid:durableId="7243446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9038023">
    <w:abstractNumId w:val="33"/>
  </w:num>
  <w:num w:numId="4" w16cid:durableId="1587425514">
    <w:abstractNumId w:val="33"/>
  </w:num>
  <w:num w:numId="5" w16cid:durableId="828205127">
    <w:abstractNumId w:val="33"/>
  </w:num>
  <w:num w:numId="6" w16cid:durableId="2100445897">
    <w:abstractNumId w:val="33"/>
  </w:num>
  <w:num w:numId="7" w16cid:durableId="906040666">
    <w:abstractNumId w:val="33"/>
  </w:num>
  <w:num w:numId="8" w16cid:durableId="1951475625">
    <w:abstractNumId w:val="33"/>
  </w:num>
  <w:num w:numId="9" w16cid:durableId="756287061">
    <w:abstractNumId w:val="33"/>
  </w:num>
  <w:num w:numId="10" w16cid:durableId="348720469">
    <w:abstractNumId w:val="33"/>
  </w:num>
  <w:num w:numId="11" w16cid:durableId="197818618">
    <w:abstractNumId w:val="33"/>
  </w:num>
  <w:num w:numId="12" w16cid:durableId="1359696433">
    <w:abstractNumId w:val="33"/>
  </w:num>
  <w:num w:numId="13" w16cid:durableId="88594796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9919474">
    <w:abstractNumId w:val="78"/>
  </w:num>
  <w:num w:numId="15" w16cid:durableId="2020697714">
    <w:abstractNumId w:val="10"/>
  </w:num>
  <w:num w:numId="16" w16cid:durableId="1894388510">
    <w:abstractNumId w:val="134"/>
  </w:num>
  <w:num w:numId="17" w16cid:durableId="1161383161">
    <w:abstractNumId w:val="44"/>
  </w:num>
  <w:num w:numId="18" w16cid:durableId="1765999548">
    <w:abstractNumId w:val="5"/>
    <w:lvlOverride w:ilvl="0">
      <w:startOverride w:val="1"/>
    </w:lvlOverride>
  </w:num>
  <w:num w:numId="19" w16cid:durableId="161816071">
    <w:abstractNumId w:val="41"/>
  </w:num>
  <w:num w:numId="20" w16cid:durableId="704713736">
    <w:abstractNumId w:val="51"/>
  </w:num>
  <w:num w:numId="21" w16cid:durableId="870649534">
    <w:abstractNumId w:val="50"/>
  </w:num>
  <w:num w:numId="22" w16cid:durableId="924920727">
    <w:abstractNumId w:val="79"/>
  </w:num>
  <w:num w:numId="23" w16cid:durableId="1602838851">
    <w:abstractNumId w:val="11"/>
    <w:lvlOverride w:ilvl="0">
      <w:startOverride w:val="2"/>
    </w:lvlOverride>
  </w:num>
  <w:num w:numId="24" w16cid:durableId="1029646309">
    <w:abstractNumId w:val="76"/>
  </w:num>
  <w:num w:numId="25" w16cid:durableId="568078078">
    <w:abstractNumId w:val="81"/>
  </w:num>
  <w:num w:numId="26" w16cid:durableId="804351720">
    <w:abstractNumId w:val="7"/>
  </w:num>
  <w:num w:numId="27" w16cid:durableId="94717383">
    <w:abstractNumId w:val="23"/>
  </w:num>
  <w:num w:numId="28" w16cid:durableId="448671977">
    <w:abstractNumId w:val="27"/>
    <w:lvlOverride w:ilvl="0">
      <w:startOverride w:val="3"/>
    </w:lvlOverride>
  </w:num>
  <w:num w:numId="29" w16cid:durableId="760569056">
    <w:abstractNumId w:val="131"/>
  </w:num>
  <w:num w:numId="30" w16cid:durableId="517162292">
    <w:abstractNumId w:val="96"/>
  </w:num>
  <w:num w:numId="31" w16cid:durableId="154880154">
    <w:abstractNumId w:val="53"/>
  </w:num>
  <w:num w:numId="32" w16cid:durableId="1664549463">
    <w:abstractNumId w:val="136"/>
  </w:num>
  <w:num w:numId="33" w16cid:durableId="382101136">
    <w:abstractNumId w:val="130"/>
    <w:lvlOverride w:ilvl="0">
      <w:startOverride w:val="4"/>
    </w:lvlOverride>
  </w:num>
  <w:num w:numId="34" w16cid:durableId="1270965940">
    <w:abstractNumId w:val="116"/>
  </w:num>
  <w:num w:numId="35" w16cid:durableId="1179779331">
    <w:abstractNumId w:val="100"/>
  </w:num>
  <w:num w:numId="36" w16cid:durableId="812139651">
    <w:abstractNumId w:val="145"/>
  </w:num>
  <w:num w:numId="37" w16cid:durableId="667053560">
    <w:abstractNumId w:val="37"/>
  </w:num>
  <w:num w:numId="38" w16cid:durableId="1697610413">
    <w:abstractNumId w:val="42"/>
  </w:num>
  <w:num w:numId="39" w16cid:durableId="1875847239">
    <w:abstractNumId w:val="17"/>
  </w:num>
  <w:num w:numId="40" w16cid:durableId="2134863259">
    <w:abstractNumId w:val="137"/>
  </w:num>
  <w:num w:numId="41" w16cid:durableId="558781549">
    <w:abstractNumId w:val="46"/>
  </w:num>
  <w:num w:numId="42" w16cid:durableId="425227509">
    <w:abstractNumId w:val="59"/>
  </w:num>
  <w:num w:numId="43" w16cid:durableId="708456654">
    <w:abstractNumId w:val="60"/>
  </w:num>
  <w:num w:numId="44" w16cid:durableId="1003047492">
    <w:abstractNumId w:val="57"/>
  </w:num>
  <w:num w:numId="45" w16cid:durableId="1009336776">
    <w:abstractNumId w:val="104"/>
  </w:num>
  <w:num w:numId="46" w16cid:durableId="856694264">
    <w:abstractNumId w:val="91"/>
  </w:num>
  <w:num w:numId="47" w16cid:durableId="972444125">
    <w:abstractNumId w:val="124"/>
  </w:num>
  <w:num w:numId="48" w16cid:durableId="1347100022">
    <w:abstractNumId w:val="98"/>
  </w:num>
  <w:num w:numId="49" w16cid:durableId="1612855175">
    <w:abstractNumId w:val="125"/>
  </w:num>
  <w:num w:numId="50" w16cid:durableId="156457414">
    <w:abstractNumId w:val="117"/>
  </w:num>
  <w:num w:numId="51" w16cid:durableId="114058359">
    <w:abstractNumId w:val="86"/>
  </w:num>
  <w:num w:numId="52" w16cid:durableId="393233900">
    <w:abstractNumId w:val="127"/>
  </w:num>
  <w:num w:numId="53" w16cid:durableId="1625503259">
    <w:abstractNumId w:val="48"/>
  </w:num>
  <w:num w:numId="54" w16cid:durableId="1097603635">
    <w:abstractNumId w:val="129"/>
  </w:num>
  <w:num w:numId="55" w16cid:durableId="2000107990">
    <w:abstractNumId w:val="101"/>
  </w:num>
  <w:num w:numId="56" w16cid:durableId="323166556">
    <w:abstractNumId w:val="2"/>
  </w:num>
  <w:num w:numId="57" w16cid:durableId="367607159">
    <w:abstractNumId w:val="12"/>
  </w:num>
  <w:num w:numId="58" w16cid:durableId="615601570">
    <w:abstractNumId w:val="97"/>
  </w:num>
  <w:num w:numId="59" w16cid:durableId="1612517690">
    <w:abstractNumId w:val="120"/>
  </w:num>
  <w:num w:numId="60" w16cid:durableId="1928153712">
    <w:abstractNumId w:val="43"/>
  </w:num>
  <w:num w:numId="61" w16cid:durableId="682975890">
    <w:abstractNumId w:val="122"/>
  </w:num>
  <w:num w:numId="62" w16cid:durableId="1884367692">
    <w:abstractNumId w:val="88"/>
  </w:num>
  <w:num w:numId="63" w16cid:durableId="1384597255">
    <w:abstractNumId w:val="58"/>
  </w:num>
  <w:num w:numId="64" w16cid:durableId="1744598928">
    <w:abstractNumId w:val="29"/>
  </w:num>
  <w:num w:numId="65" w16cid:durableId="905802957">
    <w:abstractNumId w:val="34"/>
  </w:num>
  <w:num w:numId="66" w16cid:durableId="904148596">
    <w:abstractNumId w:val="64"/>
  </w:num>
  <w:num w:numId="67" w16cid:durableId="478114326">
    <w:abstractNumId w:val="63"/>
  </w:num>
  <w:num w:numId="68" w16cid:durableId="443185212">
    <w:abstractNumId w:val="9"/>
  </w:num>
  <w:num w:numId="69" w16cid:durableId="414595885">
    <w:abstractNumId w:val="106"/>
  </w:num>
  <w:num w:numId="70" w16cid:durableId="1499347326">
    <w:abstractNumId w:val="146"/>
  </w:num>
  <w:num w:numId="71" w16cid:durableId="1191913900">
    <w:abstractNumId w:val="94"/>
  </w:num>
  <w:num w:numId="72" w16cid:durableId="503394706">
    <w:abstractNumId w:val="107"/>
  </w:num>
  <w:num w:numId="73" w16cid:durableId="1555500965">
    <w:abstractNumId w:val="139"/>
  </w:num>
  <w:num w:numId="74" w16cid:durableId="1228221439">
    <w:abstractNumId w:val="126"/>
  </w:num>
  <w:num w:numId="75" w16cid:durableId="1195002683">
    <w:abstractNumId w:val="16"/>
  </w:num>
  <w:num w:numId="76" w16cid:durableId="2047021800">
    <w:abstractNumId w:val="112"/>
  </w:num>
  <w:num w:numId="77" w16cid:durableId="419257452">
    <w:abstractNumId w:val="22"/>
  </w:num>
  <w:num w:numId="78" w16cid:durableId="1842618357">
    <w:abstractNumId w:val="103"/>
  </w:num>
  <w:num w:numId="79" w16cid:durableId="561914877">
    <w:abstractNumId w:val="54"/>
  </w:num>
  <w:num w:numId="80" w16cid:durableId="2118788961">
    <w:abstractNumId w:val="90"/>
  </w:num>
  <w:num w:numId="81" w16cid:durableId="1650359952">
    <w:abstractNumId w:val="132"/>
  </w:num>
  <w:num w:numId="82" w16cid:durableId="1825004973">
    <w:abstractNumId w:val="67"/>
  </w:num>
  <w:num w:numId="83" w16cid:durableId="946238005">
    <w:abstractNumId w:val="123"/>
  </w:num>
  <w:num w:numId="84" w16cid:durableId="1377004270">
    <w:abstractNumId w:val="49"/>
  </w:num>
  <w:num w:numId="85" w16cid:durableId="460225901">
    <w:abstractNumId w:val="15"/>
  </w:num>
  <w:num w:numId="86" w16cid:durableId="1543906089">
    <w:abstractNumId w:val="26"/>
  </w:num>
  <w:num w:numId="87" w16cid:durableId="139615240">
    <w:abstractNumId w:val="92"/>
    <w:lvlOverride w:ilvl="0">
      <w:startOverride w:val="2"/>
    </w:lvlOverride>
  </w:num>
  <w:num w:numId="88" w16cid:durableId="520899647">
    <w:abstractNumId w:val="82"/>
  </w:num>
  <w:num w:numId="89" w16cid:durableId="768702348">
    <w:abstractNumId w:val="115"/>
  </w:num>
  <w:num w:numId="90" w16cid:durableId="7877330">
    <w:abstractNumId w:val="38"/>
  </w:num>
  <w:num w:numId="91" w16cid:durableId="954756614">
    <w:abstractNumId w:val="118"/>
  </w:num>
  <w:num w:numId="92" w16cid:durableId="1772318561">
    <w:abstractNumId w:val="69"/>
  </w:num>
  <w:num w:numId="93" w16cid:durableId="246621440">
    <w:abstractNumId w:val="8"/>
  </w:num>
  <w:num w:numId="94" w16cid:durableId="888110997">
    <w:abstractNumId w:val="45"/>
  </w:num>
  <w:num w:numId="95" w16cid:durableId="264651802">
    <w:abstractNumId w:val="87"/>
  </w:num>
  <w:num w:numId="96" w16cid:durableId="423888567">
    <w:abstractNumId w:val="93"/>
  </w:num>
  <w:num w:numId="97" w16cid:durableId="1095516794">
    <w:abstractNumId w:val="30"/>
  </w:num>
  <w:num w:numId="98" w16cid:durableId="1304194867">
    <w:abstractNumId w:val="0"/>
  </w:num>
  <w:num w:numId="99" w16cid:durableId="1367100596">
    <w:abstractNumId w:val="99"/>
  </w:num>
  <w:num w:numId="100" w16cid:durableId="1006981669">
    <w:abstractNumId w:val="109"/>
  </w:num>
  <w:num w:numId="101" w16cid:durableId="931276349">
    <w:abstractNumId w:val="113"/>
  </w:num>
  <w:num w:numId="102" w16cid:durableId="139274427">
    <w:abstractNumId w:val="66"/>
  </w:num>
  <w:num w:numId="103" w16cid:durableId="695886510">
    <w:abstractNumId w:val="83"/>
  </w:num>
  <w:num w:numId="104" w16cid:durableId="1366175993">
    <w:abstractNumId w:val="4"/>
  </w:num>
  <w:num w:numId="105" w16cid:durableId="285739580">
    <w:abstractNumId w:val="18"/>
    <w:lvlOverride w:ilvl="0">
      <w:startOverride w:val="1"/>
    </w:lvlOverride>
  </w:num>
  <w:num w:numId="106" w16cid:durableId="909002856">
    <w:abstractNumId w:val="47"/>
  </w:num>
  <w:num w:numId="107" w16cid:durableId="1662387587">
    <w:abstractNumId w:val="140"/>
  </w:num>
  <w:num w:numId="108" w16cid:durableId="809709049">
    <w:abstractNumId w:val="55"/>
  </w:num>
  <w:num w:numId="109" w16cid:durableId="1263994116">
    <w:abstractNumId w:val="102"/>
  </w:num>
  <w:num w:numId="110" w16cid:durableId="2019770090">
    <w:abstractNumId w:val="39"/>
  </w:num>
  <w:num w:numId="111" w16cid:durableId="1961717887">
    <w:abstractNumId w:val="56"/>
  </w:num>
  <w:num w:numId="112" w16cid:durableId="385957080">
    <w:abstractNumId w:val="32"/>
  </w:num>
  <w:num w:numId="113" w16cid:durableId="1245796031">
    <w:abstractNumId w:val="133"/>
  </w:num>
  <w:num w:numId="114" w16cid:durableId="1177386996">
    <w:abstractNumId w:val="36"/>
  </w:num>
  <w:num w:numId="115" w16cid:durableId="1517113728">
    <w:abstractNumId w:val="144"/>
  </w:num>
  <w:num w:numId="116" w16cid:durableId="691348360">
    <w:abstractNumId w:val="114"/>
  </w:num>
  <w:num w:numId="117" w16cid:durableId="622998937">
    <w:abstractNumId w:val="84"/>
  </w:num>
  <w:num w:numId="118" w16cid:durableId="2049186162">
    <w:abstractNumId w:val="119"/>
  </w:num>
  <w:num w:numId="119" w16cid:durableId="949051621">
    <w:abstractNumId w:val="105"/>
  </w:num>
  <w:num w:numId="120" w16cid:durableId="1631396590">
    <w:abstractNumId w:val="138"/>
  </w:num>
  <w:num w:numId="121" w16cid:durableId="1433431495">
    <w:abstractNumId w:val="65"/>
  </w:num>
  <w:num w:numId="122" w16cid:durableId="1301572885">
    <w:abstractNumId w:val="89"/>
  </w:num>
  <w:num w:numId="123" w16cid:durableId="1576862928">
    <w:abstractNumId w:val="28"/>
  </w:num>
  <w:num w:numId="124" w16cid:durableId="521015229">
    <w:abstractNumId w:val="108"/>
  </w:num>
  <w:num w:numId="125" w16cid:durableId="1637880032">
    <w:abstractNumId w:val="128"/>
  </w:num>
  <w:num w:numId="126" w16cid:durableId="1730105257">
    <w:abstractNumId w:val="31"/>
  </w:num>
  <w:num w:numId="127" w16cid:durableId="678779298">
    <w:abstractNumId w:val="85"/>
  </w:num>
  <w:num w:numId="128" w16cid:durableId="1775006478">
    <w:abstractNumId w:val="135"/>
  </w:num>
  <w:num w:numId="129" w16cid:durableId="2067755723">
    <w:abstractNumId w:val="75"/>
  </w:num>
  <w:num w:numId="130" w16cid:durableId="1906409190">
    <w:abstractNumId w:val="52"/>
  </w:num>
  <w:num w:numId="131" w16cid:durableId="936600223">
    <w:abstractNumId w:val="13"/>
  </w:num>
  <w:num w:numId="132" w16cid:durableId="1920169864">
    <w:abstractNumId w:val="77"/>
  </w:num>
  <w:num w:numId="133" w16cid:durableId="2004507048">
    <w:abstractNumId w:val="143"/>
  </w:num>
  <w:num w:numId="134" w16cid:durableId="60754397">
    <w:abstractNumId w:val="73"/>
  </w:num>
  <w:num w:numId="135" w16cid:durableId="915018316">
    <w:abstractNumId w:val="62"/>
    <w:lvlOverride w:ilvl="0">
      <w:startOverride w:val="1"/>
    </w:lvlOverride>
  </w:num>
  <w:num w:numId="136" w16cid:durableId="1009874566">
    <w:abstractNumId w:val="80"/>
    <w:lvlOverride w:ilvl="0">
      <w:startOverride w:val="2"/>
    </w:lvlOverride>
  </w:num>
  <w:num w:numId="137" w16cid:durableId="760027701">
    <w:abstractNumId w:val="6"/>
    <w:lvlOverride w:ilvl="0">
      <w:startOverride w:val="3"/>
    </w:lvlOverride>
  </w:num>
  <w:num w:numId="138" w16cid:durableId="652685522">
    <w:abstractNumId w:val="70"/>
  </w:num>
  <w:num w:numId="139" w16cid:durableId="1713995332">
    <w:abstractNumId w:val="111"/>
  </w:num>
  <w:num w:numId="140" w16cid:durableId="1833521238">
    <w:abstractNumId w:val="40"/>
  </w:num>
  <w:num w:numId="141" w16cid:durableId="1718822043">
    <w:abstractNumId w:val="68"/>
  </w:num>
  <w:num w:numId="142" w16cid:durableId="11957570">
    <w:abstractNumId w:val="142"/>
  </w:num>
  <w:num w:numId="143" w16cid:durableId="773597241">
    <w:abstractNumId w:val="61"/>
  </w:num>
  <w:num w:numId="144" w16cid:durableId="1882548982">
    <w:abstractNumId w:val="110"/>
  </w:num>
  <w:num w:numId="145" w16cid:durableId="2047368586">
    <w:abstractNumId w:val="19"/>
  </w:num>
  <w:num w:numId="146" w16cid:durableId="1237520248">
    <w:abstractNumId w:val="141"/>
  </w:num>
  <w:num w:numId="147" w16cid:durableId="275910408">
    <w:abstractNumId w:val="25"/>
  </w:num>
  <w:num w:numId="148" w16cid:durableId="1514949612">
    <w:abstractNumId w:val="95"/>
  </w:num>
  <w:num w:numId="149" w16cid:durableId="1359887965">
    <w:abstractNumId w:val="121"/>
  </w:num>
  <w:num w:numId="150" w16cid:durableId="286788358">
    <w:abstractNumId w:val="71"/>
  </w:num>
  <w:num w:numId="151" w16cid:durableId="1555921978">
    <w:abstractNumId w:val="35"/>
  </w:num>
  <w:num w:numId="152" w16cid:durableId="1303458705">
    <w:abstractNumId w:val="74"/>
  </w:num>
  <w:num w:numId="153" w16cid:durableId="1430736650">
    <w:abstractNumId w:val="20"/>
  </w:num>
  <w:num w:numId="154" w16cid:durableId="1000498075">
    <w:abstractNumId w:val="21"/>
  </w:num>
  <w:num w:numId="155" w16cid:durableId="1232615030">
    <w:abstractNumId w:val="3"/>
  </w:num>
  <w:num w:numId="156" w16cid:durableId="2064939443">
    <w:abstractNumId w:val="1"/>
  </w:num>
  <w:num w:numId="157" w16cid:durableId="324741907">
    <w:abstractNumId w:val="24"/>
  </w:num>
  <w:num w:numId="158" w16cid:durableId="1911116068">
    <w:abstractNumId w:val="72"/>
  </w:num>
  <w:num w:numId="159" w16cid:durableId="5608703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33E"/>
    <w:rsid w:val="00031B4E"/>
    <w:rsid w:val="000473A6"/>
    <w:rsid w:val="00050703"/>
    <w:rsid w:val="0005401A"/>
    <w:rsid w:val="0006046A"/>
    <w:rsid w:val="000622AE"/>
    <w:rsid w:val="00077A7E"/>
    <w:rsid w:val="00082F67"/>
    <w:rsid w:val="000A1E7E"/>
    <w:rsid w:val="000C02D6"/>
    <w:rsid w:val="000D19D0"/>
    <w:rsid w:val="00112B49"/>
    <w:rsid w:val="00121F5B"/>
    <w:rsid w:val="00136A0F"/>
    <w:rsid w:val="001428FA"/>
    <w:rsid w:val="001A07B0"/>
    <w:rsid w:val="001A1442"/>
    <w:rsid w:val="001A6D48"/>
    <w:rsid w:val="001C7314"/>
    <w:rsid w:val="001E1BD1"/>
    <w:rsid w:val="001F7850"/>
    <w:rsid w:val="00213A3C"/>
    <w:rsid w:val="0021533E"/>
    <w:rsid w:val="00232328"/>
    <w:rsid w:val="00240E91"/>
    <w:rsid w:val="002948A4"/>
    <w:rsid w:val="002B260A"/>
    <w:rsid w:val="002B50A1"/>
    <w:rsid w:val="002B591A"/>
    <w:rsid w:val="002C2AD9"/>
    <w:rsid w:val="002E46DA"/>
    <w:rsid w:val="002E4C17"/>
    <w:rsid w:val="002F66B7"/>
    <w:rsid w:val="0031058A"/>
    <w:rsid w:val="00325FAE"/>
    <w:rsid w:val="00356A28"/>
    <w:rsid w:val="00370639"/>
    <w:rsid w:val="00376718"/>
    <w:rsid w:val="0038551A"/>
    <w:rsid w:val="00391E23"/>
    <w:rsid w:val="00392B6F"/>
    <w:rsid w:val="003A55DA"/>
    <w:rsid w:val="003E7DD3"/>
    <w:rsid w:val="003F1513"/>
    <w:rsid w:val="003F612F"/>
    <w:rsid w:val="00420754"/>
    <w:rsid w:val="00475954"/>
    <w:rsid w:val="004B35BE"/>
    <w:rsid w:val="004B5DD8"/>
    <w:rsid w:val="004C3A12"/>
    <w:rsid w:val="004C5779"/>
    <w:rsid w:val="004C7C16"/>
    <w:rsid w:val="004E3AE2"/>
    <w:rsid w:val="004E7B01"/>
    <w:rsid w:val="00500B3F"/>
    <w:rsid w:val="005016C6"/>
    <w:rsid w:val="00516958"/>
    <w:rsid w:val="00562E82"/>
    <w:rsid w:val="00564A88"/>
    <w:rsid w:val="00576A20"/>
    <w:rsid w:val="00586BC5"/>
    <w:rsid w:val="005924C2"/>
    <w:rsid w:val="005D10B2"/>
    <w:rsid w:val="005D6EBA"/>
    <w:rsid w:val="005E505A"/>
    <w:rsid w:val="005F64F6"/>
    <w:rsid w:val="006042D9"/>
    <w:rsid w:val="00607A05"/>
    <w:rsid w:val="00623BA5"/>
    <w:rsid w:val="0065300C"/>
    <w:rsid w:val="00653CF3"/>
    <w:rsid w:val="00656611"/>
    <w:rsid w:val="00661038"/>
    <w:rsid w:val="00680124"/>
    <w:rsid w:val="006C19D4"/>
    <w:rsid w:val="006D28EB"/>
    <w:rsid w:val="006D513A"/>
    <w:rsid w:val="00703846"/>
    <w:rsid w:val="00725DE8"/>
    <w:rsid w:val="007379C2"/>
    <w:rsid w:val="00753B95"/>
    <w:rsid w:val="00777724"/>
    <w:rsid w:val="0078193B"/>
    <w:rsid w:val="0078546D"/>
    <w:rsid w:val="00795F76"/>
    <w:rsid w:val="007A5859"/>
    <w:rsid w:val="007B4946"/>
    <w:rsid w:val="007F0B25"/>
    <w:rsid w:val="00817E46"/>
    <w:rsid w:val="00823674"/>
    <w:rsid w:val="00827590"/>
    <w:rsid w:val="0083720A"/>
    <w:rsid w:val="0084063A"/>
    <w:rsid w:val="0085780D"/>
    <w:rsid w:val="00860A08"/>
    <w:rsid w:val="00860D83"/>
    <w:rsid w:val="0086763A"/>
    <w:rsid w:val="0087331D"/>
    <w:rsid w:val="00882429"/>
    <w:rsid w:val="008852B0"/>
    <w:rsid w:val="008953F3"/>
    <w:rsid w:val="008C5BFE"/>
    <w:rsid w:val="008D104F"/>
    <w:rsid w:val="008D7F6C"/>
    <w:rsid w:val="008E1C2C"/>
    <w:rsid w:val="00905EB9"/>
    <w:rsid w:val="00906552"/>
    <w:rsid w:val="0091419E"/>
    <w:rsid w:val="009158F0"/>
    <w:rsid w:val="00916B06"/>
    <w:rsid w:val="0093439F"/>
    <w:rsid w:val="00987F6A"/>
    <w:rsid w:val="0099247E"/>
    <w:rsid w:val="009B09A6"/>
    <w:rsid w:val="009E0770"/>
    <w:rsid w:val="00A2123D"/>
    <w:rsid w:val="00A3304D"/>
    <w:rsid w:val="00A37F65"/>
    <w:rsid w:val="00A42A8A"/>
    <w:rsid w:val="00A615FA"/>
    <w:rsid w:val="00A676CA"/>
    <w:rsid w:val="00A7597D"/>
    <w:rsid w:val="00A83CA4"/>
    <w:rsid w:val="00A8589D"/>
    <w:rsid w:val="00AA7271"/>
    <w:rsid w:val="00AB2235"/>
    <w:rsid w:val="00AC2537"/>
    <w:rsid w:val="00AC2FCB"/>
    <w:rsid w:val="00AD47D5"/>
    <w:rsid w:val="00AE007B"/>
    <w:rsid w:val="00B054AC"/>
    <w:rsid w:val="00B30722"/>
    <w:rsid w:val="00B776EA"/>
    <w:rsid w:val="00B8714B"/>
    <w:rsid w:val="00BA08A1"/>
    <w:rsid w:val="00BB68BB"/>
    <w:rsid w:val="00BC06E2"/>
    <w:rsid w:val="00BF4339"/>
    <w:rsid w:val="00C27A0F"/>
    <w:rsid w:val="00C34246"/>
    <w:rsid w:val="00C67B59"/>
    <w:rsid w:val="00C81A49"/>
    <w:rsid w:val="00C86F00"/>
    <w:rsid w:val="00C969D5"/>
    <w:rsid w:val="00CA6607"/>
    <w:rsid w:val="00CE1118"/>
    <w:rsid w:val="00CE50F1"/>
    <w:rsid w:val="00D05064"/>
    <w:rsid w:val="00D077C1"/>
    <w:rsid w:val="00D2156A"/>
    <w:rsid w:val="00D25EE5"/>
    <w:rsid w:val="00D37745"/>
    <w:rsid w:val="00D65A07"/>
    <w:rsid w:val="00D86476"/>
    <w:rsid w:val="00D95BA6"/>
    <w:rsid w:val="00DE6D08"/>
    <w:rsid w:val="00DF108E"/>
    <w:rsid w:val="00E0693A"/>
    <w:rsid w:val="00E0749D"/>
    <w:rsid w:val="00E1506A"/>
    <w:rsid w:val="00E43707"/>
    <w:rsid w:val="00E47A66"/>
    <w:rsid w:val="00E85A15"/>
    <w:rsid w:val="00E87263"/>
    <w:rsid w:val="00EA1DF7"/>
    <w:rsid w:val="00EC41AC"/>
    <w:rsid w:val="00EC502F"/>
    <w:rsid w:val="00EE7EB0"/>
    <w:rsid w:val="00EE7F2C"/>
    <w:rsid w:val="00F1006A"/>
    <w:rsid w:val="00F21AEF"/>
    <w:rsid w:val="00F503FE"/>
    <w:rsid w:val="00F56EF5"/>
    <w:rsid w:val="00F67503"/>
    <w:rsid w:val="00F769BD"/>
    <w:rsid w:val="00F86426"/>
    <w:rsid w:val="00F9495C"/>
    <w:rsid w:val="00F97A43"/>
    <w:rsid w:val="00FA0236"/>
    <w:rsid w:val="00FB0DAA"/>
    <w:rsid w:val="00FB69AF"/>
    <w:rsid w:val="00FE57F7"/>
    <w:rsid w:val="00FF063E"/>
    <w:rsid w:val="00FF0CED"/>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64390"/>
  <w15:chartTrackingRefBased/>
  <w15:docId w15:val="{F46E5C45-2012-4001-8475-79CF4EF8C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pPr>
      <w:outlineLvl w:val="9"/>
    </w:pPr>
  </w:style>
  <w:style w:type="paragraph" w:styleId="NoSpacing">
    <w:name w:val="No Spacing"/>
    <w:link w:val="NoSpacingChar"/>
    <w:uiPriority w:val="1"/>
    <w:qFormat/>
    <w:pPr>
      <w:spacing w:after="0" w:line="240" w:lineRule="auto"/>
    </w:pPr>
  </w:style>
  <w:style w:type="paragraph" w:styleId="ListParagraph">
    <w:name w:val="List Paragraph"/>
    <w:basedOn w:val="Normal"/>
    <w:uiPriority w:val="34"/>
    <w:qFormat/>
    <w:pPr>
      <w:ind w:left="720"/>
      <w:contextualSpacing/>
    </w:pPr>
  </w:style>
  <w:style w:type="character" w:customStyle="1" w:styleId="NoSpacingChar">
    <w:name w:val="No Spacing Char"/>
    <w:basedOn w:val="DefaultParagraphFont"/>
    <w:link w:val="NoSpacing"/>
    <w:uiPriority w:val="1"/>
    <w:rsid w:val="0021533E"/>
  </w:style>
  <w:style w:type="paragraph" w:styleId="Header">
    <w:name w:val="header"/>
    <w:basedOn w:val="Normal"/>
    <w:link w:val="HeaderChar"/>
    <w:uiPriority w:val="99"/>
    <w:unhideWhenUsed/>
    <w:rsid w:val="00215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33E"/>
  </w:style>
  <w:style w:type="paragraph" w:styleId="Footer">
    <w:name w:val="footer"/>
    <w:basedOn w:val="Normal"/>
    <w:link w:val="FooterChar"/>
    <w:uiPriority w:val="99"/>
    <w:unhideWhenUsed/>
    <w:rsid w:val="00215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33E"/>
  </w:style>
  <w:style w:type="character" w:styleId="PlaceholderText">
    <w:name w:val="Placeholder Text"/>
    <w:basedOn w:val="DefaultParagraphFont"/>
    <w:uiPriority w:val="99"/>
    <w:semiHidden/>
    <w:rsid w:val="0021533E"/>
    <w:rPr>
      <w:color w:val="808080"/>
    </w:rPr>
  </w:style>
  <w:style w:type="paragraph" w:styleId="TOC1">
    <w:name w:val="toc 1"/>
    <w:basedOn w:val="Normal"/>
    <w:next w:val="Normal"/>
    <w:autoRedefine/>
    <w:uiPriority w:val="39"/>
    <w:unhideWhenUsed/>
    <w:rsid w:val="00050703"/>
    <w:pPr>
      <w:spacing w:after="100"/>
    </w:pPr>
  </w:style>
  <w:style w:type="paragraph" w:styleId="TOC2">
    <w:name w:val="toc 2"/>
    <w:basedOn w:val="Normal"/>
    <w:next w:val="Normal"/>
    <w:autoRedefine/>
    <w:uiPriority w:val="39"/>
    <w:unhideWhenUsed/>
    <w:rsid w:val="00050703"/>
    <w:pPr>
      <w:spacing w:after="100"/>
      <w:ind w:left="220"/>
    </w:pPr>
  </w:style>
  <w:style w:type="character" w:styleId="Hyperlink">
    <w:name w:val="Hyperlink"/>
    <w:basedOn w:val="DefaultParagraphFont"/>
    <w:uiPriority w:val="99"/>
    <w:unhideWhenUsed/>
    <w:rsid w:val="00050703"/>
    <w:rPr>
      <w:color w:val="6B9F25" w:themeColor="hyperlink"/>
      <w:u w:val="single"/>
    </w:rPr>
  </w:style>
  <w:style w:type="paragraph" w:styleId="TOC3">
    <w:name w:val="toc 3"/>
    <w:basedOn w:val="Normal"/>
    <w:next w:val="Normal"/>
    <w:autoRedefine/>
    <w:uiPriority w:val="39"/>
    <w:unhideWhenUsed/>
    <w:rsid w:val="00EE7EB0"/>
    <w:pPr>
      <w:spacing w:after="100"/>
      <w:ind w:left="440"/>
    </w:pPr>
  </w:style>
  <w:style w:type="paragraph" w:styleId="BalloonText">
    <w:name w:val="Balloon Text"/>
    <w:basedOn w:val="Normal"/>
    <w:link w:val="BalloonTextChar"/>
    <w:uiPriority w:val="99"/>
    <w:semiHidden/>
    <w:unhideWhenUsed/>
    <w:rsid w:val="004B5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DD8"/>
    <w:rPr>
      <w:rFonts w:ascii="Segoe UI" w:hAnsi="Segoe UI" w:cs="Segoe UI"/>
      <w:sz w:val="18"/>
      <w:szCs w:val="18"/>
    </w:rPr>
  </w:style>
  <w:style w:type="paragraph" w:styleId="NormalWeb">
    <w:name w:val="Normal (Web)"/>
    <w:basedOn w:val="Normal"/>
    <w:uiPriority w:val="99"/>
    <w:semiHidden/>
    <w:unhideWhenUsed/>
    <w:rsid w:val="002B260A"/>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table" w:styleId="TableGrid">
    <w:name w:val="Table Grid"/>
    <w:basedOn w:val="TableNormal"/>
    <w:uiPriority w:val="39"/>
    <w:rsid w:val="001E1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93340">
      <w:bodyDiv w:val="1"/>
      <w:marLeft w:val="0"/>
      <w:marRight w:val="0"/>
      <w:marTop w:val="0"/>
      <w:marBottom w:val="0"/>
      <w:divBdr>
        <w:top w:val="none" w:sz="0" w:space="0" w:color="auto"/>
        <w:left w:val="none" w:sz="0" w:space="0" w:color="auto"/>
        <w:bottom w:val="none" w:sz="0" w:space="0" w:color="auto"/>
        <w:right w:val="none" w:sz="0" w:space="0" w:color="auto"/>
      </w:divBdr>
    </w:div>
    <w:div w:id="392121475">
      <w:bodyDiv w:val="1"/>
      <w:marLeft w:val="0"/>
      <w:marRight w:val="0"/>
      <w:marTop w:val="0"/>
      <w:marBottom w:val="0"/>
      <w:divBdr>
        <w:top w:val="none" w:sz="0" w:space="0" w:color="auto"/>
        <w:left w:val="none" w:sz="0" w:space="0" w:color="auto"/>
        <w:bottom w:val="none" w:sz="0" w:space="0" w:color="auto"/>
        <w:right w:val="none" w:sz="0" w:space="0" w:color="auto"/>
      </w:divBdr>
    </w:div>
    <w:div w:id="517962989">
      <w:bodyDiv w:val="1"/>
      <w:marLeft w:val="0"/>
      <w:marRight w:val="0"/>
      <w:marTop w:val="0"/>
      <w:marBottom w:val="0"/>
      <w:divBdr>
        <w:top w:val="none" w:sz="0" w:space="0" w:color="auto"/>
        <w:left w:val="none" w:sz="0" w:space="0" w:color="auto"/>
        <w:bottom w:val="none" w:sz="0" w:space="0" w:color="auto"/>
        <w:right w:val="none" w:sz="0" w:space="0" w:color="auto"/>
      </w:divBdr>
    </w:div>
    <w:div w:id="668294507">
      <w:bodyDiv w:val="1"/>
      <w:marLeft w:val="0"/>
      <w:marRight w:val="0"/>
      <w:marTop w:val="0"/>
      <w:marBottom w:val="0"/>
      <w:divBdr>
        <w:top w:val="none" w:sz="0" w:space="0" w:color="auto"/>
        <w:left w:val="none" w:sz="0" w:space="0" w:color="auto"/>
        <w:bottom w:val="none" w:sz="0" w:space="0" w:color="auto"/>
        <w:right w:val="none" w:sz="0" w:space="0" w:color="auto"/>
      </w:divBdr>
    </w:div>
    <w:div w:id="714425724">
      <w:bodyDiv w:val="1"/>
      <w:marLeft w:val="0"/>
      <w:marRight w:val="0"/>
      <w:marTop w:val="0"/>
      <w:marBottom w:val="0"/>
      <w:divBdr>
        <w:top w:val="none" w:sz="0" w:space="0" w:color="auto"/>
        <w:left w:val="none" w:sz="0" w:space="0" w:color="auto"/>
        <w:bottom w:val="none" w:sz="0" w:space="0" w:color="auto"/>
        <w:right w:val="none" w:sz="0" w:space="0" w:color="auto"/>
      </w:divBdr>
    </w:div>
    <w:div w:id="751244898">
      <w:bodyDiv w:val="1"/>
      <w:marLeft w:val="0"/>
      <w:marRight w:val="0"/>
      <w:marTop w:val="0"/>
      <w:marBottom w:val="0"/>
      <w:divBdr>
        <w:top w:val="none" w:sz="0" w:space="0" w:color="auto"/>
        <w:left w:val="none" w:sz="0" w:space="0" w:color="auto"/>
        <w:bottom w:val="none" w:sz="0" w:space="0" w:color="auto"/>
        <w:right w:val="none" w:sz="0" w:space="0" w:color="auto"/>
      </w:divBdr>
    </w:div>
    <w:div w:id="751969027">
      <w:bodyDiv w:val="1"/>
      <w:marLeft w:val="0"/>
      <w:marRight w:val="0"/>
      <w:marTop w:val="0"/>
      <w:marBottom w:val="0"/>
      <w:divBdr>
        <w:top w:val="none" w:sz="0" w:space="0" w:color="auto"/>
        <w:left w:val="none" w:sz="0" w:space="0" w:color="auto"/>
        <w:bottom w:val="none" w:sz="0" w:space="0" w:color="auto"/>
        <w:right w:val="none" w:sz="0" w:space="0" w:color="auto"/>
      </w:divBdr>
    </w:div>
    <w:div w:id="825048863">
      <w:bodyDiv w:val="1"/>
      <w:marLeft w:val="0"/>
      <w:marRight w:val="0"/>
      <w:marTop w:val="0"/>
      <w:marBottom w:val="0"/>
      <w:divBdr>
        <w:top w:val="none" w:sz="0" w:space="0" w:color="auto"/>
        <w:left w:val="none" w:sz="0" w:space="0" w:color="auto"/>
        <w:bottom w:val="none" w:sz="0" w:space="0" w:color="auto"/>
        <w:right w:val="none" w:sz="0" w:space="0" w:color="auto"/>
      </w:divBdr>
    </w:div>
    <w:div w:id="855537939">
      <w:bodyDiv w:val="1"/>
      <w:marLeft w:val="0"/>
      <w:marRight w:val="0"/>
      <w:marTop w:val="0"/>
      <w:marBottom w:val="0"/>
      <w:divBdr>
        <w:top w:val="none" w:sz="0" w:space="0" w:color="auto"/>
        <w:left w:val="none" w:sz="0" w:space="0" w:color="auto"/>
        <w:bottom w:val="none" w:sz="0" w:space="0" w:color="auto"/>
        <w:right w:val="none" w:sz="0" w:space="0" w:color="auto"/>
      </w:divBdr>
    </w:div>
    <w:div w:id="942107869">
      <w:bodyDiv w:val="1"/>
      <w:marLeft w:val="0"/>
      <w:marRight w:val="0"/>
      <w:marTop w:val="0"/>
      <w:marBottom w:val="0"/>
      <w:divBdr>
        <w:top w:val="none" w:sz="0" w:space="0" w:color="auto"/>
        <w:left w:val="none" w:sz="0" w:space="0" w:color="auto"/>
        <w:bottom w:val="none" w:sz="0" w:space="0" w:color="auto"/>
        <w:right w:val="none" w:sz="0" w:space="0" w:color="auto"/>
      </w:divBdr>
    </w:div>
    <w:div w:id="956133761">
      <w:bodyDiv w:val="1"/>
      <w:marLeft w:val="0"/>
      <w:marRight w:val="0"/>
      <w:marTop w:val="0"/>
      <w:marBottom w:val="0"/>
      <w:divBdr>
        <w:top w:val="none" w:sz="0" w:space="0" w:color="auto"/>
        <w:left w:val="none" w:sz="0" w:space="0" w:color="auto"/>
        <w:bottom w:val="none" w:sz="0" w:space="0" w:color="auto"/>
        <w:right w:val="none" w:sz="0" w:space="0" w:color="auto"/>
      </w:divBdr>
    </w:div>
    <w:div w:id="971404025">
      <w:bodyDiv w:val="1"/>
      <w:marLeft w:val="0"/>
      <w:marRight w:val="0"/>
      <w:marTop w:val="0"/>
      <w:marBottom w:val="0"/>
      <w:divBdr>
        <w:top w:val="none" w:sz="0" w:space="0" w:color="auto"/>
        <w:left w:val="none" w:sz="0" w:space="0" w:color="auto"/>
        <w:bottom w:val="none" w:sz="0" w:space="0" w:color="auto"/>
        <w:right w:val="none" w:sz="0" w:space="0" w:color="auto"/>
      </w:divBdr>
    </w:div>
    <w:div w:id="1041903072">
      <w:bodyDiv w:val="1"/>
      <w:marLeft w:val="0"/>
      <w:marRight w:val="0"/>
      <w:marTop w:val="0"/>
      <w:marBottom w:val="0"/>
      <w:divBdr>
        <w:top w:val="none" w:sz="0" w:space="0" w:color="auto"/>
        <w:left w:val="none" w:sz="0" w:space="0" w:color="auto"/>
        <w:bottom w:val="none" w:sz="0" w:space="0" w:color="auto"/>
        <w:right w:val="none" w:sz="0" w:space="0" w:color="auto"/>
      </w:divBdr>
    </w:div>
    <w:div w:id="1067341255">
      <w:bodyDiv w:val="1"/>
      <w:marLeft w:val="0"/>
      <w:marRight w:val="0"/>
      <w:marTop w:val="0"/>
      <w:marBottom w:val="0"/>
      <w:divBdr>
        <w:top w:val="none" w:sz="0" w:space="0" w:color="auto"/>
        <w:left w:val="none" w:sz="0" w:space="0" w:color="auto"/>
        <w:bottom w:val="none" w:sz="0" w:space="0" w:color="auto"/>
        <w:right w:val="none" w:sz="0" w:space="0" w:color="auto"/>
      </w:divBdr>
    </w:div>
    <w:div w:id="1077174151">
      <w:bodyDiv w:val="1"/>
      <w:marLeft w:val="0"/>
      <w:marRight w:val="0"/>
      <w:marTop w:val="0"/>
      <w:marBottom w:val="0"/>
      <w:divBdr>
        <w:top w:val="none" w:sz="0" w:space="0" w:color="auto"/>
        <w:left w:val="none" w:sz="0" w:space="0" w:color="auto"/>
        <w:bottom w:val="none" w:sz="0" w:space="0" w:color="auto"/>
        <w:right w:val="none" w:sz="0" w:space="0" w:color="auto"/>
      </w:divBdr>
    </w:div>
    <w:div w:id="1135441898">
      <w:bodyDiv w:val="1"/>
      <w:marLeft w:val="0"/>
      <w:marRight w:val="0"/>
      <w:marTop w:val="0"/>
      <w:marBottom w:val="0"/>
      <w:divBdr>
        <w:top w:val="none" w:sz="0" w:space="0" w:color="auto"/>
        <w:left w:val="none" w:sz="0" w:space="0" w:color="auto"/>
        <w:bottom w:val="none" w:sz="0" w:space="0" w:color="auto"/>
        <w:right w:val="none" w:sz="0" w:space="0" w:color="auto"/>
      </w:divBdr>
    </w:div>
    <w:div w:id="1545481110">
      <w:bodyDiv w:val="1"/>
      <w:marLeft w:val="0"/>
      <w:marRight w:val="0"/>
      <w:marTop w:val="0"/>
      <w:marBottom w:val="0"/>
      <w:divBdr>
        <w:top w:val="none" w:sz="0" w:space="0" w:color="auto"/>
        <w:left w:val="none" w:sz="0" w:space="0" w:color="auto"/>
        <w:bottom w:val="none" w:sz="0" w:space="0" w:color="auto"/>
        <w:right w:val="none" w:sz="0" w:space="0" w:color="auto"/>
      </w:divBdr>
    </w:div>
    <w:div w:id="1582639237">
      <w:bodyDiv w:val="1"/>
      <w:marLeft w:val="0"/>
      <w:marRight w:val="0"/>
      <w:marTop w:val="0"/>
      <w:marBottom w:val="0"/>
      <w:divBdr>
        <w:top w:val="none" w:sz="0" w:space="0" w:color="auto"/>
        <w:left w:val="none" w:sz="0" w:space="0" w:color="auto"/>
        <w:bottom w:val="none" w:sz="0" w:space="0" w:color="auto"/>
        <w:right w:val="none" w:sz="0" w:space="0" w:color="auto"/>
      </w:divBdr>
    </w:div>
    <w:div w:id="1602179031">
      <w:bodyDiv w:val="1"/>
      <w:marLeft w:val="0"/>
      <w:marRight w:val="0"/>
      <w:marTop w:val="0"/>
      <w:marBottom w:val="0"/>
      <w:divBdr>
        <w:top w:val="none" w:sz="0" w:space="0" w:color="auto"/>
        <w:left w:val="none" w:sz="0" w:space="0" w:color="auto"/>
        <w:bottom w:val="none" w:sz="0" w:space="0" w:color="auto"/>
        <w:right w:val="none" w:sz="0" w:space="0" w:color="auto"/>
      </w:divBdr>
    </w:div>
    <w:div w:id="1717386373">
      <w:bodyDiv w:val="1"/>
      <w:marLeft w:val="0"/>
      <w:marRight w:val="0"/>
      <w:marTop w:val="0"/>
      <w:marBottom w:val="0"/>
      <w:divBdr>
        <w:top w:val="none" w:sz="0" w:space="0" w:color="auto"/>
        <w:left w:val="none" w:sz="0" w:space="0" w:color="auto"/>
        <w:bottom w:val="none" w:sz="0" w:space="0" w:color="auto"/>
        <w:right w:val="none" w:sz="0" w:space="0" w:color="auto"/>
      </w:divBdr>
    </w:div>
    <w:div w:id="1774396170">
      <w:bodyDiv w:val="1"/>
      <w:marLeft w:val="0"/>
      <w:marRight w:val="0"/>
      <w:marTop w:val="0"/>
      <w:marBottom w:val="0"/>
      <w:divBdr>
        <w:top w:val="none" w:sz="0" w:space="0" w:color="auto"/>
        <w:left w:val="none" w:sz="0" w:space="0" w:color="auto"/>
        <w:bottom w:val="none" w:sz="0" w:space="0" w:color="auto"/>
        <w:right w:val="none" w:sz="0" w:space="0" w:color="auto"/>
      </w:divBdr>
    </w:div>
    <w:div w:id="1816557251">
      <w:bodyDiv w:val="1"/>
      <w:marLeft w:val="0"/>
      <w:marRight w:val="0"/>
      <w:marTop w:val="0"/>
      <w:marBottom w:val="0"/>
      <w:divBdr>
        <w:top w:val="none" w:sz="0" w:space="0" w:color="auto"/>
        <w:left w:val="none" w:sz="0" w:space="0" w:color="auto"/>
        <w:bottom w:val="none" w:sz="0" w:space="0" w:color="auto"/>
        <w:right w:val="none" w:sz="0" w:space="0" w:color="auto"/>
      </w:divBdr>
    </w:div>
    <w:div w:id="1891650916">
      <w:bodyDiv w:val="1"/>
      <w:marLeft w:val="0"/>
      <w:marRight w:val="0"/>
      <w:marTop w:val="0"/>
      <w:marBottom w:val="0"/>
      <w:divBdr>
        <w:top w:val="none" w:sz="0" w:space="0" w:color="auto"/>
        <w:left w:val="none" w:sz="0" w:space="0" w:color="auto"/>
        <w:bottom w:val="none" w:sz="0" w:space="0" w:color="auto"/>
        <w:right w:val="none" w:sz="0" w:space="0" w:color="auto"/>
      </w:divBdr>
    </w:div>
    <w:div w:id="1921517863">
      <w:bodyDiv w:val="1"/>
      <w:marLeft w:val="0"/>
      <w:marRight w:val="0"/>
      <w:marTop w:val="0"/>
      <w:marBottom w:val="0"/>
      <w:divBdr>
        <w:top w:val="none" w:sz="0" w:space="0" w:color="auto"/>
        <w:left w:val="none" w:sz="0" w:space="0" w:color="auto"/>
        <w:bottom w:val="none" w:sz="0" w:space="0" w:color="auto"/>
        <w:right w:val="none" w:sz="0" w:space="0" w:color="auto"/>
      </w:divBdr>
    </w:div>
    <w:div w:id="1931543610">
      <w:bodyDiv w:val="1"/>
      <w:marLeft w:val="0"/>
      <w:marRight w:val="0"/>
      <w:marTop w:val="0"/>
      <w:marBottom w:val="0"/>
      <w:divBdr>
        <w:top w:val="none" w:sz="0" w:space="0" w:color="auto"/>
        <w:left w:val="none" w:sz="0" w:space="0" w:color="auto"/>
        <w:bottom w:val="none" w:sz="0" w:space="0" w:color="auto"/>
        <w:right w:val="none" w:sz="0" w:space="0" w:color="auto"/>
      </w:divBdr>
    </w:div>
    <w:div w:id="2058238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rybyk\AppData\Roaming\Microsoft\Templates\Report%20design%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6E2AAB9BBB489B8F1F293DC54B7FBA"/>
        <w:category>
          <w:name w:val="General"/>
          <w:gallery w:val="placeholder"/>
        </w:category>
        <w:types>
          <w:type w:val="bbPlcHdr"/>
        </w:types>
        <w:behaviors>
          <w:behavior w:val="content"/>
        </w:behaviors>
        <w:guid w:val="{6616F9BB-1DB8-45C7-91E6-CA95553D58C8}"/>
      </w:docPartPr>
      <w:docPartBody>
        <w:p w:rsidR="00211072" w:rsidRDefault="00F1188D" w:rsidP="00F1188D">
          <w:pPr>
            <w:pStyle w:val="606E2AAB9BBB489B8F1F293DC54B7FBA"/>
          </w:pPr>
          <w:r>
            <w:rPr>
              <w:rFonts w:asciiTheme="majorHAnsi" w:eastAsiaTheme="majorEastAsia" w:hAnsiTheme="majorHAnsi" w:cstheme="majorBidi"/>
              <w:color w:val="156082" w:themeColor="accent1"/>
              <w:sz w:val="88"/>
              <w:szCs w:val="88"/>
            </w:rPr>
            <w:t>[Document title]</w:t>
          </w:r>
        </w:p>
      </w:docPartBody>
    </w:docPart>
    <w:docPart>
      <w:docPartPr>
        <w:name w:val="F4ABC12482404AA99402DCB79E0DD176"/>
        <w:category>
          <w:name w:val="General"/>
          <w:gallery w:val="placeholder"/>
        </w:category>
        <w:types>
          <w:type w:val="bbPlcHdr"/>
        </w:types>
        <w:behaviors>
          <w:behavior w:val="content"/>
        </w:behaviors>
        <w:guid w:val="{3A7FC2C2-FA87-4914-B192-051E5DFB007D}"/>
      </w:docPartPr>
      <w:docPartBody>
        <w:p w:rsidR="00211072" w:rsidRDefault="00F1188D">
          <w:r w:rsidRPr="00281289">
            <w:rPr>
              <w:rStyle w:val="PlaceholderText"/>
            </w:rPr>
            <w:t>[Title]</w:t>
          </w:r>
        </w:p>
      </w:docPartBody>
    </w:docPart>
    <w:docPart>
      <w:docPartPr>
        <w:name w:val="BE6BC9FBF0FA4CF2AEDCDF8B06C04A06"/>
        <w:category>
          <w:name w:val="General"/>
          <w:gallery w:val="placeholder"/>
        </w:category>
        <w:types>
          <w:type w:val="bbPlcHdr"/>
        </w:types>
        <w:behaviors>
          <w:behavior w:val="content"/>
        </w:behaviors>
        <w:guid w:val="{A3521866-31FD-448A-96B8-8A5D84A3DB98}"/>
      </w:docPartPr>
      <w:docPartBody>
        <w:p w:rsidR="00EC1C03" w:rsidRDefault="00EC1C03" w:rsidP="00EC1C03">
          <w:pPr>
            <w:pStyle w:val="BE6BC9FBF0FA4CF2AEDCDF8B06C04A06"/>
          </w:pPr>
          <w:r w:rsidRPr="00281289">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88D"/>
    <w:rsid w:val="000A1E7E"/>
    <w:rsid w:val="0015567D"/>
    <w:rsid w:val="00174C32"/>
    <w:rsid w:val="00195082"/>
    <w:rsid w:val="001A1442"/>
    <w:rsid w:val="001C312F"/>
    <w:rsid w:val="00201769"/>
    <w:rsid w:val="00211072"/>
    <w:rsid w:val="003E6848"/>
    <w:rsid w:val="004A69F1"/>
    <w:rsid w:val="005016C6"/>
    <w:rsid w:val="005E3963"/>
    <w:rsid w:val="00652A77"/>
    <w:rsid w:val="00703846"/>
    <w:rsid w:val="007A5859"/>
    <w:rsid w:val="008F7A2D"/>
    <w:rsid w:val="00916B06"/>
    <w:rsid w:val="0096434B"/>
    <w:rsid w:val="00BD4939"/>
    <w:rsid w:val="00D2156A"/>
    <w:rsid w:val="00D5796E"/>
    <w:rsid w:val="00D62A5D"/>
    <w:rsid w:val="00DF0113"/>
    <w:rsid w:val="00EC1C03"/>
    <w:rsid w:val="00F1188D"/>
    <w:rsid w:val="00F21AEF"/>
    <w:rsid w:val="00F37BB3"/>
    <w:rsid w:val="00F759F0"/>
    <w:rsid w:val="00F762EE"/>
    <w:rsid w:val="00FC5A0B"/>
    <w:rsid w:val="00FD46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6E2AAB9BBB489B8F1F293DC54B7FBA">
    <w:name w:val="606E2AAB9BBB489B8F1F293DC54B7FBA"/>
    <w:rsid w:val="00F1188D"/>
  </w:style>
  <w:style w:type="character" w:styleId="PlaceholderText">
    <w:name w:val="Placeholder Text"/>
    <w:basedOn w:val="DefaultParagraphFont"/>
    <w:uiPriority w:val="99"/>
    <w:semiHidden/>
    <w:rsid w:val="00EC1C03"/>
    <w:rPr>
      <w:color w:val="808080"/>
    </w:rPr>
  </w:style>
  <w:style w:type="paragraph" w:customStyle="1" w:styleId="BE6BC9FBF0FA4CF2AEDCDF8B06C04A06">
    <w:name w:val="BE6BC9FBF0FA4CF2AEDCDF8B06C04A06"/>
    <w:rsid w:val="00EC1C03"/>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6368D3-6B43-48CE-BD00-292DECF52435}">
  <ds:schemaRefs>
    <ds:schemaRef ds:uri="http://schemas.openxmlformats.org/officeDocument/2006/bibliography"/>
  </ds:schemaRefs>
</ds:datastoreItem>
</file>

<file path=customXml/itemProps3.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(blank).dotx</Template>
  <TotalTime>1993</TotalTime>
  <Pages>10</Pages>
  <Words>2431</Words>
  <Characters>13858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MOBILE SECURITY ANALYSIS.</vt:lpstr>
    </vt:vector>
  </TitlesOfParts>
  <Company>CSIS 4440</Company>
  <LinksUpToDate>false</LinksUpToDate>
  <CharactersWithSpaces>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SECURITY ANALYSIS.</dc:title>
  <dc:subject>for Aging in Place</dc:subject>
  <dc:creator>Student Name and ID</dc:creator>
  <cp:keywords>Student ID Here</cp:keywords>
  <cp:lastModifiedBy>akt akinro</cp:lastModifiedBy>
  <cp:revision>141</cp:revision>
  <cp:lastPrinted>2023-11-24T20:28:00Z</cp:lastPrinted>
  <dcterms:created xsi:type="dcterms:W3CDTF">2016-08-25T05:24:00Z</dcterms:created>
  <dcterms:modified xsi:type="dcterms:W3CDTF">2025-10-25T00:48:00Z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