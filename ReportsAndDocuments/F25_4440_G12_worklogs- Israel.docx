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80025278"/>
        <w:docPartObj>
          <w:docPartGallery w:val="Cover Pages"/>
          <w:docPartUnique/>
        </w:docPartObj>
      </w:sdtPr>
      <w:sdtContent>
        <w:p w14:paraId="0CB08B2E" w14:textId="77777777" w:rsidR="0021533E" w:rsidRPr="0021533E" w:rsidRDefault="0021533E"/>
        <w:tbl>
          <w:tblPr>
            <w:tblpPr w:leftFromText="187" w:rightFromText="187" w:horzAnchor="margin" w:tblpXSpec="center" w:tblpY="2881"/>
            <w:tblW w:w="4000" w:type="pct"/>
            <w:tblCellMar>
              <w:left w:w="144" w:type="dxa"/>
              <w:right w:w="115" w:type="dxa"/>
            </w:tblCellMar>
            <w:tblLook w:val="04A0" w:firstRow="1" w:lastRow="0" w:firstColumn="1" w:lastColumn="0" w:noHBand="0" w:noVBand="1"/>
          </w:tblPr>
          <w:tblGrid>
            <w:gridCol w:w="7488"/>
          </w:tblGrid>
          <w:tr w:rsidR="0021533E" w:rsidRPr="0021533E" w14:paraId="5D3D6FC1" w14:textId="77777777" w:rsidTr="00A8589D">
            <w:tc>
              <w:tcPr>
                <w:tcW w:w="7488" w:type="dxa"/>
                <w:tcMar>
                  <w:top w:w="216" w:type="dxa"/>
                  <w:left w:w="115" w:type="dxa"/>
                  <w:bottom w:w="216" w:type="dxa"/>
                  <w:right w:w="115" w:type="dxa"/>
                </w:tcMar>
              </w:tcPr>
              <w:p w14:paraId="6BD81F80" w14:textId="4D4A2CF9" w:rsidR="0021533E" w:rsidRPr="0021533E" w:rsidRDefault="0021533E" w:rsidP="0021533E">
                <w:pPr>
                  <w:pStyle w:val="NoSpacing"/>
                  <w:rPr>
                    <w:sz w:val="24"/>
                  </w:rPr>
                </w:pPr>
              </w:p>
            </w:tc>
          </w:tr>
          <w:tr w:rsidR="0021533E" w:rsidRPr="0021533E" w14:paraId="0E2CD5EB" w14:textId="77777777" w:rsidTr="00A8589D">
            <w:tc>
              <w:tcPr>
                <w:tcW w:w="7488" w:type="dxa"/>
              </w:tcPr>
              <w:sdt>
                <w:sdtPr>
                  <w:rPr>
                    <w:rFonts w:ascii="Times New Roman" w:hAnsi="Times New Roman" w:cs="Times New Roman"/>
                    <w:b/>
                    <w:bCs/>
                    <w:sz w:val="72"/>
                    <w:szCs w:val="72"/>
                    <w:u w:val="single"/>
                    <w:lang w:eastAsia="en-US"/>
                  </w:rPr>
                  <w:alias w:val="Title"/>
                  <w:id w:val="13406919"/>
                  <w:placeholder>
                    <w:docPart w:val="606E2AAB9BBB489B8F1F293DC54B7FBA"/>
                  </w:placeholder>
                  <w:dataBinding w:prefixMappings="xmlns:ns0='http://schemas.openxmlformats.org/package/2006/metadata/core-properties' xmlns:ns1='http://purl.org/dc/elements/1.1/'" w:xpath="/ns0:coreProperties[1]/ns1:title[1]" w:storeItemID="{6C3C8BC8-F283-45AE-878A-BAB7291924A1}"/>
                  <w:text/>
                </w:sdtPr>
                <w:sdtContent>
                  <w:p w14:paraId="18F51B81" w14:textId="73B81633" w:rsidR="0021533E" w:rsidRPr="0021533E" w:rsidRDefault="00863149" w:rsidP="00863149">
                    <w:pPr>
                      <w:pStyle w:val="NoSpacing"/>
                      <w:spacing w:line="216" w:lineRule="auto"/>
                      <w:jc w:val="center"/>
                      <w:rPr>
                        <w:rFonts w:asciiTheme="majorHAnsi" w:eastAsiaTheme="majorEastAsia" w:hAnsiTheme="majorHAnsi" w:cstheme="majorBidi"/>
                        <w:sz w:val="88"/>
                        <w:szCs w:val="88"/>
                      </w:rPr>
                    </w:pPr>
                    <w:r>
                      <w:rPr>
                        <w:rFonts w:ascii="Times New Roman" w:hAnsi="Times New Roman" w:cs="Times New Roman"/>
                        <w:b/>
                        <w:bCs/>
                        <w:sz w:val="72"/>
                        <w:szCs w:val="72"/>
                        <w:u w:val="single"/>
                        <w:lang w:eastAsia="en-US"/>
                      </w:rPr>
                      <w:t>WORKLOG</w:t>
                    </w:r>
                    <w:r w:rsidR="009E0770">
                      <w:rPr>
                        <w:rFonts w:ascii="Times New Roman" w:hAnsi="Times New Roman" w:cs="Times New Roman"/>
                        <w:b/>
                        <w:bCs/>
                        <w:sz w:val="72"/>
                        <w:szCs w:val="72"/>
                        <w:u w:val="single"/>
                        <w:lang w:eastAsia="en-US"/>
                      </w:rPr>
                      <w:t>.</w:t>
                    </w:r>
                  </w:p>
                </w:sdtContent>
              </w:sdt>
            </w:tc>
          </w:tr>
        </w:tbl>
        <w:p w14:paraId="32A767EF" w14:textId="77777777" w:rsidR="00A8589D" w:rsidRDefault="00A8589D"/>
        <w:p w14:paraId="694BDAC8" w14:textId="53860331" w:rsidR="00A8589D" w:rsidRDefault="009E0770" w:rsidP="009E0770">
          <w:pPr>
            <w:jc w:val="center"/>
          </w:pPr>
          <w:r>
            <w:rPr>
              <w:noProof/>
            </w:rPr>
            <w:drawing>
              <wp:inline distT="0" distB="0" distL="0" distR="0" wp14:anchorId="57354EC8" wp14:editId="40269088">
                <wp:extent cx="828675" cy="8286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p w14:paraId="2C98B16A" w14:textId="77777777" w:rsidR="00A8589D" w:rsidRDefault="00A8589D"/>
        <w:p w14:paraId="04FCD8C7" w14:textId="77777777" w:rsidR="00A8589D" w:rsidRDefault="00A8589D"/>
        <w:p w14:paraId="05FF4FC3" w14:textId="77777777" w:rsidR="00A8589D" w:rsidRDefault="00A8589D"/>
        <w:p w14:paraId="55773FDB" w14:textId="77777777" w:rsidR="00A8589D" w:rsidRDefault="00A8589D"/>
        <w:p w14:paraId="69B6D404" w14:textId="77777777" w:rsidR="00A8589D" w:rsidRDefault="00A8589D"/>
        <w:p w14:paraId="15EC409C" w14:textId="77777777" w:rsidR="00A8589D" w:rsidRDefault="00A8589D"/>
        <w:p w14:paraId="3559B6AA" w14:textId="77777777" w:rsidR="00A8589D" w:rsidRDefault="00A8589D"/>
        <w:p w14:paraId="11524AB5" w14:textId="77777777" w:rsidR="00A8589D" w:rsidRDefault="00A8589D"/>
        <w:p w14:paraId="649A533A" w14:textId="77777777" w:rsidR="009E0770" w:rsidRDefault="009E0770"/>
        <w:p w14:paraId="7F1EDBBC" w14:textId="77777777" w:rsidR="009E0770" w:rsidRPr="009E0770" w:rsidRDefault="009E0770" w:rsidP="009E0770"/>
        <w:p w14:paraId="0FD9A298" w14:textId="77777777" w:rsidR="009E0770" w:rsidRPr="009E0770" w:rsidRDefault="009E0770" w:rsidP="009E0770"/>
        <w:p w14:paraId="39AF0AAC" w14:textId="77777777" w:rsidR="009E0770" w:rsidRPr="009E0770" w:rsidRDefault="009E0770" w:rsidP="009E0770"/>
        <w:p w14:paraId="7479AAEF" w14:textId="6EA095DD" w:rsidR="009E0770" w:rsidRPr="009E0770" w:rsidRDefault="009E0770">
          <w:pPr>
            <w:rPr>
              <w:b/>
              <w:bCs/>
              <w:sz w:val="24"/>
              <w:szCs w:val="24"/>
            </w:rPr>
          </w:pPr>
          <w:r>
            <w:tab/>
          </w:r>
          <w:r w:rsidRPr="009E0770">
            <w:rPr>
              <w:b/>
              <w:bCs/>
              <w:sz w:val="24"/>
              <w:szCs w:val="24"/>
            </w:rPr>
            <w:t>BY</w:t>
          </w:r>
        </w:p>
        <w:p w14:paraId="626ABAF3" w14:textId="0BCAF4F2" w:rsidR="0021533E" w:rsidRPr="00082F67" w:rsidRDefault="009E0770" w:rsidP="00AC26BC">
          <w:pPr>
            <w:tabs>
              <w:tab w:val="left" w:pos="1365"/>
            </w:tabs>
          </w:pPr>
          <w:r>
            <w:tab/>
          </w:r>
          <w:r w:rsidR="00AC26BC">
            <w:t>ISRAEL OGUNSEYE -300368938</w:t>
          </w:r>
          <w:r w:rsidR="0021533E" w:rsidRPr="009E0770">
            <w:br w:type="page"/>
          </w:r>
          <w:r w:rsidR="00A8589D">
            <w:rPr>
              <w:noProof/>
            </w:rPr>
            <w:lastRenderedPageBreak/>
            <w:drawing>
              <wp:inline distT="0" distB="0" distL="0" distR="0" wp14:anchorId="386EBC73" wp14:editId="79635185">
                <wp:extent cx="600075" cy="6000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inline>
            </w:drawing>
          </w:r>
        </w:p>
      </w:sdtContent>
    </w:sdt>
    <w:sdt>
      <w:sdtPr>
        <w:rPr>
          <w:rFonts w:asciiTheme="minorHAnsi" w:eastAsiaTheme="minorEastAsia" w:hAnsiTheme="minorHAnsi" w:cstheme="minorBidi"/>
          <w:b w:val="0"/>
          <w:bCs w:val="0"/>
          <w:smallCaps w:val="0"/>
          <w:color w:val="auto"/>
          <w:sz w:val="22"/>
          <w:szCs w:val="22"/>
        </w:rPr>
        <w:id w:val="-1385091595"/>
        <w:docPartObj>
          <w:docPartGallery w:val="Table of Contents"/>
          <w:docPartUnique/>
        </w:docPartObj>
      </w:sdtPr>
      <w:sdtEndPr>
        <w:rPr>
          <w:noProof/>
        </w:rPr>
      </w:sdtEndPr>
      <w:sdtContent>
        <w:p w14:paraId="2E8DF684" w14:textId="3EF0A0E2" w:rsidR="00050703" w:rsidRDefault="00050703" w:rsidP="0099247E">
          <w:pPr>
            <w:pStyle w:val="TOCHeading"/>
            <w:numPr>
              <w:ilvl w:val="0"/>
              <w:numId w:val="0"/>
            </w:numPr>
            <w:ind w:left="432" w:hanging="432"/>
            <w:jc w:val="both"/>
          </w:pPr>
          <w:r>
            <w:t>Table of Contents</w:t>
          </w:r>
        </w:p>
        <w:p w14:paraId="5B70E714" w14:textId="0FA9C395" w:rsidR="00C86F00" w:rsidRDefault="00050703">
          <w:pPr>
            <w:pStyle w:val="TOC1"/>
            <w:tabs>
              <w:tab w:val="left" w:pos="440"/>
              <w:tab w:val="right" w:leader="dot" w:pos="9350"/>
            </w:tabs>
            <w:rPr>
              <w:noProof/>
              <w:kern w:val="2"/>
              <w:sz w:val="24"/>
              <w:szCs w:val="24"/>
              <w:lang w:val="en-CA" w:eastAsia="en-CA"/>
              <w14:ligatures w14:val="standardContextual"/>
            </w:rPr>
          </w:pPr>
          <w:r>
            <w:fldChar w:fldCharType="begin"/>
          </w:r>
          <w:r>
            <w:instrText xml:space="preserve"> TOC \o "1-3" \h \z \u </w:instrText>
          </w:r>
          <w:r>
            <w:fldChar w:fldCharType="separate"/>
          </w:r>
          <w:hyperlink w:anchor="_Toc212216302" w:history="1">
            <w:r w:rsidR="00C86F00" w:rsidRPr="007B0C4F">
              <w:rPr>
                <w:rStyle w:val="Hyperlink"/>
                <w:noProof/>
              </w:rPr>
              <w:t>1</w:t>
            </w:r>
            <w:r w:rsidR="00C86F00">
              <w:rPr>
                <w:noProof/>
                <w:kern w:val="2"/>
                <w:sz w:val="24"/>
                <w:szCs w:val="24"/>
                <w:lang w:val="en-CA" w:eastAsia="en-CA"/>
                <w14:ligatures w14:val="standardContextual"/>
              </w:rPr>
              <w:tab/>
            </w:r>
            <w:r w:rsidR="00863149">
              <w:rPr>
                <w:rStyle w:val="Hyperlink"/>
                <w:noProof/>
              </w:rPr>
              <w:t>WorkLog</w:t>
            </w:r>
            <w:r w:rsidR="00C86F00">
              <w:rPr>
                <w:noProof/>
                <w:webHidden/>
              </w:rPr>
              <w:tab/>
            </w:r>
            <w:r w:rsidR="00C86F00">
              <w:rPr>
                <w:noProof/>
                <w:webHidden/>
              </w:rPr>
              <w:fldChar w:fldCharType="begin"/>
            </w:r>
            <w:r w:rsidR="00C86F00">
              <w:rPr>
                <w:noProof/>
                <w:webHidden/>
              </w:rPr>
              <w:instrText xml:space="preserve"> PAGEREF _Toc212216302 \h </w:instrText>
            </w:r>
            <w:r w:rsidR="00C86F00">
              <w:rPr>
                <w:noProof/>
                <w:webHidden/>
              </w:rPr>
            </w:r>
            <w:r w:rsidR="00C86F00">
              <w:rPr>
                <w:noProof/>
                <w:webHidden/>
              </w:rPr>
              <w:fldChar w:fldCharType="separate"/>
            </w:r>
            <w:r w:rsidR="00C86F00">
              <w:rPr>
                <w:noProof/>
                <w:webHidden/>
              </w:rPr>
              <w:t>2</w:t>
            </w:r>
            <w:r w:rsidR="00C86F00">
              <w:rPr>
                <w:noProof/>
                <w:webHidden/>
              </w:rPr>
              <w:fldChar w:fldCharType="end"/>
            </w:r>
          </w:hyperlink>
        </w:p>
        <w:p w14:paraId="1736F262" w14:textId="0F21B5B8" w:rsidR="002948A4" w:rsidRPr="00863149" w:rsidRDefault="00000000" w:rsidP="00860A08">
          <w:pPr>
            <w:pStyle w:val="TOC1"/>
            <w:tabs>
              <w:tab w:val="left" w:pos="440"/>
              <w:tab w:val="right" w:leader="dot" w:pos="9350"/>
            </w:tabs>
            <w:rPr>
              <w:noProof/>
              <w:kern w:val="2"/>
              <w:sz w:val="24"/>
              <w:szCs w:val="24"/>
              <w:lang w:val="en-CA" w:eastAsia="en-CA"/>
              <w14:ligatures w14:val="standardContextual"/>
            </w:rPr>
          </w:pPr>
          <w:hyperlink w:anchor="_Toc212216303" w:history="1">
            <w:r w:rsidR="00C86F00" w:rsidRPr="007B0C4F">
              <w:rPr>
                <w:rStyle w:val="Hyperlink"/>
                <w:noProof/>
              </w:rPr>
              <w:t>2</w:t>
            </w:r>
            <w:r w:rsidR="00C86F00">
              <w:rPr>
                <w:noProof/>
                <w:kern w:val="2"/>
                <w:sz w:val="24"/>
                <w:szCs w:val="24"/>
                <w:lang w:val="en-CA" w:eastAsia="en-CA"/>
                <w14:ligatures w14:val="standardContextual"/>
              </w:rPr>
              <w:tab/>
            </w:r>
            <w:r w:rsidR="00C86F00" w:rsidRPr="007B0C4F">
              <w:rPr>
                <w:rStyle w:val="Hyperlink"/>
                <w:noProof/>
              </w:rPr>
              <w:t>Tools and App Overview</w:t>
            </w:r>
            <w:r w:rsidR="00C86F00">
              <w:rPr>
                <w:noProof/>
                <w:webHidden/>
              </w:rPr>
              <w:tab/>
            </w:r>
            <w:r w:rsidR="00C86F00">
              <w:rPr>
                <w:noProof/>
                <w:webHidden/>
              </w:rPr>
              <w:fldChar w:fldCharType="begin"/>
            </w:r>
            <w:r w:rsidR="00C86F00">
              <w:rPr>
                <w:noProof/>
                <w:webHidden/>
              </w:rPr>
              <w:instrText xml:space="preserve"> PAGEREF _Toc212216303 \h </w:instrText>
            </w:r>
            <w:r w:rsidR="00C86F00">
              <w:rPr>
                <w:noProof/>
                <w:webHidden/>
              </w:rPr>
            </w:r>
            <w:r w:rsidR="00C86F00">
              <w:rPr>
                <w:noProof/>
                <w:webHidden/>
              </w:rPr>
              <w:fldChar w:fldCharType="separate"/>
            </w:r>
            <w:r w:rsidR="00C86F00">
              <w:rPr>
                <w:noProof/>
                <w:webHidden/>
              </w:rPr>
              <w:t>2</w:t>
            </w:r>
            <w:r w:rsidR="00C86F00">
              <w:rPr>
                <w:noProof/>
                <w:webHidden/>
              </w:rPr>
              <w:fldChar w:fldCharType="end"/>
            </w:r>
          </w:hyperlink>
          <w:r w:rsidR="00050703">
            <w:rPr>
              <w:b/>
              <w:bCs/>
              <w:noProof/>
            </w:rPr>
            <w:fldChar w:fldCharType="end"/>
          </w:r>
        </w:p>
      </w:sdtContent>
    </w:sdt>
    <w:p w14:paraId="2A0B98E6" w14:textId="77777777" w:rsidR="002948A4" w:rsidRDefault="002948A4">
      <w:pPr>
        <w:rPr>
          <w:noProof/>
        </w:rPr>
      </w:pPr>
      <w:r>
        <w:rPr>
          <w:noProof/>
        </w:rPr>
        <w:br w:type="page"/>
      </w:r>
    </w:p>
    <w:p w14:paraId="1612617F" w14:textId="070F0F11" w:rsidR="002B591A" w:rsidRDefault="00BA08A1" w:rsidP="002B591A">
      <w:pPr>
        <w:pStyle w:val="Heading1"/>
        <w:numPr>
          <w:ilvl w:val="0"/>
          <w:numId w:val="13"/>
        </w:numPr>
        <w:jc w:val="both"/>
        <w:rPr>
          <w:color w:val="auto"/>
        </w:rPr>
      </w:pPr>
      <w:bookmarkStart w:id="0" w:name="_Toc212216302"/>
      <w:r>
        <w:rPr>
          <w:color w:val="auto"/>
        </w:rPr>
        <w:lastRenderedPageBreak/>
        <w:t>Introduction</w:t>
      </w:r>
      <w:bookmarkEnd w:id="0"/>
    </w:p>
    <w:p w14:paraId="29A5E2B2" w14:textId="77777777" w:rsidR="00BA08A1" w:rsidRDefault="00BA08A1" w:rsidP="00BA08A1"/>
    <w:p w14:paraId="6108FF64" w14:textId="6792D17A" w:rsidR="00BA08A1" w:rsidRDefault="00BA08A1" w:rsidP="00863149">
      <w:pPr>
        <w:pStyle w:val="Heading1"/>
        <w:numPr>
          <w:ilvl w:val="0"/>
          <w:numId w:val="160"/>
        </w:numPr>
        <w:jc w:val="both"/>
      </w:pPr>
      <w:bookmarkStart w:id="1" w:name="_Toc212216309"/>
      <w:r>
        <w:t>Work Date / Hours Log</w:t>
      </w:r>
      <w:bookmarkEnd w:id="1"/>
    </w:p>
    <w:p w14:paraId="6AB33C20" w14:textId="7118E162" w:rsidR="003E7DD3" w:rsidRPr="003E7DD3" w:rsidRDefault="003E7DD3" w:rsidP="003E7DD3">
      <w:pPr>
        <w:rPr>
          <w:b/>
          <w:bCs/>
        </w:rPr>
      </w:pPr>
      <w:r w:rsidRPr="003E7DD3">
        <w:rPr>
          <w:b/>
          <w:bCs/>
        </w:rPr>
        <w:t>F25_4440_G12</w:t>
      </w:r>
    </w:p>
    <w:tbl>
      <w:tblPr>
        <w:tblStyle w:val="TableGrid"/>
        <w:tblW w:w="9351" w:type="dxa"/>
        <w:tblLook w:val="04A0" w:firstRow="1" w:lastRow="0" w:firstColumn="1" w:lastColumn="0" w:noHBand="0" w:noVBand="1"/>
      </w:tblPr>
      <w:tblGrid>
        <w:gridCol w:w="1310"/>
        <w:gridCol w:w="1499"/>
        <w:gridCol w:w="6542"/>
      </w:tblGrid>
      <w:tr w:rsidR="008A44B7" w:rsidRPr="00AC26BC" w14:paraId="76F13FBB" w14:textId="77777777" w:rsidTr="008A44B7">
        <w:tc>
          <w:tcPr>
            <w:tcW w:w="2337" w:type="dxa"/>
          </w:tcPr>
          <w:p w14:paraId="1444844F" w14:textId="77777777" w:rsidR="008A44B7" w:rsidRPr="00AC26BC" w:rsidRDefault="008A44B7" w:rsidP="009615DB">
            <w:r w:rsidRPr="00AC26BC">
              <w:t>Date</w:t>
            </w:r>
          </w:p>
        </w:tc>
        <w:tc>
          <w:tcPr>
            <w:tcW w:w="2338" w:type="dxa"/>
          </w:tcPr>
          <w:p w14:paraId="1220FCE0" w14:textId="77777777" w:rsidR="008A44B7" w:rsidRPr="00AC26BC" w:rsidRDefault="008A44B7" w:rsidP="009615DB">
            <w:r w:rsidRPr="00AC26BC">
              <w:t>Number of Hours</w:t>
            </w:r>
          </w:p>
        </w:tc>
        <w:tc>
          <w:tcPr>
            <w:tcW w:w="4676" w:type="dxa"/>
          </w:tcPr>
          <w:p w14:paraId="1691EB01" w14:textId="77777777" w:rsidR="008A44B7" w:rsidRPr="00AC26BC" w:rsidRDefault="008A44B7" w:rsidP="009615DB">
            <w:r w:rsidRPr="00AC26BC">
              <w:t>Description of Work</w:t>
            </w:r>
          </w:p>
        </w:tc>
      </w:tr>
      <w:tr w:rsidR="008A44B7" w:rsidRPr="00AC26BC" w14:paraId="64E623D8" w14:textId="77777777" w:rsidTr="008A44B7">
        <w:tc>
          <w:tcPr>
            <w:tcW w:w="2337" w:type="dxa"/>
          </w:tcPr>
          <w:p w14:paraId="2026D5E2" w14:textId="4FDF358A" w:rsidR="008A44B7" w:rsidRPr="00AC26BC" w:rsidRDefault="008A44B7" w:rsidP="009615DB">
            <w:r w:rsidRPr="00AC26BC">
              <w:t>Oct. 2</w:t>
            </w:r>
            <w:r w:rsidR="00BA72D0">
              <w:t>6</w:t>
            </w:r>
            <w:r w:rsidR="00BA72D0" w:rsidRPr="00BA72D0">
              <w:rPr>
                <w:vertAlign w:val="superscript"/>
              </w:rPr>
              <w:t>th</w:t>
            </w:r>
            <w:r w:rsidR="00BA72D0">
              <w:t xml:space="preserve"> </w:t>
            </w:r>
          </w:p>
        </w:tc>
        <w:tc>
          <w:tcPr>
            <w:tcW w:w="2338" w:type="dxa"/>
          </w:tcPr>
          <w:p w14:paraId="39F2E232" w14:textId="77777777" w:rsidR="008A44B7" w:rsidRPr="00AC26BC" w:rsidRDefault="008A44B7" w:rsidP="009615DB">
            <w:r w:rsidRPr="00AC26BC">
              <w:t>3.5 hours</w:t>
            </w:r>
          </w:p>
        </w:tc>
        <w:tc>
          <w:tcPr>
            <w:tcW w:w="4676" w:type="dxa"/>
          </w:tcPr>
          <w:p w14:paraId="35DC70F4" w14:textId="77777777" w:rsidR="008A44B7" w:rsidRPr="00AC26BC" w:rsidRDefault="008A44B7" w:rsidP="009615DB">
            <w:r w:rsidRPr="00AC26BC">
              <w:t xml:space="preserve">Researched novel tools for mobile app security analysis; Started installing </w:t>
            </w:r>
            <w:proofErr w:type="spellStart"/>
            <w:r w:rsidRPr="00AC26BC">
              <w:t>MobSF</w:t>
            </w:r>
            <w:proofErr w:type="spellEnd"/>
            <w:r w:rsidRPr="00AC26BC">
              <w:t xml:space="preserve"> on local machine; Installed </w:t>
            </w:r>
            <w:proofErr w:type="spellStart"/>
            <w:r w:rsidRPr="00AC26BC">
              <w:t>APKTool</w:t>
            </w:r>
            <w:proofErr w:type="spellEnd"/>
            <w:r w:rsidRPr="00AC26BC">
              <w:t xml:space="preserve"> and configured environment</w:t>
            </w:r>
          </w:p>
        </w:tc>
      </w:tr>
      <w:tr w:rsidR="008A44B7" w:rsidRPr="00AC26BC" w14:paraId="34ABD3AA" w14:textId="77777777" w:rsidTr="008A44B7">
        <w:tc>
          <w:tcPr>
            <w:tcW w:w="2337" w:type="dxa"/>
          </w:tcPr>
          <w:p w14:paraId="4F5782C4" w14:textId="195E57BE" w:rsidR="008A44B7" w:rsidRPr="00AC26BC" w:rsidRDefault="00BA72D0" w:rsidP="009615DB">
            <w:r>
              <w:t>Oct. 27</w:t>
            </w:r>
            <w:r w:rsidRPr="00BA72D0">
              <w:rPr>
                <w:vertAlign w:val="superscript"/>
              </w:rPr>
              <w:t>th</w:t>
            </w:r>
            <w:r>
              <w:t xml:space="preserve"> </w:t>
            </w:r>
          </w:p>
        </w:tc>
        <w:tc>
          <w:tcPr>
            <w:tcW w:w="2338" w:type="dxa"/>
          </w:tcPr>
          <w:p w14:paraId="245BE9B8" w14:textId="6546D935" w:rsidR="008A44B7" w:rsidRPr="00AC26BC" w:rsidRDefault="00BA72D0" w:rsidP="009615DB">
            <w:r>
              <w:t>1 hour</w:t>
            </w:r>
          </w:p>
        </w:tc>
        <w:tc>
          <w:tcPr>
            <w:tcW w:w="4676" w:type="dxa"/>
          </w:tcPr>
          <w:p w14:paraId="752201CC" w14:textId="7A562ED2" w:rsidR="008A44B7" w:rsidRPr="00AC26BC" w:rsidRDefault="00BA72D0" w:rsidP="009615DB">
            <w:r>
              <w:t xml:space="preserve">For novel tool </w:t>
            </w:r>
            <w:r w:rsidR="008A44B7">
              <w:t xml:space="preserve">Started research on novel tool. </w:t>
            </w:r>
            <w:r w:rsidR="008A44B7" w:rsidRPr="00654F9B">
              <w:t>Selected Python 3.7+ as primary language for cross-platform compatibility and extensive library support</w:t>
            </w:r>
            <w:r w:rsidR="008A44B7">
              <w:t xml:space="preserve">. </w:t>
            </w:r>
            <w:r w:rsidR="008A44B7" w:rsidRPr="00654F9B">
              <w:t xml:space="preserve">Planned use of threading for concurrent monitoring operations. Selected JSON for data serialization and </w:t>
            </w:r>
            <w:proofErr w:type="spellStart"/>
            <w:r w:rsidR="008A44B7" w:rsidRPr="00654F9B">
              <w:t>zipfile</w:t>
            </w:r>
            <w:proofErr w:type="spellEnd"/>
            <w:r w:rsidR="008A44B7" w:rsidRPr="00654F9B">
              <w:t xml:space="preserve"> for export functionality.</w:t>
            </w:r>
          </w:p>
        </w:tc>
      </w:tr>
      <w:tr w:rsidR="008A44B7" w:rsidRPr="00AC26BC" w14:paraId="32ED2BD5" w14:textId="77777777" w:rsidTr="008A44B7">
        <w:tc>
          <w:tcPr>
            <w:tcW w:w="2337" w:type="dxa"/>
          </w:tcPr>
          <w:p w14:paraId="6BFA0230" w14:textId="73E13A70" w:rsidR="008A44B7" w:rsidRPr="00AC26BC" w:rsidRDefault="008A44B7" w:rsidP="009615DB">
            <w:r w:rsidRPr="00AC26BC">
              <w:t>Oct. 2</w:t>
            </w:r>
            <w:r w:rsidR="00BA72D0">
              <w:t>8</w:t>
            </w:r>
            <w:r w:rsidRPr="00AC26BC">
              <w:t>th</w:t>
            </w:r>
          </w:p>
        </w:tc>
        <w:tc>
          <w:tcPr>
            <w:tcW w:w="2338" w:type="dxa"/>
          </w:tcPr>
          <w:p w14:paraId="4700017F" w14:textId="77777777" w:rsidR="008A44B7" w:rsidRPr="00AC26BC" w:rsidRDefault="008A44B7" w:rsidP="009615DB">
            <w:r w:rsidRPr="00AC26BC">
              <w:t>3 hours</w:t>
            </w:r>
          </w:p>
        </w:tc>
        <w:tc>
          <w:tcPr>
            <w:tcW w:w="4676" w:type="dxa"/>
          </w:tcPr>
          <w:p w14:paraId="6646530E" w14:textId="77777777" w:rsidR="008A44B7" w:rsidRPr="00AC26BC" w:rsidRDefault="008A44B7" w:rsidP="009615DB">
            <w:r w:rsidRPr="00AC26BC">
              <w:t xml:space="preserve">Tested </w:t>
            </w:r>
            <w:proofErr w:type="spellStart"/>
            <w:r w:rsidRPr="00AC26BC">
              <w:t>MobSF</w:t>
            </w:r>
            <w:proofErr w:type="spellEnd"/>
            <w:r w:rsidRPr="00AC26BC">
              <w:t xml:space="preserve"> installation with sample APK; Learned </w:t>
            </w:r>
            <w:proofErr w:type="spellStart"/>
            <w:r w:rsidRPr="00AC26BC">
              <w:t>MobSF</w:t>
            </w:r>
            <w:proofErr w:type="spellEnd"/>
            <w:r w:rsidRPr="00AC26BC">
              <w:t xml:space="preserve"> dashboard and basic static analysis</w:t>
            </w:r>
          </w:p>
        </w:tc>
      </w:tr>
      <w:tr w:rsidR="008A44B7" w:rsidRPr="00AC26BC" w14:paraId="1181BEE9" w14:textId="77777777" w:rsidTr="008A44B7">
        <w:tc>
          <w:tcPr>
            <w:tcW w:w="2337" w:type="dxa"/>
          </w:tcPr>
          <w:p w14:paraId="0E828055" w14:textId="0CE299F6" w:rsidR="008A44B7" w:rsidRPr="00AC26BC" w:rsidRDefault="00BA72D0" w:rsidP="009615DB">
            <w:r>
              <w:t>Oct 29</w:t>
            </w:r>
            <w:r w:rsidRPr="00BA72D0">
              <w:rPr>
                <w:vertAlign w:val="superscript"/>
              </w:rPr>
              <w:t>th</w:t>
            </w:r>
            <w:r>
              <w:t xml:space="preserve"> </w:t>
            </w:r>
          </w:p>
        </w:tc>
        <w:tc>
          <w:tcPr>
            <w:tcW w:w="2338" w:type="dxa"/>
          </w:tcPr>
          <w:p w14:paraId="7775BEA6" w14:textId="5A3AFC35" w:rsidR="008A44B7" w:rsidRPr="00AC26BC" w:rsidRDefault="00BA72D0" w:rsidP="009615DB">
            <w:r>
              <w:t>3 hours</w:t>
            </w:r>
          </w:p>
        </w:tc>
        <w:tc>
          <w:tcPr>
            <w:tcW w:w="4676" w:type="dxa"/>
          </w:tcPr>
          <w:p w14:paraId="7B1FE42E" w14:textId="7F055CAB" w:rsidR="008A44B7" w:rsidRPr="00AC26BC" w:rsidRDefault="008A44B7" w:rsidP="009615DB">
            <w:r>
              <w:t>For novel tool</w:t>
            </w:r>
            <w:r w:rsidR="00BA72D0">
              <w:t xml:space="preserve">, I </w:t>
            </w:r>
            <w:r w:rsidRPr="00654F9B">
              <w:t xml:space="preserve">Implemented </w:t>
            </w:r>
            <w:proofErr w:type="spellStart"/>
            <w:r w:rsidRPr="00654F9B">
              <w:t>ADBConnector</w:t>
            </w:r>
            <w:proofErr w:type="spellEnd"/>
            <w:r w:rsidRPr="00654F9B">
              <w:t xml:space="preserve"> class with automatic ADB path detection. Created `_</w:t>
            </w:r>
            <w:proofErr w:type="spellStart"/>
            <w:r w:rsidRPr="00654F9B">
              <w:t>find_</w:t>
            </w:r>
            <w:proofErr w:type="gramStart"/>
            <w:r w:rsidRPr="00654F9B">
              <w:t>adb</w:t>
            </w:r>
            <w:proofErr w:type="spellEnd"/>
            <w:r w:rsidRPr="00654F9B">
              <w:t>(</w:t>
            </w:r>
            <w:proofErr w:type="gramEnd"/>
            <w:r w:rsidRPr="00654F9B">
              <w:t>)` method that searches common Android SDK installation paths on Windows, Linux, and Mac. Implemented `_</w:t>
            </w:r>
            <w:proofErr w:type="spellStart"/>
            <w:r w:rsidRPr="00654F9B">
              <w:t>run_</w:t>
            </w:r>
            <w:proofErr w:type="gramStart"/>
            <w:r w:rsidRPr="00654F9B">
              <w:t>command</w:t>
            </w:r>
            <w:proofErr w:type="spellEnd"/>
            <w:r w:rsidRPr="00654F9B">
              <w:t>(</w:t>
            </w:r>
            <w:proofErr w:type="gramEnd"/>
            <w:r w:rsidRPr="00654F9B">
              <w:t>)` method for executing ADB commands with proper error handling and timeout management (30-second timeout)</w:t>
            </w:r>
          </w:p>
        </w:tc>
      </w:tr>
      <w:tr w:rsidR="008A44B7" w:rsidRPr="00AC26BC" w14:paraId="0575780F" w14:textId="77777777" w:rsidTr="008A44B7">
        <w:tc>
          <w:tcPr>
            <w:tcW w:w="2337" w:type="dxa"/>
          </w:tcPr>
          <w:p w14:paraId="4FB76BDC" w14:textId="77777777" w:rsidR="008A44B7" w:rsidRPr="00AC26BC" w:rsidRDefault="008A44B7" w:rsidP="009615DB">
            <w:r w:rsidRPr="00AC26BC">
              <w:t>Oct. 30th</w:t>
            </w:r>
          </w:p>
        </w:tc>
        <w:tc>
          <w:tcPr>
            <w:tcW w:w="2338" w:type="dxa"/>
          </w:tcPr>
          <w:p w14:paraId="1FA5C5B1" w14:textId="77777777" w:rsidR="008A44B7" w:rsidRPr="00AC26BC" w:rsidRDefault="008A44B7" w:rsidP="009615DB">
            <w:r w:rsidRPr="00AC26BC">
              <w:t>2 hours</w:t>
            </w:r>
          </w:p>
        </w:tc>
        <w:tc>
          <w:tcPr>
            <w:tcW w:w="4676" w:type="dxa"/>
          </w:tcPr>
          <w:p w14:paraId="359DE561" w14:textId="77777777" w:rsidR="008A44B7" w:rsidRPr="00AC26BC" w:rsidRDefault="008A44B7" w:rsidP="009615DB">
            <w:r w:rsidRPr="00AC26BC">
              <w:t>Prepared project proposal template for submission; Documented tools and methodology in template</w:t>
            </w:r>
          </w:p>
        </w:tc>
      </w:tr>
      <w:tr w:rsidR="008A44B7" w:rsidRPr="00AC26BC" w14:paraId="3826FC96" w14:textId="77777777" w:rsidTr="008A44B7">
        <w:tc>
          <w:tcPr>
            <w:tcW w:w="2337" w:type="dxa"/>
          </w:tcPr>
          <w:p w14:paraId="068B854F" w14:textId="77777777" w:rsidR="008A44B7" w:rsidRPr="00AC26BC" w:rsidRDefault="008A44B7" w:rsidP="009615DB">
            <w:r w:rsidRPr="00AC26BC">
              <w:t>Nov. 2nd</w:t>
            </w:r>
          </w:p>
        </w:tc>
        <w:tc>
          <w:tcPr>
            <w:tcW w:w="2338" w:type="dxa"/>
          </w:tcPr>
          <w:p w14:paraId="78279427" w14:textId="77777777" w:rsidR="008A44B7" w:rsidRPr="00AC26BC" w:rsidRDefault="008A44B7" w:rsidP="009615DB">
            <w:r w:rsidRPr="00AC26BC">
              <w:t>3 hours</w:t>
            </w:r>
          </w:p>
        </w:tc>
        <w:tc>
          <w:tcPr>
            <w:tcW w:w="4676" w:type="dxa"/>
          </w:tcPr>
          <w:p w14:paraId="216B9B06" w14:textId="77777777" w:rsidR="008A44B7" w:rsidRPr="00AC26BC" w:rsidRDefault="008A44B7" w:rsidP="009615DB">
            <w:r w:rsidRPr="00AC26BC">
              <w:t xml:space="preserve">Decompiled APK files using </w:t>
            </w:r>
            <w:proofErr w:type="spellStart"/>
            <w:r w:rsidRPr="00AC26BC">
              <w:t>APKTool</w:t>
            </w:r>
            <w:proofErr w:type="spellEnd"/>
            <w:r w:rsidRPr="00AC26BC">
              <w:t xml:space="preserve">; Analyzed APK manifest and resources; Continued </w:t>
            </w:r>
            <w:proofErr w:type="spellStart"/>
            <w:r w:rsidRPr="00AC26BC">
              <w:t>MobSF</w:t>
            </w:r>
            <w:proofErr w:type="spellEnd"/>
            <w:r w:rsidRPr="00AC26BC">
              <w:t xml:space="preserve"> static analysis and noted vulnerabilities</w:t>
            </w:r>
          </w:p>
        </w:tc>
      </w:tr>
      <w:tr w:rsidR="008A44B7" w:rsidRPr="00AC26BC" w14:paraId="70AE3DA5" w14:textId="77777777" w:rsidTr="008A44B7">
        <w:tc>
          <w:tcPr>
            <w:tcW w:w="2337" w:type="dxa"/>
          </w:tcPr>
          <w:p w14:paraId="4AB4E44D" w14:textId="77777777" w:rsidR="008A44B7" w:rsidRPr="00AC26BC" w:rsidRDefault="008A44B7" w:rsidP="009615DB">
            <w:r w:rsidRPr="00AC26BC">
              <w:t>Nov. 3rd</w:t>
            </w:r>
          </w:p>
        </w:tc>
        <w:tc>
          <w:tcPr>
            <w:tcW w:w="2338" w:type="dxa"/>
          </w:tcPr>
          <w:p w14:paraId="64765CD1" w14:textId="77777777" w:rsidR="008A44B7" w:rsidRPr="00AC26BC" w:rsidRDefault="008A44B7" w:rsidP="009615DB">
            <w:r w:rsidRPr="00AC26BC">
              <w:t>1 hour</w:t>
            </w:r>
          </w:p>
        </w:tc>
        <w:tc>
          <w:tcPr>
            <w:tcW w:w="4676" w:type="dxa"/>
          </w:tcPr>
          <w:p w14:paraId="2BD3A002" w14:textId="77777777" w:rsidR="008A44B7" w:rsidRPr="00AC26BC" w:rsidRDefault="008A44B7" w:rsidP="009615DB">
            <w:r w:rsidRPr="00AC26BC">
              <w:t xml:space="preserve">Reviewed </w:t>
            </w:r>
            <w:proofErr w:type="spellStart"/>
            <w:r w:rsidRPr="00AC26BC">
              <w:t>MobSF</w:t>
            </w:r>
            <w:proofErr w:type="spellEnd"/>
            <w:r w:rsidRPr="00AC26BC">
              <w:t xml:space="preserve"> scan results and recorded findings</w:t>
            </w:r>
          </w:p>
        </w:tc>
      </w:tr>
      <w:tr w:rsidR="008A44B7" w:rsidRPr="00AC26BC" w14:paraId="4DD6FB94" w14:textId="77777777" w:rsidTr="008A44B7">
        <w:tc>
          <w:tcPr>
            <w:tcW w:w="2337" w:type="dxa"/>
          </w:tcPr>
          <w:p w14:paraId="677FE9BC" w14:textId="77777777" w:rsidR="008A44B7" w:rsidRPr="00AC26BC" w:rsidRDefault="008A44B7" w:rsidP="009615DB">
            <w:r w:rsidRPr="00AC26BC">
              <w:t>Nov. 4th</w:t>
            </w:r>
          </w:p>
        </w:tc>
        <w:tc>
          <w:tcPr>
            <w:tcW w:w="2338" w:type="dxa"/>
          </w:tcPr>
          <w:p w14:paraId="1DC27C2D" w14:textId="77777777" w:rsidR="008A44B7" w:rsidRPr="00AC26BC" w:rsidRDefault="008A44B7" w:rsidP="009615DB">
            <w:r w:rsidRPr="00AC26BC">
              <w:t>3 hours</w:t>
            </w:r>
          </w:p>
        </w:tc>
        <w:tc>
          <w:tcPr>
            <w:tcW w:w="4676" w:type="dxa"/>
          </w:tcPr>
          <w:p w14:paraId="49228F0F" w14:textId="77777777" w:rsidR="008A44B7" w:rsidRPr="00AC26BC" w:rsidRDefault="008A44B7" w:rsidP="009615DB">
            <w:r w:rsidRPr="00AC26BC">
              <w:t xml:space="preserve">Conducted deeper APK inspection with </w:t>
            </w:r>
            <w:proofErr w:type="spellStart"/>
            <w:r w:rsidRPr="00AC26BC">
              <w:t>MobSF</w:t>
            </w:r>
            <w:proofErr w:type="spellEnd"/>
            <w:r w:rsidRPr="00AC26BC">
              <w:t xml:space="preserve"> and additional tools; Updated proposal template with current progress and screenshots</w:t>
            </w:r>
          </w:p>
        </w:tc>
      </w:tr>
      <w:tr w:rsidR="008A44B7" w:rsidRPr="00AC26BC" w14:paraId="27E8F43D" w14:textId="77777777" w:rsidTr="008A44B7">
        <w:tc>
          <w:tcPr>
            <w:tcW w:w="2337" w:type="dxa"/>
          </w:tcPr>
          <w:p w14:paraId="51113E96" w14:textId="77777777" w:rsidR="008A44B7" w:rsidRPr="00AC26BC" w:rsidRDefault="008A44B7" w:rsidP="009615DB"/>
        </w:tc>
        <w:tc>
          <w:tcPr>
            <w:tcW w:w="2338" w:type="dxa"/>
          </w:tcPr>
          <w:p w14:paraId="596EB846" w14:textId="40320AAD" w:rsidR="008A44B7" w:rsidRPr="00AC26BC" w:rsidRDefault="00035D63" w:rsidP="009615DB">
            <w:r>
              <w:t>1 hour</w:t>
            </w:r>
          </w:p>
        </w:tc>
        <w:tc>
          <w:tcPr>
            <w:tcW w:w="4676" w:type="dxa"/>
          </w:tcPr>
          <w:p w14:paraId="07A0339E" w14:textId="37D43791" w:rsidR="008A44B7" w:rsidRPr="00AC26BC" w:rsidRDefault="00035D63" w:rsidP="009615DB">
            <w:r>
              <w:t xml:space="preserve">Conducted research on </w:t>
            </w:r>
            <w:proofErr w:type="spellStart"/>
            <w:r>
              <w:t>Andriller</w:t>
            </w:r>
            <w:proofErr w:type="spellEnd"/>
            <w:r>
              <w:t xml:space="preserve">, </w:t>
            </w:r>
            <w:proofErr w:type="spellStart"/>
            <w:r>
              <w:t>Mvt</w:t>
            </w:r>
            <w:proofErr w:type="spellEnd"/>
            <w:r>
              <w:t xml:space="preserve"> to have an idea on how to implement novel tool. Studied how extraction concept works with these tools. Also studied forensic analysis implementation</w:t>
            </w:r>
          </w:p>
        </w:tc>
      </w:tr>
      <w:tr w:rsidR="008A44B7" w:rsidRPr="00AC26BC" w14:paraId="6DB06560" w14:textId="77777777" w:rsidTr="008A44B7">
        <w:tc>
          <w:tcPr>
            <w:tcW w:w="2337" w:type="dxa"/>
          </w:tcPr>
          <w:p w14:paraId="4B7E4165" w14:textId="77777777" w:rsidR="008A44B7" w:rsidRPr="00AC26BC" w:rsidRDefault="008A44B7" w:rsidP="009615DB">
            <w:r w:rsidRPr="00AC26BC">
              <w:t>Nov. 5th</w:t>
            </w:r>
          </w:p>
        </w:tc>
        <w:tc>
          <w:tcPr>
            <w:tcW w:w="2338" w:type="dxa"/>
          </w:tcPr>
          <w:p w14:paraId="167E6BD5" w14:textId="77777777" w:rsidR="008A44B7" w:rsidRPr="00AC26BC" w:rsidRDefault="008A44B7" w:rsidP="009615DB">
            <w:r w:rsidRPr="00AC26BC">
              <w:t>2 hours</w:t>
            </w:r>
          </w:p>
        </w:tc>
        <w:tc>
          <w:tcPr>
            <w:tcW w:w="4676" w:type="dxa"/>
          </w:tcPr>
          <w:p w14:paraId="0AFB81D4" w14:textId="77777777" w:rsidR="008A44B7" w:rsidRPr="00AC26BC" w:rsidRDefault="008A44B7" w:rsidP="009615DB">
            <w:r w:rsidRPr="00AC26BC">
              <w:t>Tested multiple APKs and documented results in report</w:t>
            </w:r>
          </w:p>
        </w:tc>
      </w:tr>
      <w:tr w:rsidR="008A44B7" w:rsidRPr="00AC26BC" w14:paraId="7D4FAB38" w14:textId="77777777" w:rsidTr="008A44B7">
        <w:tc>
          <w:tcPr>
            <w:tcW w:w="2337" w:type="dxa"/>
          </w:tcPr>
          <w:p w14:paraId="232DF908" w14:textId="77777777" w:rsidR="008A44B7" w:rsidRPr="00AC26BC" w:rsidRDefault="008A44B7" w:rsidP="009615DB">
            <w:r w:rsidRPr="00AC26BC">
              <w:t>Nov. 6th</w:t>
            </w:r>
          </w:p>
        </w:tc>
        <w:tc>
          <w:tcPr>
            <w:tcW w:w="2338" w:type="dxa"/>
          </w:tcPr>
          <w:p w14:paraId="577B81CA" w14:textId="77777777" w:rsidR="008A44B7" w:rsidRPr="00AC26BC" w:rsidRDefault="008A44B7" w:rsidP="009615DB">
            <w:r w:rsidRPr="00AC26BC">
              <w:t>3 hours</w:t>
            </w:r>
          </w:p>
        </w:tc>
        <w:tc>
          <w:tcPr>
            <w:tcW w:w="4676" w:type="dxa"/>
          </w:tcPr>
          <w:p w14:paraId="382EFA93" w14:textId="77777777" w:rsidR="008A44B7" w:rsidRPr="00AC26BC" w:rsidRDefault="008A44B7" w:rsidP="009615DB">
            <w:r w:rsidRPr="00AC26BC">
              <w:t>Continued APK analysis and cross-referenced security issues; Organized and saved all work on GitHub repository</w:t>
            </w:r>
          </w:p>
        </w:tc>
      </w:tr>
      <w:tr w:rsidR="008A44B7" w:rsidRPr="00AC26BC" w14:paraId="28BF3082" w14:textId="77777777" w:rsidTr="008A44B7">
        <w:tc>
          <w:tcPr>
            <w:tcW w:w="2337" w:type="dxa"/>
          </w:tcPr>
          <w:p w14:paraId="74689108" w14:textId="77777777" w:rsidR="008A44B7" w:rsidRPr="00AC26BC" w:rsidRDefault="008A44B7" w:rsidP="009615DB">
            <w:r w:rsidRPr="00AC26BC">
              <w:t>Nov. 7th</w:t>
            </w:r>
          </w:p>
        </w:tc>
        <w:tc>
          <w:tcPr>
            <w:tcW w:w="2338" w:type="dxa"/>
          </w:tcPr>
          <w:p w14:paraId="4FFB860F" w14:textId="77777777" w:rsidR="008A44B7" w:rsidRPr="00AC26BC" w:rsidRDefault="008A44B7" w:rsidP="009615DB">
            <w:r w:rsidRPr="00AC26BC">
              <w:t>3 hours</w:t>
            </w:r>
          </w:p>
        </w:tc>
        <w:tc>
          <w:tcPr>
            <w:tcW w:w="4676" w:type="dxa"/>
          </w:tcPr>
          <w:p w14:paraId="7F52DB97" w14:textId="77777777" w:rsidR="008A44B7" w:rsidRPr="00AC26BC" w:rsidRDefault="008A44B7" w:rsidP="009615DB">
            <w:r w:rsidRPr="00AC26BC">
              <w:t xml:space="preserve">Prepared weekly progress report and added </w:t>
            </w:r>
            <w:proofErr w:type="spellStart"/>
            <w:r w:rsidRPr="00AC26BC">
              <w:t>MobSF</w:t>
            </w:r>
            <w:proofErr w:type="spellEnd"/>
            <w:r w:rsidRPr="00AC26BC">
              <w:t xml:space="preserve"> screenshots; Reviewed proposal template for submission formatting</w:t>
            </w:r>
          </w:p>
        </w:tc>
      </w:tr>
      <w:tr w:rsidR="008A44B7" w:rsidRPr="00BA08A1" w14:paraId="2FDEDFB3" w14:textId="77777777" w:rsidTr="008A44B7">
        <w:tc>
          <w:tcPr>
            <w:tcW w:w="2337" w:type="dxa"/>
          </w:tcPr>
          <w:p w14:paraId="49B4C06B" w14:textId="77777777" w:rsidR="008A44B7" w:rsidRPr="00AC26BC" w:rsidRDefault="008A44B7" w:rsidP="009615DB">
            <w:r w:rsidRPr="00AC26BC">
              <w:t>Nov. 8th</w:t>
            </w:r>
          </w:p>
        </w:tc>
        <w:tc>
          <w:tcPr>
            <w:tcW w:w="2338" w:type="dxa"/>
          </w:tcPr>
          <w:p w14:paraId="51E22F00" w14:textId="77777777" w:rsidR="008A44B7" w:rsidRPr="00AC26BC" w:rsidRDefault="008A44B7" w:rsidP="009615DB">
            <w:r w:rsidRPr="00AC26BC">
              <w:t>5 hours</w:t>
            </w:r>
          </w:p>
        </w:tc>
        <w:tc>
          <w:tcPr>
            <w:tcW w:w="4676" w:type="dxa"/>
          </w:tcPr>
          <w:p w14:paraId="19C64943" w14:textId="77777777" w:rsidR="008A44B7" w:rsidRDefault="008A44B7" w:rsidP="009615DB">
            <w:r w:rsidRPr="00AC26BC">
              <w:t xml:space="preserve">Finalized </w:t>
            </w:r>
            <w:proofErr w:type="spellStart"/>
            <w:r w:rsidRPr="00AC26BC">
              <w:t>MobSF</w:t>
            </w:r>
            <w:proofErr w:type="spellEnd"/>
            <w:r w:rsidRPr="00AC26BC">
              <w:t xml:space="preserve"> and </w:t>
            </w:r>
            <w:proofErr w:type="spellStart"/>
            <w:r w:rsidRPr="00AC26BC">
              <w:t>APKTool</w:t>
            </w:r>
            <w:proofErr w:type="spellEnd"/>
            <w:r w:rsidRPr="00AC26BC">
              <w:t xml:space="preserve"> analysis; documented findings; Updated proposal template with final summary and timeline; Submitted weekly report and project proposal template</w:t>
            </w:r>
            <w:r w:rsidR="00BA72D0">
              <w:t>.</w:t>
            </w:r>
          </w:p>
          <w:p w14:paraId="69171737" w14:textId="77777777" w:rsidR="00BA72D0" w:rsidRDefault="00BA72D0" w:rsidP="009615DB"/>
          <w:p w14:paraId="6D31F05C" w14:textId="32E04F28" w:rsidR="00BA72D0" w:rsidRPr="00BA08A1" w:rsidRDefault="00035D63" w:rsidP="009615DB">
            <w:r>
              <w:lastRenderedPageBreak/>
              <w:t xml:space="preserve">For novel tool attempt, </w:t>
            </w:r>
            <w:r w:rsidR="00BA72D0" w:rsidRPr="00654F9B">
              <w:t>Implemented `</w:t>
            </w:r>
            <w:proofErr w:type="spellStart"/>
            <w:r w:rsidR="00BA72D0" w:rsidRPr="00654F9B">
              <w:t>check_root_</w:t>
            </w:r>
            <w:proofErr w:type="gramStart"/>
            <w:r w:rsidR="00BA72D0" w:rsidRPr="00654F9B">
              <w:t>status</w:t>
            </w:r>
            <w:proofErr w:type="spellEnd"/>
            <w:r w:rsidR="00BA72D0" w:rsidRPr="00654F9B">
              <w:t>(</w:t>
            </w:r>
            <w:proofErr w:type="gramEnd"/>
            <w:r w:rsidR="00BA72D0" w:rsidRPr="00654F9B">
              <w:t xml:space="preserve">)` with five different verification approaches: checking if </w:t>
            </w:r>
            <w:proofErr w:type="spellStart"/>
            <w:r w:rsidR="00BA72D0" w:rsidRPr="00654F9B">
              <w:t>adbd</w:t>
            </w:r>
            <w:proofErr w:type="spellEnd"/>
            <w:r w:rsidR="00BA72D0" w:rsidRPr="00654F9B">
              <w:t xml:space="preserve"> is running as root, verifying `</w:t>
            </w:r>
            <w:proofErr w:type="spellStart"/>
            <w:r w:rsidR="00BA72D0" w:rsidRPr="00654F9B">
              <w:t>uid</w:t>
            </w:r>
            <w:proofErr w:type="spellEnd"/>
            <w:r w:rsidR="00BA72D0" w:rsidRPr="00654F9B">
              <w:t>=0` via `id` command, testing `</w:t>
            </w:r>
            <w:proofErr w:type="spellStart"/>
            <w:r w:rsidR="00BA72D0" w:rsidRPr="00654F9B">
              <w:t>su</w:t>
            </w:r>
            <w:proofErr w:type="spellEnd"/>
            <w:r w:rsidR="00BA72D0" w:rsidRPr="00654F9B">
              <w:t>` command execution, checking `</w:t>
            </w:r>
            <w:proofErr w:type="spellStart"/>
            <w:r w:rsidR="00BA72D0" w:rsidRPr="00654F9B">
              <w:t>su</w:t>
            </w:r>
            <w:proofErr w:type="spellEnd"/>
            <w:r w:rsidR="00BA72D0" w:rsidRPr="00654F9B">
              <w:t xml:space="preserve"> -c echo` functionality, and verifying `</w:t>
            </w:r>
            <w:proofErr w:type="spellStart"/>
            <w:r w:rsidR="00BA72D0" w:rsidRPr="00654F9B">
              <w:t>whoami</w:t>
            </w:r>
            <w:proofErr w:type="spellEnd"/>
            <w:r w:rsidR="00BA72D0" w:rsidRPr="00654F9B">
              <w:t>` as root</w:t>
            </w:r>
            <w:r>
              <w:t xml:space="preserve"> due to the persistent root issue</w:t>
            </w:r>
          </w:p>
        </w:tc>
      </w:tr>
      <w:tr w:rsidR="00035D63" w:rsidRPr="00BA08A1" w14:paraId="147E735F" w14:textId="77777777" w:rsidTr="008A44B7">
        <w:tc>
          <w:tcPr>
            <w:tcW w:w="2337" w:type="dxa"/>
          </w:tcPr>
          <w:p w14:paraId="151AD856" w14:textId="7EFC32A7" w:rsidR="00035D63" w:rsidRPr="00AC26BC" w:rsidRDefault="00035D63" w:rsidP="009615DB">
            <w:r>
              <w:lastRenderedPageBreak/>
              <w:t>Nov. 9</w:t>
            </w:r>
            <w:r w:rsidRPr="00035D63">
              <w:rPr>
                <w:vertAlign w:val="superscript"/>
              </w:rPr>
              <w:t>th</w:t>
            </w:r>
            <w:r>
              <w:t xml:space="preserve"> </w:t>
            </w:r>
          </w:p>
        </w:tc>
        <w:tc>
          <w:tcPr>
            <w:tcW w:w="2338" w:type="dxa"/>
          </w:tcPr>
          <w:p w14:paraId="41EA067A" w14:textId="5CF737B8" w:rsidR="00035D63" w:rsidRPr="00AC26BC" w:rsidRDefault="00035D63" w:rsidP="009615DB">
            <w:r>
              <w:t>3 hours</w:t>
            </w:r>
          </w:p>
        </w:tc>
        <w:tc>
          <w:tcPr>
            <w:tcW w:w="4676" w:type="dxa"/>
          </w:tcPr>
          <w:p w14:paraId="4800893E" w14:textId="387FA162" w:rsidR="00035D63" w:rsidRPr="00654F9B" w:rsidRDefault="00825659" w:rsidP="00035D63">
            <w:pPr>
              <w:spacing w:after="160" w:line="278" w:lineRule="auto"/>
            </w:pPr>
            <w:r>
              <w:t xml:space="preserve">For novel </w:t>
            </w:r>
            <w:proofErr w:type="gramStart"/>
            <w:r>
              <w:t>tool</w:t>
            </w:r>
            <w:r>
              <w:t xml:space="preserve">, </w:t>
            </w:r>
            <w:r>
              <w:t xml:space="preserve"> </w:t>
            </w:r>
            <w:r w:rsidR="00035D63">
              <w:t>Continued</w:t>
            </w:r>
            <w:proofErr w:type="gramEnd"/>
            <w:r w:rsidR="00035D63">
              <w:t xml:space="preserve"> working on the root issue</w:t>
            </w:r>
            <w:r w:rsidR="00035D63" w:rsidRPr="00654F9B">
              <w:t>. Created comprehensive error handling for root enable failures with specific troubleshooting guidance. Implemented root status refresh functionality with automatic reconnection.</w:t>
            </w:r>
          </w:p>
          <w:p w14:paraId="4A0748BE" w14:textId="579DF4FA" w:rsidR="00035D63" w:rsidRPr="00AC26BC" w:rsidRDefault="00035D63" w:rsidP="009615DB"/>
        </w:tc>
      </w:tr>
      <w:tr w:rsidR="00035D63" w:rsidRPr="00BA08A1" w14:paraId="119AE83A" w14:textId="77777777" w:rsidTr="008A44B7">
        <w:tc>
          <w:tcPr>
            <w:tcW w:w="2337" w:type="dxa"/>
          </w:tcPr>
          <w:p w14:paraId="2A51673A" w14:textId="73848331" w:rsidR="00035D63" w:rsidRPr="00AC26BC" w:rsidRDefault="00035D63" w:rsidP="009615DB">
            <w:r>
              <w:t>Nov 10</w:t>
            </w:r>
            <w:r w:rsidRPr="00035D63">
              <w:rPr>
                <w:vertAlign w:val="superscript"/>
              </w:rPr>
              <w:t>th</w:t>
            </w:r>
            <w:r>
              <w:t xml:space="preserve"> </w:t>
            </w:r>
          </w:p>
        </w:tc>
        <w:tc>
          <w:tcPr>
            <w:tcW w:w="2338" w:type="dxa"/>
          </w:tcPr>
          <w:p w14:paraId="0FF1DCF6" w14:textId="7EFF5A88" w:rsidR="00035D63" w:rsidRPr="00AC26BC" w:rsidRDefault="00825659" w:rsidP="009615DB">
            <w:r>
              <w:t>3 hours</w:t>
            </w:r>
          </w:p>
        </w:tc>
        <w:tc>
          <w:tcPr>
            <w:tcW w:w="4676" w:type="dxa"/>
          </w:tcPr>
          <w:p w14:paraId="4CB68862" w14:textId="68B38714" w:rsidR="00035D63" w:rsidRPr="00AC26BC" w:rsidRDefault="00825659" w:rsidP="00825659">
            <w:pPr>
              <w:spacing w:after="160" w:line="278" w:lineRule="auto"/>
            </w:pPr>
            <w:r>
              <w:t xml:space="preserve">For novel tool, </w:t>
            </w:r>
            <w:r w:rsidRPr="00654F9B">
              <w:t>Implemented SMS/MMS message extraction functionality. Created `</w:t>
            </w:r>
            <w:proofErr w:type="spellStart"/>
            <w:r w:rsidRPr="00654F9B">
              <w:t>extract_</w:t>
            </w:r>
            <w:proofErr w:type="gramStart"/>
            <w:r w:rsidRPr="00654F9B">
              <w:t>messages</w:t>
            </w:r>
            <w:proofErr w:type="spellEnd"/>
            <w:r w:rsidRPr="00654F9B">
              <w:t>(</w:t>
            </w:r>
            <w:proofErr w:type="gramEnd"/>
            <w:r w:rsidRPr="00654F9B">
              <w:t>)` method that searches common SMS database locations including `/data/data/</w:t>
            </w:r>
            <w:proofErr w:type="spellStart"/>
            <w:r w:rsidRPr="00654F9B">
              <w:t>com.android.providers.telephony</w:t>
            </w:r>
            <w:proofErr w:type="spellEnd"/>
            <w:r w:rsidRPr="00654F9B">
              <w:t>/databases/</w:t>
            </w:r>
            <w:proofErr w:type="spellStart"/>
            <w:r w:rsidRPr="00654F9B">
              <w:t>mmssms.db</w:t>
            </w:r>
            <w:proofErr w:type="spellEnd"/>
            <w:r w:rsidRPr="00654F9B">
              <w:t>` and `/data/data/</w:t>
            </w:r>
            <w:proofErr w:type="spellStart"/>
            <w:r w:rsidRPr="00654F9B">
              <w:t>com.android.mms</w:t>
            </w:r>
            <w:proofErr w:type="spellEnd"/>
            <w:r w:rsidRPr="00654F9B">
              <w:t xml:space="preserve">/databases/`. </w:t>
            </w:r>
          </w:p>
        </w:tc>
      </w:tr>
      <w:tr w:rsidR="00035D63" w:rsidRPr="00BA08A1" w14:paraId="46EE47A7" w14:textId="77777777" w:rsidTr="008A44B7">
        <w:tc>
          <w:tcPr>
            <w:tcW w:w="2337" w:type="dxa"/>
          </w:tcPr>
          <w:p w14:paraId="2656284F" w14:textId="74EEBD58" w:rsidR="00035D63" w:rsidRPr="00AC26BC" w:rsidRDefault="00035D63" w:rsidP="009615DB">
            <w:r>
              <w:t>Nov 11</w:t>
            </w:r>
            <w:r w:rsidRPr="00035D63">
              <w:rPr>
                <w:vertAlign w:val="superscript"/>
              </w:rPr>
              <w:t>th</w:t>
            </w:r>
            <w:r>
              <w:t xml:space="preserve"> </w:t>
            </w:r>
          </w:p>
        </w:tc>
        <w:tc>
          <w:tcPr>
            <w:tcW w:w="2338" w:type="dxa"/>
          </w:tcPr>
          <w:p w14:paraId="5255250E" w14:textId="714978E0" w:rsidR="00035D63" w:rsidRPr="00AC26BC" w:rsidRDefault="00825659" w:rsidP="009615DB">
            <w:r>
              <w:t>2 hours</w:t>
            </w:r>
          </w:p>
        </w:tc>
        <w:tc>
          <w:tcPr>
            <w:tcW w:w="4676" w:type="dxa"/>
          </w:tcPr>
          <w:p w14:paraId="277B796E" w14:textId="7B73CF3A" w:rsidR="00035D63" w:rsidRPr="00AC26BC" w:rsidRDefault="00825659" w:rsidP="00825659">
            <w:pPr>
              <w:spacing w:after="160" w:line="278" w:lineRule="auto"/>
            </w:pPr>
            <w:r>
              <w:t>For novel tool</w:t>
            </w:r>
            <w:r>
              <w:t xml:space="preserve">, </w:t>
            </w:r>
            <w:proofErr w:type="gramStart"/>
            <w:r w:rsidRPr="00654F9B">
              <w:t>Implemented</w:t>
            </w:r>
            <w:proofErr w:type="gramEnd"/>
            <w:r w:rsidRPr="00654F9B">
              <w:t xml:space="preserve"> file pulling mechanism using ADB pull command. Created organized directory structure (`messages/` subdirectory) for extracted files. Added error handling for missing databases and permission issues. Implemented file verification to ensure successful extraction.</w:t>
            </w:r>
            <w:r>
              <w:t xml:space="preserve"> (still a work in progress)</w:t>
            </w:r>
          </w:p>
        </w:tc>
      </w:tr>
    </w:tbl>
    <w:p w14:paraId="1FB1C3F3" w14:textId="2932932A" w:rsidR="00BA08A1" w:rsidRDefault="00BA08A1" w:rsidP="00AC26BC"/>
    <w:p w14:paraId="2377CD81" w14:textId="77777777" w:rsidR="004F5E5E" w:rsidRDefault="004F5E5E" w:rsidP="00AC26BC"/>
    <w:p w14:paraId="7A495F3E" w14:textId="77777777" w:rsidR="004F5E5E" w:rsidRDefault="004F5E5E" w:rsidP="00AC26BC"/>
    <w:p w14:paraId="4EC5E3DE" w14:textId="63886573" w:rsidR="004F5E5E" w:rsidRDefault="004F5E5E" w:rsidP="00AC26BC">
      <w:pPr>
        <w:rPr>
          <w:b/>
          <w:bCs/>
        </w:rPr>
      </w:pPr>
      <w:r w:rsidRPr="004F5E5E">
        <w:rPr>
          <w:b/>
          <w:bCs/>
        </w:rPr>
        <w:t xml:space="preserve">Work Done </w:t>
      </w:r>
    </w:p>
    <w:p w14:paraId="2122FE33" w14:textId="4D227D5E" w:rsidR="004F5E5E" w:rsidRDefault="004F5E5E" w:rsidP="004F5E5E">
      <w:r w:rsidRPr="004F5E5E">
        <w:t xml:space="preserve">The Novel Forensic Tool for 4440 is an in-progress Python- and </w:t>
      </w:r>
      <w:proofErr w:type="spellStart"/>
      <w:r w:rsidRPr="004F5E5E">
        <w:t>tkinter</w:t>
      </w:r>
      <w:proofErr w:type="spellEnd"/>
      <w:r w:rsidRPr="004F5E5E">
        <w:t xml:space="preserve">-based Android forensic application that integrates core capabilities from </w:t>
      </w:r>
      <w:proofErr w:type="spellStart"/>
      <w:r w:rsidRPr="004F5E5E">
        <w:t>Andriller</w:t>
      </w:r>
      <w:proofErr w:type="spellEnd"/>
      <w:r w:rsidRPr="004F5E5E">
        <w:t xml:space="preserve"> (data extraction), MVT (monitoring), and </w:t>
      </w:r>
      <w:proofErr w:type="spellStart"/>
      <w:r w:rsidRPr="004F5E5E">
        <w:t>MobSF</w:t>
      </w:r>
      <w:proofErr w:type="spellEnd"/>
      <w:r w:rsidRPr="004F5E5E">
        <w:t xml:space="preserve"> (security analysis) into a unified GUI tool. We have made significant progress in development, successfully resolving two major persistent issues: enabling root access across different emulator system images and ensuring reliable emulator detection through the ADB connector. With these challenges now solved</w:t>
      </w:r>
      <w:r>
        <w:t>. T</w:t>
      </w:r>
      <w:r w:rsidRPr="004F5E5E">
        <w:t>hanks to robust root-verification methods, improved error handling, and enhanced device-recognition logic</w:t>
      </w:r>
      <w:r>
        <w:t xml:space="preserve">, </w:t>
      </w:r>
      <w:r w:rsidRPr="004F5E5E">
        <w:t>we have moved forward into the extraction pha</w:t>
      </w:r>
      <w:r>
        <w:t>se</w:t>
      </w:r>
      <w:r w:rsidRPr="004F5E5E">
        <w:t xml:space="preserve">. </w:t>
      </w:r>
      <w:r w:rsidR="00451C1D" w:rsidRPr="00451C1D">
        <w:t>Our goal for the app is to build a fully comprehensive, extensible, and reliable mobile forensic analysis platform that performs real, verifiable Android forensic tasks, capturing system activity, extracting device data, analyzing app behavior, and generating structured forensic reports, while continuing to expand toward deeper analysis features such as database parsing, network packet capture, event correlation, automated vulnerability reporting, and multi-platform support. Ultimately, we aim to evolve the tool into a powerful, professional-grade forensic solution capable of advanced monitoring, security assessment, anomaly detection, and integration with broader forensic workflows.</w:t>
      </w:r>
    </w:p>
    <w:p w14:paraId="375D5B34" w14:textId="77777777" w:rsidR="00CE16D8" w:rsidRDefault="00CE16D8" w:rsidP="004F5E5E"/>
    <w:p w14:paraId="34111A25" w14:textId="1F088EBA" w:rsidR="00CE16D8" w:rsidRPr="00CE16D8" w:rsidRDefault="00CE16D8" w:rsidP="00CE16D8">
      <w:pPr>
        <w:rPr>
          <w:lang w:val="en-CA"/>
        </w:rPr>
      </w:pPr>
      <w:r w:rsidRPr="00CE16D8">
        <w:rPr>
          <w:lang w:val="en-CA"/>
        </w:rPr>
        <w:lastRenderedPageBreak/>
        <w:t>The tool's architecture</w:t>
      </w:r>
      <w:r w:rsidR="00C70349">
        <w:rPr>
          <w:lang w:val="en-CA"/>
        </w:rPr>
        <w:t xml:space="preserve"> so far</w:t>
      </w:r>
      <w:r w:rsidRPr="00CE16D8">
        <w:rPr>
          <w:lang w:val="en-CA"/>
        </w:rPr>
        <w:t xml:space="preserve"> employs a modular design with six core Python modules communicating through ADB (Android Debug Bridge) via subprocess execution with 30-second timeouts and automatic path resolution across Windows, Linux, and Mac platforms. Root access implementation utilizes five independent verification methods (ADBD status checking, UID verification via `</w:t>
      </w:r>
      <w:proofErr w:type="spellStart"/>
      <w:r w:rsidRPr="00CE16D8">
        <w:rPr>
          <w:lang w:val="en-CA"/>
        </w:rPr>
        <w:t>adb</w:t>
      </w:r>
      <w:proofErr w:type="spellEnd"/>
      <w:r w:rsidRPr="00CE16D8">
        <w:rPr>
          <w:lang w:val="en-CA"/>
        </w:rPr>
        <w:t xml:space="preserve"> shell id`, SU command testing, echo validation, and </w:t>
      </w:r>
      <w:proofErr w:type="spellStart"/>
      <w:r w:rsidRPr="00CE16D8">
        <w:rPr>
          <w:lang w:val="en-CA"/>
        </w:rPr>
        <w:t>whoami</w:t>
      </w:r>
      <w:proofErr w:type="spellEnd"/>
      <w:r w:rsidRPr="00CE16D8">
        <w:rPr>
          <w:lang w:val="en-CA"/>
        </w:rPr>
        <w:t xml:space="preserve"> confirmation) with sophisticated restart sequences involving ADB server kill/restart cycles and 2-3 second wait intervals for reliable emulator reconnection. </w:t>
      </w:r>
    </w:p>
    <w:p w14:paraId="49B2D32B" w14:textId="77777777" w:rsidR="00CE16D8" w:rsidRPr="004F5E5E" w:rsidRDefault="00CE16D8" w:rsidP="004F5E5E"/>
    <w:sectPr w:rsidR="00CE16D8" w:rsidRPr="004F5E5E" w:rsidSect="0021533E">
      <w:footerReference w:type="default" r:id="rId12"/>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794B2" w14:textId="77777777" w:rsidR="00813811" w:rsidRDefault="00813811" w:rsidP="0021533E">
      <w:pPr>
        <w:spacing w:after="0" w:line="240" w:lineRule="auto"/>
      </w:pPr>
      <w:r>
        <w:separator/>
      </w:r>
    </w:p>
  </w:endnote>
  <w:endnote w:type="continuationSeparator" w:id="0">
    <w:p w14:paraId="44192BB6" w14:textId="77777777" w:rsidR="00813811" w:rsidRDefault="00813811" w:rsidP="00215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5D169" w14:textId="2DF8E694" w:rsidR="0021533E" w:rsidRDefault="00000000" w:rsidP="0021533E">
    <w:pPr>
      <w:pStyle w:val="Footer"/>
      <w:tabs>
        <w:tab w:val="clear" w:pos="4680"/>
      </w:tabs>
      <w:rPr>
        <w:noProof/>
      </w:rPr>
    </w:pPr>
    <w:sdt>
      <w:sdtPr>
        <w:alias w:val="Title"/>
        <w:tag w:val=""/>
        <w:id w:val="-1879310528"/>
        <w:placeholder>
          <w:docPart w:val="F4ABC12482404AA99402DCB79E0DD176"/>
        </w:placeholder>
        <w:dataBinding w:prefixMappings="xmlns:ns0='http://purl.org/dc/elements/1.1/' xmlns:ns1='http://schemas.openxmlformats.org/package/2006/metadata/core-properties' " w:xpath="/ns1:coreProperties[1]/ns0:title[1]" w:storeItemID="{6C3C8BC8-F283-45AE-878A-BAB7291924A1}"/>
        <w:text/>
      </w:sdtPr>
      <w:sdtContent>
        <w:r w:rsidR="00863149">
          <w:t>WORKLOG.</w:t>
        </w:r>
      </w:sdtContent>
    </w:sdt>
    <w:r w:rsidR="00A676CA">
      <w:t xml:space="preserve">   ----    </w:t>
    </w:r>
    <w:sdt>
      <w:sdtPr>
        <w:alias w:val="Company"/>
        <w:tag w:val=""/>
        <w:id w:val="-1496248744"/>
        <w:placeholder>
          <w:docPart w:val="BE6BC9FBF0FA4CF2AEDCDF8B06C04A06"/>
        </w:placeholder>
        <w:dataBinding w:prefixMappings="xmlns:ns0='http://schemas.openxmlformats.org/officeDocument/2006/extended-properties' " w:xpath="/ns0:Properties[1]/ns0:Company[1]" w:storeItemID="{6668398D-A668-4E3E-A5EB-62B293D839F1}"/>
        <w:text/>
      </w:sdtPr>
      <w:sdtContent>
        <w:r w:rsidR="00F97A43">
          <w:t>CSIS 4440</w:t>
        </w:r>
      </w:sdtContent>
    </w:sdt>
    <w:r w:rsidR="0021533E">
      <w:tab/>
      <w:t xml:space="preserve">Page </w:t>
    </w:r>
    <w:r w:rsidR="0021533E">
      <w:fldChar w:fldCharType="begin"/>
    </w:r>
    <w:r w:rsidR="0021533E">
      <w:instrText xml:space="preserve"> PAGE   \* MERGEFORMAT </w:instrText>
    </w:r>
    <w:r w:rsidR="0021533E">
      <w:fldChar w:fldCharType="separate"/>
    </w:r>
    <w:r w:rsidR="00E0693A">
      <w:rPr>
        <w:noProof/>
      </w:rPr>
      <w:t>5</w:t>
    </w:r>
    <w:r w:rsidR="0021533E">
      <w:rPr>
        <w:noProof/>
      </w:rPr>
      <w:fldChar w:fldCharType="end"/>
    </w:r>
  </w:p>
  <w:p w14:paraId="0E8F634B" w14:textId="7AB4A2B0" w:rsidR="0021533E" w:rsidRDefault="0021533E" w:rsidP="00DE6D08">
    <w:pPr>
      <w:pStyle w:val="Footer"/>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70483" w14:textId="77777777" w:rsidR="00813811" w:rsidRDefault="00813811" w:rsidP="0021533E">
      <w:pPr>
        <w:spacing w:after="0" w:line="240" w:lineRule="auto"/>
      </w:pPr>
      <w:r>
        <w:separator/>
      </w:r>
    </w:p>
  </w:footnote>
  <w:footnote w:type="continuationSeparator" w:id="0">
    <w:p w14:paraId="12B8A339" w14:textId="77777777" w:rsidR="00813811" w:rsidRDefault="00813811" w:rsidP="00215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444"/>
    <w:multiLevelType w:val="multilevel"/>
    <w:tmpl w:val="8B68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C7260"/>
    <w:multiLevelType w:val="multilevel"/>
    <w:tmpl w:val="533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02A7B"/>
    <w:multiLevelType w:val="multilevel"/>
    <w:tmpl w:val="BFD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A4591"/>
    <w:multiLevelType w:val="multilevel"/>
    <w:tmpl w:val="432A0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25CAC"/>
    <w:multiLevelType w:val="multilevel"/>
    <w:tmpl w:val="F374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D7335"/>
    <w:multiLevelType w:val="multilevel"/>
    <w:tmpl w:val="1EBC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5D387D"/>
    <w:multiLevelType w:val="multilevel"/>
    <w:tmpl w:val="C5BA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2361D"/>
    <w:multiLevelType w:val="multilevel"/>
    <w:tmpl w:val="8850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D74E8"/>
    <w:multiLevelType w:val="multilevel"/>
    <w:tmpl w:val="7596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D2CC2"/>
    <w:multiLevelType w:val="multilevel"/>
    <w:tmpl w:val="A6A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410DA"/>
    <w:multiLevelType w:val="multilevel"/>
    <w:tmpl w:val="3DE2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91A6D"/>
    <w:multiLevelType w:val="multilevel"/>
    <w:tmpl w:val="DC08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160649"/>
    <w:multiLevelType w:val="multilevel"/>
    <w:tmpl w:val="970E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625E2"/>
    <w:multiLevelType w:val="multilevel"/>
    <w:tmpl w:val="2402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B4897"/>
    <w:multiLevelType w:val="multilevel"/>
    <w:tmpl w:val="154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A14B11"/>
    <w:multiLevelType w:val="multilevel"/>
    <w:tmpl w:val="1CD2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A73F7"/>
    <w:multiLevelType w:val="multilevel"/>
    <w:tmpl w:val="270E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F48B7"/>
    <w:multiLevelType w:val="multilevel"/>
    <w:tmpl w:val="91B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E0FD7"/>
    <w:multiLevelType w:val="multilevel"/>
    <w:tmpl w:val="B006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3E1AC3"/>
    <w:multiLevelType w:val="multilevel"/>
    <w:tmpl w:val="B2BA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D04AF"/>
    <w:multiLevelType w:val="multilevel"/>
    <w:tmpl w:val="BFF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D36A88"/>
    <w:multiLevelType w:val="multilevel"/>
    <w:tmpl w:val="60065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52F93"/>
    <w:multiLevelType w:val="multilevel"/>
    <w:tmpl w:val="B1B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25963"/>
    <w:multiLevelType w:val="multilevel"/>
    <w:tmpl w:val="C4B8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226FAF"/>
    <w:multiLevelType w:val="multilevel"/>
    <w:tmpl w:val="99B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C0EDA"/>
    <w:multiLevelType w:val="hybridMultilevel"/>
    <w:tmpl w:val="8F6208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0E783144"/>
    <w:multiLevelType w:val="multilevel"/>
    <w:tmpl w:val="613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4B70F8"/>
    <w:multiLevelType w:val="multilevel"/>
    <w:tmpl w:val="4DBE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963155"/>
    <w:multiLevelType w:val="multilevel"/>
    <w:tmpl w:val="7D18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1F335F"/>
    <w:multiLevelType w:val="multilevel"/>
    <w:tmpl w:val="08D6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8E787E"/>
    <w:multiLevelType w:val="multilevel"/>
    <w:tmpl w:val="7D7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220972"/>
    <w:multiLevelType w:val="multilevel"/>
    <w:tmpl w:val="235A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7B6E2E"/>
    <w:multiLevelType w:val="multilevel"/>
    <w:tmpl w:val="2FEE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3411"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149E2B21"/>
    <w:multiLevelType w:val="multilevel"/>
    <w:tmpl w:val="AFA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131871"/>
    <w:multiLevelType w:val="multilevel"/>
    <w:tmpl w:val="945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F2688"/>
    <w:multiLevelType w:val="multilevel"/>
    <w:tmpl w:val="DC7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295D3C"/>
    <w:multiLevelType w:val="multilevel"/>
    <w:tmpl w:val="01E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6F52D4"/>
    <w:multiLevelType w:val="multilevel"/>
    <w:tmpl w:val="C41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2332E9"/>
    <w:multiLevelType w:val="multilevel"/>
    <w:tmpl w:val="C68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3505D5"/>
    <w:multiLevelType w:val="multilevel"/>
    <w:tmpl w:val="E17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4A7E9C"/>
    <w:multiLevelType w:val="multilevel"/>
    <w:tmpl w:val="151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4342E7"/>
    <w:multiLevelType w:val="multilevel"/>
    <w:tmpl w:val="D3D6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6C476F"/>
    <w:multiLevelType w:val="multilevel"/>
    <w:tmpl w:val="60B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BF29C4"/>
    <w:multiLevelType w:val="multilevel"/>
    <w:tmpl w:val="224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D0E24"/>
    <w:multiLevelType w:val="multilevel"/>
    <w:tmpl w:val="6E6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657484"/>
    <w:multiLevelType w:val="multilevel"/>
    <w:tmpl w:val="993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2C440C"/>
    <w:multiLevelType w:val="multilevel"/>
    <w:tmpl w:val="6364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F94BE7"/>
    <w:multiLevelType w:val="multilevel"/>
    <w:tmpl w:val="40B4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B85E42"/>
    <w:multiLevelType w:val="multilevel"/>
    <w:tmpl w:val="91CE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0D2022"/>
    <w:multiLevelType w:val="multilevel"/>
    <w:tmpl w:val="D2AC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445D26"/>
    <w:multiLevelType w:val="multilevel"/>
    <w:tmpl w:val="9EAE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2D5599"/>
    <w:multiLevelType w:val="multilevel"/>
    <w:tmpl w:val="37A6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016E2"/>
    <w:multiLevelType w:val="multilevel"/>
    <w:tmpl w:val="000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9F4DA3"/>
    <w:multiLevelType w:val="multilevel"/>
    <w:tmpl w:val="79D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B0CCD"/>
    <w:multiLevelType w:val="multilevel"/>
    <w:tmpl w:val="8B6C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CE108B"/>
    <w:multiLevelType w:val="multilevel"/>
    <w:tmpl w:val="BEC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D86149"/>
    <w:multiLevelType w:val="multilevel"/>
    <w:tmpl w:val="103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5C1B6C"/>
    <w:multiLevelType w:val="multilevel"/>
    <w:tmpl w:val="7CF6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A04C06"/>
    <w:multiLevelType w:val="multilevel"/>
    <w:tmpl w:val="AE0C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14523B"/>
    <w:multiLevelType w:val="multilevel"/>
    <w:tmpl w:val="B24C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917E9F"/>
    <w:multiLevelType w:val="hybridMultilevel"/>
    <w:tmpl w:val="8CEA4E50"/>
    <w:lvl w:ilvl="0" w:tplc="B8424A3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30C76DFF"/>
    <w:multiLevelType w:val="multilevel"/>
    <w:tmpl w:val="557E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2940C46"/>
    <w:multiLevelType w:val="multilevel"/>
    <w:tmpl w:val="13D0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9F4123"/>
    <w:multiLevelType w:val="multilevel"/>
    <w:tmpl w:val="313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A93C9D"/>
    <w:multiLevelType w:val="multilevel"/>
    <w:tmpl w:val="0816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F16DE3"/>
    <w:multiLevelType w:val="multilevel"/>
    <w:tmpl w:val="C7E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3943C0"/>
    <w:multiLevelType w:val="multilevel"/>
    <w:tmpl w:val="D01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E87E5C"/>
    <w:multiLevelType w:val="multilevel"/>
    <w:tmpl w:val="D86A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BF4291"/>
    <w:multiLevelType w:val="multilevel"/>
    <w:tmpl w:val="E6B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D204B1"/>
    <w:multiLevelType w:val="hybridMultilevel"/>
    <w:tmpl w:val="5B08D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1" w15:restartNumberingAfterBreak="0">
    <w:nsid w:val="39604AA0"/>
    <w:multiLevelType w:val="multilevel"/>
    <w:tmpl w:val="228C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90672D"/>
    <w:multiLevelType w:val="multilevel"/>
    <w:tmpl w:val="0AC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D663F4"/>
    <w:multiLevelType w:val="multilevel"/>
    <w:tmpl w:val="94C0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5B429F"/>
    <w:multiLevelType w:val="multilevel"/>
    <w:tmpl w:val="104A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7F37FE"/>
    <w:multiLevelType w:val="multilevel"/>
    <w:tmpl w:val="B912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ED3BEB"/>
    <w:multiLevelType w:val="multilevel"/>
    <w:tmpl w:val="F10A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350751"/>
    <w:multiLevelType w:val="multilevel"/>
    <w:tmpl w:val="A27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CA56F2"/>
    <w:multiLevelType w:val="multilevel"/>
    <w:tmpl w:val="A3D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F24008"/>
    <w:multiLevelType w:val="multilevel"/>
    <w:tmpl w:val="81BA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AA2E4A"/>
    <w:multiLevelType w:val="multilevel"/>
    <w:tmpl w:val="03B6B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BA23B3"/>
    <w:multiLevelType w:val="multilevel"/>
    <w:tmpl w:val="910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B13ACF"/>
    <w:multiLevelType w:val="multilevel"/>
    <w:tmpl w:val="BC6A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BC4B1F"/>
    <w:multiLevelType w:val="multilevel"/>
    <w:tmpl w:val="63A0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1771B7"/>
    <w:multiLevelType w:val="multilevel"/>
    <w:tmpl w:val="9B02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AF142F"/>
    <w:multiLevelType w:val="multilevel"/>
    <w:tmpl w:val="078C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1E6A77"/>
    <w:multiLevelType w:val="multilevel"/>
    <w:tmpl w:val="55F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26321A"/>
    <w:multiLevelType w:val="multilevel"/>
    <w:tmpl w:val="824E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CB5B1E"/>
    <w:multiLevelType w:val="multilevel"/>
    <w:tmpl w:val="BDF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F125BE"/>
    <w:multiLevelType w:val="multilevel"/>
    <w:tmpl w:val="379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B24535"/>
    <w:multiLevelType w:val="multilevel"/>
    <w:tmpl w:val="96C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FA7F54"/>
    <w:multiLevelType w:val="multilevel"/>
    <w:tmpl w:val="3D7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3D7D4A"/>
    <w:multiLevelType w:val="multilevel"/>
    <w:tmpl w:val="81B0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902185B"/>
    <w:multiLevelType w:val="multilevel"/>
    <w:tmpl w:val="1864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1747F9"/>
    <w:multiLevelType w:val="multilevel"/>
    <w:tmpl w:val="C72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134AB5"/>
    <w:multiLevelType w:val="multilevel"/>
    <w:tmpl w:val="6E7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5956FE"/>
    <w:multiLevelType w:val="multilevel"/>
    <w:tmpl w:val="4CC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6F2426"/>
    <w:multiLevelType w:val="multilevel"/>
    <w:tmpl w:val="E31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667335"/>
    <w:multiLevelType w:val="multilevel"/>
    <w:tmpl w:val="F98C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DF11D7"/>
    <w:multiLevelType w:val="multilevel"/>
    <w:tmpl w:val="3432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1F3FAE"/>
    <w:multiLevelType w:val="multilevel"/>
    <w:tmpl w:val="6088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FF336A"/>
    <w:multiLevelType w:val="multilevel"/>
    <w:tmpl w:val="2B5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A200FC"/>
    <w:multiLevelType w:val="multilevel"/>
    <w:tmpl w:val="C8D2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A26620"/>
    <w:multiLevelType w:val="multilevel"/>
    <w:tmpl w:val="591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EC73DA"/>
    <w:multiLevelType w:val="multilevel"/>
    <w:tmpl w:val="6CAA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A6685B"/>
    <w:multiLevelType w:val="multilevel"/>
    <w:tmpl w:val="7686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CF7086"/>
    <w:multiLevelType w:val="multilevel"/>
    <w:tmpl w:val="448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EE18F3"/>
    <w:multiLevelType w:val="multilevel"/>
    <w:tmpl w:val="C286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802BD9"/>
    <w:multiLevelType w:val="multilevel"/>
    <w:tmpl w:val="BB98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F82728"/>
    <w:multiLevelType w:val="multilevel"/>
    <w:tmpl w:val="D2A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1D1717"/>
    <w:multiLevelType w:val="multilevel"/>
    <w:tmpl w:val="E2A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302B81"/>
    <w:multiLevelType w:val="multilevel"/>
    <w:tmpl w:val="572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3F7672"/>
    <w:multiLevelType w:val="multilevel"/>
    <w:tmpl w:val="6578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FD00F7"/>
    <w:multiLevelType w:val="multilevel"/>
    <w:tmpl w:val="62B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703E01"/>
    <w:multiLevelType w:val="multilevel"/>
    <w:tmpl w:val="D4F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EE54DC"/>
    <w:multiLevelType w:val="multilevel"/>
    <w:tmpl w:val="846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5C2AFB"/>
    <w:multiLevelType w:val="multilevel"/>
    <w:tmpl w:val="2532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0152AB"/>
    <w:multiLevelType w:val="multilevel"/>
    <w:tmpl w:val="6CD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102A71"/>
    <w:multiLevelType w:val="multilevel"/>
    <w:tmpl w:val="C718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626368"/>
    <w:multiLevelType w:val="multilevel"/>
    <w:tmpl w:val="D5D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7F0E85"/>
    <w:multiLevelType w:val="multilevel"/>
    <w:tmpl w:val="7BA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D6223C"/>
    <w:multiLevelType w:val="multilevel"/>
    <w:tmpl w:val="0218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7B4F21"/>
    <w:multiLevelType w:val="multilevel"/>
    <w:tmpl w:val="E3AA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B630EE"/>
    <w:multiLevelType w:val="multilevel"/>
    <w:tmpl w:val="9038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031981"/>
    <w:multiLevelType w:val="multilevel"/>
    <w:tmpl w:val="277A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973C6F"/>
    <w:multiLevelType w:val="multilevel"/>
    <w:tmpl w:val="3C10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E243D1"/>
    <w:multiLevelType w:val="multilevel"/>
    <w:tmpl w:val="BF7A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D16E52"/>
    <w:multiLevelType w:val="multilevel"/>
    <w:tmpl w:val="1A2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D64748"/>
    <w:multiLevelType w:val="multilevel"/>
    <w:tmpl w:val="BDD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D9152E"/>
    <w:multiLevelType w:val="multilevel"/>
    <w:tmpl w:val="972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9D0EEE"/>
    <w:multiLevelType w:val="multilevel"/>
    <w:tmpl w:val="DB74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0B21C86"/>
    <w:multiLevelType w:val="multilevel"/>
    <w:tmpl w:val="FBF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AF04E1"/>
    <w:multiLevelType w:val="multilevel"/>
    <w:tmpl w:val="B0BE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4A2635"/>
    <w:multiLevelType w:val="multilevel"/>
    <w:tmpl w:val="0824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4D1FB3"/>
    <w:multiLevelType w:val="multilevel"/>
    <w:tmpl w:val="869C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5405D6"/>
    <w:multiLevelType w:val="multilevel"/>
    <w:tmpl w:val="4B5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624798"/>
    <w:multiLevelType w:val="multilevel"/>
    <w:tmpl w:val="C76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AC4409"/>
    <w:multiLevelType w:val="multilevel"/>
    <w:tmpl w:val="BB98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687FFE"/>
    <w:multiLevelType w:val="multilevel"/>
    <w:tmpl w:val="250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D62B5C"/>
    <w:multiLevelType w:val="multilevel"/>
    <w:tmpl w:val="31B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F26FC2"/>
    <w:multiLevelType w:val="multilevel"/>
    <w:tmpl w:val="77A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E540BA"/>
    <w:multiLevelType w:val="hybridMultilevel"/>
    <w:tmpl w:val="0E8C7A64"/>
    <w:lvl w:ilvl="0" w:tplc="3C02AC0E">
      <w:start w:val="2"/>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2" w15:restartNumberingAfterBreak="0">
    <w:nsid w:val="7C965818"/>
    <w:multiLevelType w:val="multilevel"/>
    <w:tmpl w:val="C59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D01BA8"/>
    <w:multiLevelType w:val="multilevel"/>
    <w:tmpl w:val="7D2E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480EB4"/>
    <w:multiLevelType w:val="multilevel"/>
    <w:tmpl w:val="A2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771D51"/>
    <w:multiLevelType w:val="multilevel"/>
    <w:tmpl w:val="CB00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5835F5"/>
    <w:multiLevelType w:val="multilevel"/>
    <w:tmpl w:val="919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782769">
    <w:abstractNumId w:val="33"/>
  </w:num>
  <w:num w:numId="2" w16cid:durableId="724344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9038023">
    <w:abstractNumId w:val="33"/>
  </w:num>
  <w:num w:numId="4" w16cid:durableId="1587425514">
    <w:abstractNumId w:val="33"/>
  </w:num>
  <w:num w:numId="5" w16cid:durableId="828205127">
    <w:abstractNumId w:val="33"/>
  </w:num>
  <w:num w:numId="6" w16cid:durableId="2100445897">
    <w:abstractNumId w:val="33"/>
  </w:num>
  <w:num w:numId="7" w16cid:durableId="906040666">
    <w:abstractNumId w:val="33"/>
  </w:num>
  <w:num w:numId="8" w16cid:durableId="1951475625">
    <w:abstractNumId w:val="33"/>
  </w:num>
  <w:num w:numId="9" w16cid:durableId="756287061">
    <w:abstractNumId w:val="33"/>
  </w:num>
  <w:num w:numId="10" w16cid:durableId="348720469">
    <w:abstractNumId w:val="33"/>
  </w:num>
  <w:num w:numId="11" w16cid:durableId="197818618">
    <w:abstractNumId w:val="33"/>
  </w:num>
  <w:num w:numId="12" w16cid:durableId="1359696433">
    <w:abstractNumId w:val="33"/>
  </w:num>
  <w:num w:numId="13" w16cid:durableId="88594796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9919474">
    <w:abstractNumId w:val="78"/>
  </w:num>
  <w:num w:numId="15" w16cid:durableId="2020697714">
    <w:abstractNumId w:val="10"/>
  </w:num>
  <w:num w:numId="16" w16cid:durableId="1894388510">
    <w:abstractNumId w:val="134"/>
  </w:num>
  <w:num w:numId="17" w16cid:durableId="1161383161">
    <w:abstractNumId w:val="44"/>
  </w:num>
  <w:num w:numId="18" w16cid:durableId="1765999548">
    <w:abstractNumId w:val="5"/>
    <w:lvlOverride w:ilvl="0">
      <w:startOverride w:val="1"/>
    </w:lvlOverride>
  </w:num>
  <w:num w:numId="19" w16cid:durableId="161816071">
    <w:abstractNumId w:val="41"/>
  </w:num>
  <w:num w:numId="20" w16cid:durableId="704713736">
    <w:abstractNumId w:val="51"/>
  </w:num>
  <w:num w:numId="21" w16cid:durableId="870649534">
    <w:abstractNumId w:val="50"/>
  </w:num>
  <w:num w:numId="22" w16cid:durableId="924920727">
    <w:abstractNumId w:val="79"/>
  </w:num>
  <w:num w:numId="23" w16cid:durableId="1602838851">
    <w:abstractNumId w:val="11"/>
    <w:lvlOverride w:ilvl="0">
      <w:startOverride w:val="2"/>
    </w:lvlOverride>
  </w:num>
  <w:num w:numId="24" w16cid:durableId="1029646309">
    <w:abstractNumId w:val="76"/>
  </w:num>
  <w:num w:numId="25" w16cid:durableId="568078078">
    <w:abstractNumId w:val="81"/>
  </w:num>
  <w:num w:numId="26" w16cid:durableId="804351720">
    <w:abstractNumId w:val="7"/>
  </w:num>
  <w:num w:numId="27" w16cid:durableId="94717383">
    <w:abstractNumId w:val="23"/>
  </w:num>
  <w:num w:numId="28" w16cid:durableId="448671977">
    <w:abstractNumId w:val="27"/>
    <w:lvlOverride w:ilvl="0">
      <w:startOverride w:val="3"/>
    </w:lvlOverride>
  </w:num>
  <w:num w:numId="29" w16cid:durableId="760569056">
    <w:abstractNumId w:val="131"/>
  </w:num>
  <w:num w:numId="30" w16cid:durableId="517162292">
    <w:abstractNumId w:val="96"/>
  </w:num>
  <w:num w:numId="31" w16cid:durableId="154880154">
    <w:abstractNumId w:val="53"/>
  </w:num>
  <w:num w:numId="32" w16cid:durableId="1664549463">
    <w:abstractNumId w:val="136"/>
  </w:num>
  <w:num w:numId="33" w16cid:durableId="382101136">
    <w:abstractNumId w:val="130"/>
    <w:lvlOverride w:ilvl="0">
      <w:startOverride w:val="4"/>
    </w:lvlOverride>
  </w:num>
  <w:num w:numId="34" w16cid:durableId="1270965940">
    <w:abstractNumId w:val="116"/>
  </w:num>
  <w:num w:numId="35" w16cid:durableId="1179779331">
    <w:abstractNumId w:val="100"/>
  </w:num>
  <w:num w:numId="36" w16cid:durableId="812139651">
    <w:abstractNumId w:val="145"/>
  </w:num>
  <w:num w:numId="37" w16cid:durableId="667053560">
    <w:abstractNumId w:val="37"/>
  </w:num>
  <w:num w:numId="38" w16cid:durableId="1697610413">
    <w:abstractNumId w:val="42"/>
  </w:num>
  <w:num w:numId="39" w16cid:durableId="1875847239">
    <w:abstractNumId w:val="17"/>
  </w:num>
  <w:num w:numId="40" w16cid:durableId="2134863259">
    <w:abstractNumId w:val="137"/>
  </w:num>
  <w:num w:numId="41" w16cid:durableId="558781549">
    <w:abstractNumId w:val="46"/>
  </w:num>
  <w:num w:numId="42" w16cid:durableId="425227509">
    <w:abstractNumId w:val="59"/>
  </w:num>
  <w:num w:numId="43" w16cid:durableId="708456654">
    <w:abstractNumId w:val="60"/>
  </w:num>
  <w:num w:numId="44" w16cid:durableId="1003047492">
    <w:abstractNumId w:val="57"/>
  </w:num>
  <w:num w:numId="45" w16cid:durableId="1009336776">
    <w:abstractNumId w:val="104"/>
  </w:num>
  <w:num w:numId="46" w16cid:durableId="856694264">
    <w:abstractNumId w:val="91"/>
  </w:num>
  <w:num w:numId="47" w16cid:durableId="972444125">
    <w:abstractNumId w:val="124"/>
  </w:num>
  <w:num w:numId="48" w16cid:durableId="1347100022">
    <w:abstractNumId w:val="98"/>
  </w:num>
  <w:num w:numId="49" w16cid:durableId="1612855175">
    <w:abstractNumId w:val="125"/>
  </w:num>
  <w:num w:numId="50" w16cid:durableId="156457414">
    <w:abstractNumId w:val="117"/>
  </w:num>
  <w:num w:numId="51" w16cid:durableId="114058359">
    <w:abstractNumId w:val="86"/>
  </w:num>
  <w:num w:numId="52" w16cid:durableId="393233900">
    <w:abstractNumId w:val="127"/>
  </w:num>
  <w:num w:numId="53" w16cid:durableId="1625503259">
    <w:abstractNumId w:val="48"/>
  </w:num>
  <w:num w:numId="54" w16cid:durableId="1097603635">
    <w:abstractNumId w:val="129"/>
  </w:num>
  <w:num w:numId="55" w16cid:durableId="2000107990">
    <w:abstractNumId w:val="101"/>
  </w:num>
  <w:num w:numId="56" w16cid:durableId="323166556">
    <w:abstractNumId w:val="2"/>
  </w:num>
  <w:num w:numId="57" w16cid:durableId="367607159">
    <w:abstractNumId w:val="12"/>
  </w:num>
  <w:num w:numId="58" w16cid:durableId="615601570">
    <w:abstractNumId w:val="97"/>
  </w:num>
  <w:num w:numId="59" w16cid:durableId="1612517690">
    <w:abstractNumId w:val="120"/>
  </w:num>
  <w:num w:numId="60" w16cid:durableId="1928153712">
    <w:abstractNumId w:val="43"/>
  </w:num>
  <w:num w:numId="61" w16cid:durableId="682975890">
    <w:abstractNumId w:val="122"/>
  </w:num>
  <w:num w:numId="62" w16cid:durableId="1884367692">
    <w:abstractNumId w:val="88"/>
  </w:num>
  <w:num w:numId="63" w16cid:durableId="1384597255">
    <w:abstractNumId w:val="58"/>
  </w:num>
  <w:num w:numId="64" w16cid:durableId="1744598928">
    <w:abstractNumId w:val="29"/>
  </w:num>
  <w:num w:numId="65" w16cid:durableId="905802957">
    <w:abstractNumId w:val="34"/>
  </w:num>
  <w:num w:numId="66" w16cid:durableId="904148596">
    <w:abstractNumId w:val="64"/>
  </w:num>
  <w:num w:numId="67" w16cid:durableId="478114326">
    <w:abstractNumId w:val="63"/>
  </w:num>
  <w:num w:numId="68" w16cid:durableId="443185212">
    <w:abstractNumId w:val="9"/>
  </w:num>
  <w:num w:numId="69" w16cid:durableId="414595885">
    <w:abstractNumId w:val="106"/>
  </w:num>
  <w:num w:numId="70" w16cid:durableId="1499347326">
    <w:abstractNumId w:val="146"/>
  </w:num>
  <w:num w:numId="71" w16cid:durableId="1191913900">
    <w:abstractNumId w:val="94"/>
  </w:num>
  <w:num w:numId="72" w16cid:durableId="503394706">
    <w:abstractNumId w:val="107"/>
  </w:num>
  <w:num w:numId="73" w16cid:durableId="1555500965">
    <w:abstractNumId w:val="139"/>
  </w:num>
  <w:num w:numId="74" w16cid:durableId="1228221439">
    <w:abstractNumId w:val="126"/>
  </w:num>
  <w:num w:numId="75" w16cid:durableId="1195002683">
    <w:abstractNumId w:val="16"/>
  </w:num>
  <w:num w:numId="76" w16cid:durableId="2047021800">
    <w:abstractNumId w:val="112"/>
  </w:num>
  <w:num w:numId="77" w16cid:durableId="419257452">
    <w:abstractNumId w:val="22"/>
  </w:num>
  <w:num w:numId="78" w16cid:durableId="1842618357">
    <w:abstractNumId w:val="103"/>
  </w:num>
  <w:num w:numId="79" w16cid:durableId="561914877">
    <w:abstractNumId w:val="54"/>
  </w:num>
  <w:num w:numId="80" w16cid:durableId="2118788961">
    <w:abstractNumId w:val="90"/>
  </w:num>
  <w:num w:numId="81" w16cid:durableId="1650359952">
    <w:abstractNumId w:val="132"/>
  </w:num>
  <w:num w:numId="82" w16cid:durableId="1825004973">
    <w:abstractNumId w:val="67"/>
  </w:num>
  <w:num w:numId="83" w16cid:durableId="946238005">
    <w:abstractNumId w:val="123"/>
  </w:num>
  <w:num w:numId="84" w16cid:durableId="1377004270">
    <w:abstractNumId w:val="49"/>
  </w:num>
  <w:num w:numId="85" w16cid:durableId="460225901">
    <w:abstractNumId w:val="15"/>
  </w:num>
  <w:num w:numId="86" w16cid:durableId="1543906089">
    <w:abstractNumId w:val="26"/>
  </w:num>
  <w:num w:numId="87" w16cid:durableId="139615240">
    <w:abstractNumId w:val="92"/>
    <w:lvlOverride w:ilvl="0">
      <w:startOverride w:val="2"/>
    </w:lvlOverride>
  </w:num>
  <w:num w:numId="88" w16cid:durableId="520899647">
    <w:abstractNumId w:val="82"/>
  </w:num>
  <w:num w:numId="89" w16cid:durableId="768702348">
    <w:abstractNumId w:val="115"/>
  </w:num>
  <w:num w:numId="90" w16cid:durableId="7877330">
    <w:abstractNumId w:val="38"/>
  </w:num>
  <w:num w:numId="91" w16cid:durableId="954756614">
    <w:abstractNumId w:val="118"/>
  </w:num>
  <w:num w:numId="92" w16cid:durableId="1772318561">
    <w:abstractNumId w:val="69"/>
  </w:num>
  <w:num w:numId="93" w16cid:durableId="246621440">
    <w:abstractNumId w:val="8"/>
  </w:num>
  <w:num w:numId="94" w16cid:durableId="888110997">
    <w:abstractNumId w:val="45"/>
  </w:num>
  <w:num w:numId="95" w16cid:durableId="264651802">
    <w:abstractNumId w:val="87"/>
  </w:num>
  <w:num w:numId="96" w16cid:durableId="423888567">
    <w:abstractNumId w:val="93"/>
  </w:num>
  <w:num w:numId="97" w16cid:durableId="1095516794">
    <w:abstractNumId w:val="30"/>
  </w:num>
  <w:num w:numId="98" w16cid:durableId="1304194867">
    <w:abstractNumId w:val="0"/>
  </w:num>
  <w:num w:numId="99" w16cid:durableId="1367100596">
    <w:abstractNumId w:val="99"/>
  </w:num>
  <w:num w:numId="100" w16cid:durableId="1006981669">
    <w:abstractNumId w:val="109"/>
  </w:num>
  <w:num w:numId="101" w16cid:durableId="931276349">
    <w:abstractNumId w:val="113"/>
  </w:num>
  <w:num w:numId="102" w16cid:durableId="139274427">
    <w:abstractNumId w:val="66"/>
  </w:num>
  <w:num w:numId="103" w16cid:durableId="695886510">
    <w:abstractNumId w:val="83"/>
  </w:num>
  <w:num w:numId="104" w16cid:durableId="1366175993">
    <w:abstractNumId w:val="4"/>
  </w:num>
  <w:num w:numId="105" w16cid:durableId="285739580">
    <w:abstractNumId w:val="18"/>
    <w:lvlOverride w:ilvl="0">
      <w:startOverride w:val="1"/>
    </w:lvlOverride>
  </w:num>
  <w:num w:numId="106" w16cid:durableId="909002856">
    <w:abstractNumId w:val="47"/>
  </w:num>
  <w:num w:numId="107" w16cid:durableId="1662387587">
    <w:abstractNumId w:val="140"/>
  </w:num>
  <w:num w:numId="108" w16cid:durableId="809709049">
    <w:abstractNumId w:val="55"/>
  </w:num>
  <w:num w:numId="109" w16cid:durableId="1263994116">
    <w:abstractNumId w:val="102"/>
  </w:num>
  <w:num w:numId="110" w16cid:durableId="2019770090">
    <w:abstractNumId w:val="39"/>
  </w:num>
  <w:num w:numId="111" w16cid:durableId="1961717887">
    <w:abstractNumId w:val="56"/>
  </w:num>
  <w:num w:numId="112" w16cid:durableId="385957080">
    <w:abstractNumId w:val="32"/>
  </w:num>
  <w:num w:numId="113" w16cid:durableId="1245796031">
    <w:abstractNumId w:val="133"/>
  </w:num>
  <w:num w:numId="114" w16cid:durableId="1177386996">
    <w:abstractNumId w:val="36"/>
  </w:num>
  <w:num w:numId="115" w16cid:durableId="1517113728">
    <w:abstractNumId w:val="144"/>
  </w:num>
  <w:num w:numId="116" w16cid:durableId="691348360">
    <w:abstractNumId w:val="114"/>
  </w:num>
  <w:num w:numId="117" w16cid:durableId="622998937">
    <w:abstractNumId w:val="84"/>
  </w:num>
  <w:num w:numId="118" w16cid:durableId="2049186162">
    <w:abstractNumId w:val="119"/>
  </w:num>
  <w:num w:numId="119" w16cid:durableId="949051621">
    <w:abstractNumId w:val="105"/>
  </w:num>
  <w:num w:numId="120" w16cid:durableId="1631396590">
    <w:abstractNumId w:val="138"/>
  </w:num>
  <w:num w:numId="121" w16cid:durableId="1433431495">
    <w:abstractNumId w:val="65"/>
  </w:num>
  <w:num w:numId="122" w16cid:durableId="1301572885">
    <w:abstractNumId w:val="89"/>
  </w:num>
  <w:num w:numId="123" w16cid:durableId="1576862928">
    <w:abstractNumId w:val="28"/>
  </w:num>
  <w:num w:numId="124" w16cid:durableId="521015229">
    <w:abstractNumId w:val="108"/>
  </w:num>
  <w:num w:numId="125" w16cid:durableId="1637880032">
    <w:abstractNumId w:val="128"/>
  </w:num>
  <w:num w:numId="126" w16cid:durableId="1730105257">
    <w:abstractNumId w:val="31"/>
  </w:num>
  <w:num w:numId="127" w16cid:durableId="678779298">
    <w:abstractNumId w:val="85"/>
  </w:num>
  <w:num w:numId="128" w16cid:durableId="1775006478">
    <w:abstractNumId w:val="135"/>
  </w:num>
  <w:num w:numId="129" w16cid:durableId="2067755723">
    <w:abstractNumId w:val="75"/>
  </w:num>
  <w:num w:numId="130" w16cid:durableId="1906409190">
    <w:abstractNumId w:val="52"/>
  </w:num>
  <w:num w:numId="131" w16cid:durableId="936600223">
    <w:abstractNumId w:val="13"/>
  </w:num>
  <w:num w:numId="132" w16cid:durableId="1920169864">
    <w:abstractNumId w:val="77"/>
  </w:num>
  <w:num w:numId="133" w16cid:durableId="2004507048">
    <w:abstractNumId w:val="143"/>
  </w:num>
  <w:num w:numId="134" w16cid:durableId="60754397">
    <w:abstractNumId w:val="73"/>
  </w:num>
  <w:num w:numId="135" w16cid:durableId="915018316">
    <w:abstractNumId w:val="62"/>
    <w:lvlOverride w:ilvl="0">
      <w:startOverride w:val="1"/>
    </w:lvlOverride>
  </w:num>
  <w:num w:numId="136" w16cid:durableId="1009874566">
    <w:abstractNumId w:val="80"/>
    <w:lvlOverride w:ilvl="0">
      <w:startOverride w:val="2"/>
    </w:lvlOverride>
  </w:num>
  <w:num w:numId="137" w16cid:durableId="760027701">
    <w:abstractNumId w:val="6"/>
    <w:lvlOverride w:ilvl="0">
      <w:startOverride w:val="3"/>
    </w:lvlOverride>
  </w:num>
  <w:num w:numId="138" w16cid:durableId="652685522">
    <w:abstractNumId w:val="70"/>
  </w:num>
  <w:num w:numId="139" w16cid:durableId="1713995332">
    <w:abstractNumId w:val="111"/>
  </w:num>
  <w:num w:numId="140" w16cid:durableId="1833521238">
    <w:abstractNumId w:val="40"/>
  </w:num>
  <w:num w:numId="141" w16cid:durableId="1718822043">
    <w:abstractNumId w:val="68"/>
  </w:num>
  <w:num w:numId="142" w16cid:durableId="11957570">
    <w:abstractNumId w:val="142"/>
  </w:num>
  <w:num w:numId="143" w16cid:durableId="773597241">
    <w:abstractNumId w:val="61"/>
  </w:num>
  <w:num w:numId="144" w16cid:durableId="1882548982">
    <w:abstractNumId w:val="110"/>
  </w:num>
  <w:num w:numId="145" w16cid:durableId="2047368586">
    <w:abstractNumId w:val="19"/>
  </w:num>
  <w:num w:numId="146" w16cid:durableId="1237520248">
    <w:abstractNumId w:val="141"/>
  </w:num>
  <w:num w:numId="147" w16cid:durableId="275910408">
    <w:abstractNumId w:val="25"/>
  </w:num>
  <w:num w:numId="148" w16cid:durableId="1514949612">
    <w:abstractNumId w:val="95"/>
  </w:num>
  <w:num w:numId="149" w16cid:durableId="1359887965">
    <w:abstractNumId w:val="121"/>
  </w:num>
  <w:num w:numId="150" w16cid:durableId="286788358">
    <w:abstractNumId w:val="71"/>
  </w:num>
  <w:num w:numId="151" w16cid:durableId="1555921978">
    <w:abstractNumId w:val="35"/>
  </w:num>
  <w:num w:numId="152" w16cid:durableId="1303458705">
    <w:abstractNumId w:val="74"/>
  </w:num>
  <w:num w:numId="153" w16cid:durableId="1430736650">
    <w:abstractNumId w:val="20"/>
  </w:num>
  <w:num w:numId="154" w16cid:durableId="1000498075">
    <w:abstractNumId w:val="21"/>
  </w:num>
  <w:num w:numId="155" w16cid:durableId="1232615030">
    <w:abstractNumId w:val="3"/>
  </w:num>
  <w:num w:numId="156" w16cid:durableId="2064939443">
    <w:abstractNumId w:val="1"/>
  </w:num>
  <w:num w:numId="157" w16cid:durableId="324741907">
    <w:abstractNumId w:val="24"/>
  </w:num>
  <w:num w:numId="158" w16cid:durableId="1911116068">
    <w:abstractNumId w:val="72"/>
  </w:num>
  <w:num w:numId="159" w16cid:durableId="560870304">
    <w:abstractNumId w:val="14"/>
  </w:num>
  <w:num w:numId="160" w16cid:durableId="720709425">
    <w:abstractNumId w:val="3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33E"/>
    <w:rsid w:val="00031B4E"/>
    <w:rsid w:val="00035D63"/>
    <w:rsid w:val="000473A6"/>
    <w:rsid w:val="00050703"/>
    <w:rsid w:val="0005401A"/>
    <w:rsid w:val="0006046A"/>
    <w:rsid w:val="000622AE"/>
    <w:rsid w:val="00077A7E"/>
    <w:rsid w:val="00082F67"/>
    <w:rsid w:val="000A1E7E"/>
    <w:rsid w:val="000C02D6"/>
    <w:rsid w:val="000D19D0"/>
    <w:rsid w:val="000E6CB6"/>
    <w:rsid w:val="00112B49"/>
    <w:rsid w:val="00121F5B"/>
    <w:rsid w:val="00136A0F"/>
    <w:rsid w:val="001428FA"/>
    <w:rsid w:val="001A07B0"/>
    <w:rsid w:val="001A1442"/>
    <w:rsid w:val="001A6D48"/>
    <w:rsid w:val="001C7314"/>
    <w:rsid w:val="001D2373"/>
    <w:rsid w:val="001E1BD1"/>
    <w:rsid w:val="001F7850"/>
    <w:rsid w:val="00213A3C"/>
    <w:rsid w:val="0021533E"/>
    <w:rsid w:val="00232328"/>
    <w:rsid w:val="00240E91"/>
    <w:rsid w:val="002948A4"/>
    <w:rsid w:val="002B260A"/>
    <w:rsid w:val="002B50A1"/>
    <w:rsid w:val="002B591A"/>
    <w:rsid w:val="002C2AD9"/>
    <w:rsid w:val="002E46DA"/>
    <w:rsid w:val="002E4C17"/>
    <w:rsid w:val="002E57A6"/>
    <w:rsid w:val="002F66B7"/>
    <w:rsid w:val="0031058A"/>
    <w:rsid w:val="00325FAE"/>
    <w:rsid w:val="00356A28"/>
    <w:rsid w:val="00370639"/>
    <w:rsid w:val="00376718"/>
    <w:rsid w:val="0038551A"/>
    <w:rsid w:val="00391E23"/>
    <w:rsid w:val="00392B6F"/>
    <w:rsid w:val="003A55DA"/>
    <w:rsid w:val="003E7DD3"/>
    <w:rsid w:val="003F1513"/>
    <w:rsid w:val="003F612F"/>
    <w:rsid w:val="00420754"/>
    <w:rsid w:val="00451C1D"/>
    <w:rsid w:val="00457442"/>
    <w:rsid w:val="00475954"/>
    <w:rsid w:val="004B35BE"/>
    <w:rsid w:val="004B5DD8"/>
    <w:rsid w:val="004C3A12"/>
    <w:rsid w:val="004C5779"/>
    <w:rsid w:val="004C7C16"/>
    <w:rsid w:val="004E3AE2"/>
    <w:rsid w:val="004E7B01"/>
    <w:rsid w:val="004F5E5E"/>
    <w:rsid w:val="00500B3F"/>
    <w:rsid w:val="005016C6"/>
    <w:rsid w:val="00516958"/>
    <w:rsid w:val="00562E82"/>
    <w:rsid w:val="00564A88"/>
    <w:rsid w:val="00576A20"/>
    <w:rsid w:val="00586BC5"/>
    <w:rsid w:val="005924C2"/>
    <w:rsid w:val="005D10B2"/>
    <w:rsid w:val="005D6EBA"/>
    <w:rsid w:val="005E505A"/>
    <w:rsid w:val="005F64F6"/>
    <w:rsid w:val="006042D9"/>
    <w:rsid w:val="00607A05"/>
    <w:rsid w:val="00623BA5"/>
    <w:rsid w:val="0065300C"/>
    <w:rsid w:val="00653CF3"/>
    <w:rsid w:val="00656611"/>
    <w:rsid w:val="00661038"/>
    <w:rsid w:val="00680124"/>
    <w:rsid w:val="006C19D4"/>
    <w:rsid w:val="006D28EB"/>
    <w:rsid w:val="006D513A"/>
    <w:rsid w:val="00703846"/>
    <w:rsid w:val="00725DE8"/>
    <w:rsid w:val="007379C2"/>
    <w:rsid w:val="00753B95"/>
    <w:rsid w:val="00777724"/>
    <w:rsid w:val="0078193B"/>
    <w:rsid w:val="0078546D"/>
    <w:rsid w:val="00795F76"/>
    <w:rsid w:val="007A5859"/>
    <w:rsid w:val="007B4946"/>
    <w:rsid w:val="007F0B25"/>
    <w:rsid w:val="00813811"/>
    <w:rsid w:val="00817E46"/>
    <w:rsid w:val="00823674"/>
    <w:rsid w:val="00825659"/>
    <w:rsid w:val="00827590"/>
    <w:rsid w:val="0083720A"/>
    <w:rsid w:val="0084063A"/>
    <w:rsid w:val="0085780D"/>
    <w:rsid w:val="00857F9D"/>
    <w:rsid w:val="00860A08"/>
    <w:rsid w:val="00860D83"/>
    <w:rsid w:val="00863149"/>
    <w:rsid w:val="0086763A"/>
    <w:rsid w:val="0087331D"/>
    <w:rsid w:val="00882429"/>
    <w:rsid w:val="008852B0"/>
    <w:rsid w:val="008953F3"/>
    <w:rsid w:val="008A44B7"/>
    <w:rsid w:val="008C5BFE"/>
    <w:rsid w:val="008D104F"/>
    <w:rsid w:val="008D7F6C"/>
    <w:rsid w:val="008E1C2C"/>
    <w:rsid w:val="00905EB9"/>
    <w:rsid w:val="00906552"/>
    <w:rsid w:val="0091419E"/>
    <w:rsid w:val="009158F0"/>
    <w:rsid w:val="00916B06"/>
    <w:rsid w:val="009322A4"/>
    <w:rsid w:val="0093439F"/>
    <w:rsid w:val="00936045"/>
    <w:rsid w:val="00987F6A"/>
    <w:rsid w:val="0099247E"/>
    <w:rsid w:val="009B09A6"/>
    <w:rsid w:val="009E0770"/>
    <w:rsid w:val="00A2123D"/>
    <w:rsid w:val="00A3304D"/>
    <w:rsid w:val="00A37F65"/>
    <w:rsid w:val="00A42A8A"/>
    <w:rsid w:val="00A615FA"/>
    <w:rsid w:val="00A676CA"/>
    <w:rsid w:val="00A7597D"/>
    <w:rsid w:val="00A83CA4"/>
    <w:rsid w:val="00A8589D"/>
    <w:rsid w:val="00AA7271"/>
    <w:rsid w:val="00AB2235"/>
    <w:rsid w:val="00AC2537"/>
    <w:rsid w:val="00AC26BC"/>
    <w:rsid w:val="00AC2FCB"/>
    <w:rsid w:val="00AD47D5"/>
    <w:rsid w:val="00AE007B"/>
    <w:rsid w:val="00B054AC"/>
    <w:rsid w:val="00B30722"/>
    <w:rsid w:val="00B776EA"/>
    <w:rsid w:val="00B8714B"/>
    <w:rsid w:val="00BA08A1"/>
    <w:rsid w:val="00BA72D0"/>
    <w:rsid w:val="00BB68BB"/>
    <w:rsid w:val="00BC06E2"/>
    <w:rsid w:val="00BF4339"/>
    <w:rsid w:val="00C27A0F"/>
    <w:rsid w:val="00C34246"/>
    <w:rsid w:val="00C67B59"/>
    <w:rsid w:val="00C70349"/>
    <w:rsid w:val="00C81A49"/>
    <w:rsid w:val="00C86F00"/>
    <w:rsid w:val="00C969D5"/>
    <w:rsid w:val="00CA6607"/>
    <w:rsid w:val="00CE1118"/>
    <w:rsid w:val="00CE16D8"/>
    <w:rsid w:val="00CE50F1"/>
    <w:rsid w:val="00D05064"/>
    <w:rsid w:val="00D077C1"/>
    <w:rsid w:val="00D2156A"/>
    <w:rsid w:val="00D25EE5"/>
    <w:rsid w:val="00D37745"/>
    <w:rsid w:val="00D47F8E"/>
    <w:rsid w:val="00D65A07"/>
    <w:rsid w:val="00D86476"/>
    <w:rsid w:val="00D95BA6"/>
    <w:rsid w:val="00DD0667"/>
    <w:rsid w:val="00DE6D08"/>
    <w:rsid w:val="00DF108E"/>
    <w:rsid w:val="00E0693A"/>
    <w:rsid w:val="00E0749D"/>
    <w:rsid w:val="00E1506A"/>
    <w:rsid w:val="00E22AB4"/>
    <w:rsid w:val="00E43707"/>
    <w:rsid w:val="00E47A66"/>
    <w:rsid w:val="00E85A15"/>
    <w:rsid w:val="00E87263"/>
    <w:rsid w:val="00EA1DF7"/>
    <w:rsid w:val="00EC31E9"/>
    <w:rsid w:val="00EC41AC"/>
    <w:rsid w:val="00EC502F"/>
    <w:rsid w:val="00EE7EB0"/>
    <w:rsid w:val="00EE7F2C"/>
    <w:rsid w:val="00F1006A"/>
    <w:rsid w:val="00F21AEF"/>
    <w:rsid w:val="00F503FE"/>
    <w:rsid w:val="00F56EF5"/>
    <w:rsid w:val="00F67503"/>
    <w:rsid w:val="00F769BD"/>
    <w:rsid w:val="00F86426"/>
    <w:rsid w:val="00F9495C"/>
    <w:rsid w:val="00F97A43"/>
    <w:rsid w:val="00FA0236"/>
    <w:rsid w:val="00FB0DAA"/>
    <w:rsid w:val="00FB35C1"/>
    <w:rsid w:val="00FB69AF"/>
    <w:rsid w:val="00FE57F7"/>
    <w:rsid w:val="00FF063E"/>
    <w:rsid w:val="00FF0CED"/>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64390"/>
  <w15:chartTrackingRefBased/>
  <w15:docId w15:val="{F46E5C45-2012-4001-8475-79CF4EF8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pPr>
      <w:outlineLvl w:val="9"/>
    </w:pPr>
  </w:style>
  <w:style w:type="paragraph" w:styleId="NoSpacing">
    <w:name w:val="No Spacing"/>
    <w:link w:val="NoSpacingChar"/>
    <w:uiPriority w:val="1"/>
    <w:qFormat/>
    <w:pPr>
      <w:spacing w:after="0" w:line="240" w:lineRule="auto"/>
    </w:pPr>
  </w:style>
  <w:style w:type="paragraph" w:styleId="ListParagraph">
    <w:name w:val="List Paragraph"/>
    <w:basedOn w:val="Normal"/>
    <w:uiPriority w:val="34"/>
    <w:qFormat/>
    <w:pPr>
      <w:ind w:left="720"/>
      <w:contextualSpacing/>
    </w:pPr>
  </w:style>
  <w:style w:type="character" w:customStyle="1" w:styleId="NoSpacingChar">
    <w:name w:val="No Spacing Char"/>
    <w:basedOn w:val="DefaultParagraphFont"/>
    <w:link w:val="NoSpacing"/>
    <w:uiPriority w:val="1"/>
    <w:rsid w:val="0021533E"/>
  </w:style>
  <w:style w:type="paragraph" w:styleId="Header">
    <w:name w:val="header"/>
    <w:basedOn w:val="Normal"/>
    <w:link w:val="HeaderChar"/>
    <w:uiPriority w:val="99"/>
    <w:unhideWhenUsed/>
    <w:rsid w:val="00215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33E"/>
  </w:style>
  <w:style w:type="paragraph" w:styleId="Footer">
    <w:name w:val="footer"/>
    <w:basedOn w:val="Normal"/>
    <w:link w:val="FooterChar"/>
    <w:uiPriority w:val="99"/>
    <w:unhideWhenUsed/>
    <w:rsid w:val="00215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33E"/>
  </w:style>
  <w:style w:type="character" w:styleId="PlaceholderText">
    <w:name w:val="Placeholder Text"/>
    <w:basedOn w:val="DefaultParagraphFont"/>
    <w:uiPriority w:val="99"/>
    <w:semiHidden/>
    <w:rsid w:val="0021533E"/>
    <w:rPr>
      <w:color w:val="808080"/>
    </w:rPr>
  </w:style>
  <w:style w:type="paragraph" w:styleId="TOC1">
    <w:name w:val="toc 1"/>
    <w:basedOn w:val="Normal"/>
    <w:next w:val="Normal"/>
    <w:autoRedefine/>
    <w:uiPriority w:val="39"/>
    <w:unhideWhenUsed/>
    <w:rsid w:val="00050703"/>
    <w:pPr>
      <w:spacing w:after="100"/>
    </w:pPr>
  </w:style>
  <w:style w:type="paragraph" w:styleId="TOC2">
    <w:name w:val="toc 2"/>
    <w:basedOn w:val="Normal"/>
    <w:next w:val="Normal"/>
    <w:autoRedefine/>
    <w:uiPriority w:val="39"/>
    <w:unhideWhenUsed/>
    <w:rsid w:val="00050703"/>
    <w:pPr>
      <w:spacing w:after="100"/>
      <w:ind w:left="220"/>
    </w:pPr>
  </w:style>
  <w:style w:type="character" w:styleId="Hyperlink">
    <w:name w:val="Hyperlink"/>
    <w:basedOn w:val="DefaultParagraphFont"/>
    <w:uiPriority w:val="99"/>
    <w:unhideWhenUsed/>
    <w:rsid w:val="00050703"/>
    <w:rPr>
      <w:color w:val="6B9F25" w:themeColor="hyperlink"/>
      <w:u w:val="single"/>
    </w:rPr>
  </w:style>
  <w:style w:type="paragraph" w:styleId="TOC3">
    <w:name w:val="toc 3"/>
    <w:basedOn w:val="Normal"/>
    <w:next w:val="Normal"/>
    <w:autoRedefine/>
    <w:uiPriority w:val="39"/>
    <w:unhideWhenUsed/>
    <w:rsid w:val="00EE7EB0"/>
    <w:pPr>
      <w:spacing w:after="100"/>
      <w:ind w:left="440"/>
    </w:pPr>
  </w:style>
  <w:style w:type="paragraph" w:styleId="BalloonText">
    <w:name w:val="Balloon Text"/>
    <w:basedOn w:val="Normal"/>
    <w:link w:val="BalloonTextChar"/>
    <w:uiPriority w:val="99"/>
    <w:semiHidden/>
    <w:unhideWhenUsed/>
    <w:rsid w:val="004B5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DD8"/>
    <w:rPr>
      <w:rFonts w:ascii="Segoe UI" w:hAnsi="Segoe UI" w:cs="Segoe UI"/>
      <w:sz w:val="18"/>
      <w:szCs w:val="18"/>
    </w:rPr>
  </w:style>
  <w:style w:type="paragraph" w:styleId="NormalWeb">
    <w:name w:val="Normal (Web)"/>
    <w:basedOn w:val="Normal"/>
    <w:uiPriority w:val="99"/>
    <w:semiHidden/>
    <w:unhideWhenUsed/>
    <w:rsid w:val="002B260A"/>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table" w:styleId="TableGrid">
    <w:name w:val="Table Grid"/>
    <w:basedOn w:val="TableNormal"/>
    <w:uiPriority w:val="39"/>
    <w:rsid w:val="001E1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93340">
      <w:bodyDiv w:val="1"/>
      <w:marLeft w:val="0"/>
      <w:marRight w:val="0"/>
      <w:marTop w:val="0"/>
      <w:marBottom w:val="0"/>
      <w:divBdr>
        <w:top w:val="none" w:sz="0" w:space="0" w:color="auto"/>
        <w:left w:val="none" w:sz="0" w:space="0" w:color="auto"/>
        <w:bottom w:val="none" w:sz="0" w:space="0" w:color="auto"/>
        <w:right w:val="none" w:sz="0" w:space="0" w:color="auto"/>
      </w:divBdr>
    </w:div>
    <w:div w:id="392121475">
      <w:bodyDiv w:val="1"/>
      <w:marLeft w:val="0"/>
      <w:marRight w:val="0"/>
      <w:marTop w:val="0"/>
      <w:marBottom w:val="0"/>
      <w:divBdr>
        <w:top w:val="none" w:sz="0" w:space="0" w:color="auto"/>
        <w:left w:val="none" w:sz="0" w:space="0" w:color="auto"/>
        <w:bottom w:val="none" w:sz="0" w:space="0" w:color="auto"/>
        <w:right w:val="none" w:sz="0" w:space="0" w:color="auto"/>
      </w:divBdr>
    </w:div>
    <w:div w:id="517962989">
      <w:bodyDiv w:val="1"/>
      <w:marLeft w:val="0"/>
      <w:marRight w:val="0"/>
      <w:marTop w:val="0"/>
      <w:marBottom w:val="0"/>
      <w:divBdr>
        <w:top w:val="none" w:sz="0" w:space="0" w:color="auto"/>
        <w:left w:val="none" w:sz="0" w:space="0" w:color="auto"/>
        <w:bottom w:val="none" w:sz="0" w:space="0" w:color="auto"/>
        <w:right w:val="none" w:sz="0" w:space="0" w:color="auto"/>
      </w:divBdr>
    </w:div>
    <w:div w:id="604701633">
      <w:bodyDiv w:val="1"/>
      <w:marLeft w:val="0"/>
      <w:marRight w:val="0"/>
      <w:marTop w:val="0"/>
      <w:marBottom w:val="0"/>
      <w:divBdr>
        <w:top w:val="none" w:sz="0" w:space="0" w:color="auto"/>
        <w:left w:val="none" w:sz="0" w:space="0" w:color="auto"/>
        <w:bottom w:val="none" w:sz="0" w:space="0" w:color="auto"/>
        <w:right w:val="none" w:sz="0" w:space="0" w:color="auto"/>
      </w:divBdr>
      <w:divsChild>
        <w:div w:id="127480553">
          <w:marLeft w:val="0"/>
          <w:marRight w:val="0"/>
          <w:marTop w:val="0"/>
          <w:marBottom w:val="0"/>
          <w:divBdr>
            <w:top w:val="none" w:sz="0" w:space="0" w:color="auto"/>
            <w:left w:val="none" w:sz="0" w:space="0" w:color="auto"/>
            <w:bottom w:val="none" w:sz="0" w:space="0" w:color="auto"/>
            <w:right w:val="none" w:sz="0" w:space="0" w:color="auto"/>
          </w:divBdr>
          <w:divsChild>
            <w:div w:id="1456870902">
              <w:marLeft w:val="0"/>
              <w:marRight w:val="0"/>
              <w:marTop w:val="0"/>
              <w:marBottom w:val="0"/>
              <w:divBdr>
                <w:top w:val="none" w:sz="0" w:space="0" w:color="auto"/>
                <w:left w:val="none" w:sz="0" w:space="0" w:color="auto"/>
                <w:bottom w:val="none" w:sz="0" w:space="0" w:color="auto"/>
                <w:right w:val="none" w:sz="0" w:space="0" w:color="auto"/>
              </w:divBdr>
              <w:divsChild>
                <w:div w:id="1474714863">
                  <w:marLeft w:val="0"/>
                  <w:marRight w:val="0"/>
                  <w:marTop w:val="0"/>
                  <w:marBottom w:val="0"/>
                  <w:divBdr>
                    <w:top w:val="none" w:sz="0" w:space="0" w:color="auto"/>
                    <w:left w:val="none" w:sz="0" w:space="0" w:color="auto"/>
                    <w:bottom w:val="none" w:sz="0" w:space="0" w:color="auto"/>
                    <w:right w:val="none" w:sz="0" w:space="0" w:color="auto"/>
                  </w:divBdr>
                  <w:divsChild>
                    <w:div w:id="91510382">
                      <w:marLeft w:val="0"/>
                      <w:marRight w:val="0"/>
                      <w:marTop w:val="0"/>
                      <w:marBottom w:val="0"/>
                      <w:divBdr>
                        <w:top w:val="none" w:sz="0" w:space="0" w:color="auto"/>
                        <w:left w:val="none" w:sz="0" w:space="0" w:color="auto"/>
                        <w:bottom w:val="none" w:sz="0" w:space="0" w:color="auto"/>
                        <w:right w:val="none" w:sz="0" w:space="0" w:color="auto"/>
                      </w:divBdr>
                      <w:divsChild>
                        <w:div w:id="173762831">
                          <w:marLeft w:val="0"/>
                          <w:marRight w:val="0"/>
                          <w:marTop w:val="0"/>
                          <w:marBottom w:val="0"/>
                          <w:divBdr>
                            <w:top w:val="none" w:sz="0" w:space="0" w:color="auto"/>
                            <w:left w:val="none" w:sz="0" w:space="0" w:color="auto"/>
                            <w:bottom w:val="none" w:sz="0" w:space="0" w:color="auto"/>
                            <w:right w:val="none" w:sz="0" w:space="0" w:color="auto"/>
                          </w:divBdr>
                          <w:divsChild>
                            <w:div w:id="49938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294507">
      <w:bodyDiv w:val="1"/>
      <w:marLeft w:val="0"/>
      <w:marRight w:val="0"/>
      <w:marTop w:val="0"/>
      <w:marBottom w:val="0"/>
      <w:divBdr>
        <w:top w:val="none" w:sz="0" w:space="0" w:color="auto"/>
        <w:left w:val="none" w:sz="0" w:space="0" w:color="auto"/>
        <w:bottom w:val="none" w:sz="0" w:space="0" w:color="auto"/>
        <w:right w:val="none" w:sz="0" w:space="0" w:color="auto"/>
      </w:divBdr>
    </w:div>
    <w:div w:id="714425724">
      <w:bodyDiv w:val="1"/>
      <w:marLeft w:val="0"/>
      <w:marRight w:val="0"/>
      <w:marTop w:val="0"/>
      <w:marBottom w:val="0"/>
      <w:divBdr>
        <w:top w:val="none" w:sz="0" w:space="0" w:color="auto"/>
        <w:left w:val="none" w:sz="0" w:space="0" w:color="auto"/>
        <w:bottom w:val="none" w:sz="0" w:space="0" w:color="auto"/>
        <w:right w:val="none" w:sz="0" w:space="0" w:color="auto"/>
      </w:divBdr>
    </w:div>
    <w:div w:id="751244898">
      <w:bodyDiv w:val="1"/>
      <w:marLeft w:val="0"/>
      <w:marRight w:val="0"/>
      <w:marTop w:val="0"/>
      <w:marBottom w:val="0"/>
      <w:divBdr>
        <w:top w:val="none" w:sz="0" w:space="0" w:color="auto"/>
        <w:left w:val="none" w:sz="0" w:space="0" w:color="auto"/>
        <w:bottom w:val="none" w:sz="0" w:space="0" w:color="auto"/>
        <w:right w:val="none" w:sz="0" w:space="0" w:color="auto"/>
      </w:divBdr>
    </w:div>
    <w:div w:id="751969027">
      <w:bodyDiv w:val="1"/>
      <w:marLeft w:val="0"/>
      <w:marRight w:val="0"/>
      <w:marTop w:val="0"/>
      <w:marBottom w:val="0"/>
      <w:divBdr>
        <w:top w:val="none" w:sz="0" w:space="0" w:color="auto"/>
        <w:left w:val="none" w:sz="0" w:space="0" w:color="auto"/>
        <w:bottom w:val="none" w:sz="0" w:space="0" w:color="auto"/>
        <w:right w:val="none" w:sz="0" w:space="0" w:color="auto"/>
      </w:divBdr>
    </w:div>
    <w:div w:id="825048863">
      <w:bodyDiv w:val="1"/>
      <w:marLeft w:val="0"/>
      <w:marRight w:val="0"/>
      <w:marTop w:val="0"/>
      <w:marBottom w:val="0"/>
      <w:divBdr>
        <w:top w:val="none" w:sz="0" w:space="0" w:color="auto"/>
        <w:left w:val="none" w:sz="0" w:space="0" w:color="auto"/>
        <w:bottom w:val="none" w:sz="0" w:space="0" w:color="auto"/>
        <w:right w:val="none" w:sz="0" w:space="0" w:color="auto"/>
      </w:divBdr>
    </w:div>
    <w:div w:id="855537939">
      <w:bodyDiv w:val="1"/>
      <w:marLeft w:val="0"/>
      <w:marRight w:val="0"/>
      <w:marTop w:val="0"/>
      <w:marBottom w:val="0"/>
      <w:divBdr>
        <w:top w:val="none" w:sz="0" w:space="0" w:color="auto"/>
        <w:left w:val="none" w:sz="0" w:space="0" w:color="auto"/>
        <w:bottom w:val="none" w:sz="0" w:space="0" w:color="auto"/>
        <w:right w:val="none" w:sz="0" w:space="0" w:color="auto"/>
      </w:divBdr>
    </w:div>
    <w:div w:id="942107869">
      <w:bodyDiv w:val="1"/>
      <w:marLeft w:val="0"/>
      <w:marRight w:val="0"/>
      <w:marTop w:val="0"/>
      <w:marBottom w:val="0"/>
      <w:divBdr>
        <w:top w:val="none" w:sz="0" w:space="0" w:color="auto"/>
        <w:left w:val="none" w:sz="0" w:space="0" w:color="auto"/>
        <w:bottom w:val="none" w:sz="0" w:space="0" w:color="auto"/>
        <w:right w:val="none" w:sz="0" w:space="0" w:color="auto"/>
      </w:divBdr>
    </w:div>
    <w:div w:id="956133761">
      <w:bodyDiv w:val="1"/>
      <w:marLeft w:val="0"/>
      <w:marRight w:val="0"/>
      <w:marTop w:val="0"/>
      <w:marBottom w:val="0"/>
      <w:divBdr>
        <w:top w:val="none" w:sz="0" w:space="0" w:color="auto"/>
        <w:left w:val="none" w:sz="0" w:space="0" w:color="auto"/>
        <w:bottom w:val="none" w:sz="0" w:space="0" w:color="auto"/>
        <w:right w:val="none" w:sz="0" w:space="0" w:color="auto"/>
      </w:divBdr>
    </w:div>
    <w:div w:id="971404025">
      <w:bodyDiv w:val="1"/>
      <w:marLeft w:val="0"/>
      <w:marRight w:val="0"/>
      <w:marTop w:val="0"/>
      <w:marBottom w:val="0"/>
      <w:divBdr>
        <w:top w:val="none" w:sz="0" w:space="0" w:color="auto"/>
        <w:left w:val="none" w:sz="0" w:space="0" w:color="auto"/>
        <w:bottom w:val="none" w:sz="0" w:space="0" w:color="auto"/>
        <w:right w:val="none" w:sz="0" w:space="0" w:color="auto"/>
      </w:divBdr>
    </w:div>
    <w:div w:id="1041903072">
      <w:bodyDiv w:val="1"/>
      <w:marLeft w:val="0"/>
      <w:marRight w:val="0"/>
      <w:marTop w:val="0"/>
      <w:marBottom w:val="0"/>
      <w:divBdr>
        <w:top w:val="none" w:sz="0" w:space="0" w:color="auto"/>
        <w:left w:val="none" w:sz="0" w:space="0" w:color="auto"/>
        <w:bottom w:val="none" w:sz="0" w:space="0" w:color="auto"/>
        <w:right w:val="none" w:sz="0" w:space="0" w:color="auto"/>
      </w:divBdr>
    </w:div>
    <w:div w:id="1062362390">
      <w:bodyDiv w:val="1"/>
      <w:marLeft w:val="0"/>
      <w:marRight w:val="0"/>
      <w:marTop w:val="0"/>
      <w:marBottom w:val="0"/>
      <w:divBdr>
        <w:top w:val="none" w:sz="0" w:space="0" w:color="auto"/>
        <w:left w:val="none" w:sz="0" w:space="0" w:color="auto"/>
        <w:bottom w:val="none" w:sz="0" w:space="0" w:color="auto"/>
        <w:right w:val="none" w:sz="0" w:space="0" w:color="auto"/>
      </w:divBdr>
      <w:divsChild>
        <w:div w:id="159004063">
          <w:marLeft w:val="0"/>
          <w:marRight w:val="0"/>
          <w:marTop w:val="0"/>
          <w:marBottom w:val="0"/>
          <w:divBdr>
            <w:top w:val="none" w:sz="0" w:space="0" w:color="auto"/>
            <w:left w:val="none" w:sz="0" w:space="0" w:color="auto"/>
            <w:bottom w:val="none" w:sz="0" w:space="0" w:color="auto"/>
            <w:right w:val="none" w:sz="0" w:space="0" w:color="auto"/>
          </w:divBdr>
          <w:divsChild>
            <w:div w:id="205966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41255">
      <w:bodyDiv w:val="1"/>
      <w:marLeft w:val="0"/>
      <w:marRight w:val="0"/>
      <w:marTop w:val="0"/>
      <w:marBottom w:val="0"/>
      <w:divBdr>
        <w:top w:val="none" w:sz="0" w:space="0" w:color="auto"/>
        <w:left w:val="none" w:sz="0" w:space="0" w:color="auto"/>
        <w:bottom w:val="none" w:sz="0" w:space="0" w:color="auto"/>
        <w:right w:val="none" w:sz="0" w:space="0" w:color="auto"/>
      </w:divBdr>
    </w:div>
    <w:div w:id="1077174151">
      <w:bodyDiv w:val="1"/>
      <w:marLeft w:val="0"/>
      <w:marRight w:val="0"/>
      <w:marTop w:val="0"/>
      <w:marBottom w:val="0"/>
      <w:divBdr>
        <w:top w:val="none" w:sz="0" w:space="0" w:color="auto"/>
        <w:left w:val="none" w:sz="0" w:space="0" w:color="auto"/>
        <w:bottom w:val="none" w:sz="0" w:space="0" w:color="auto"/>
        <w:right w:val="none" w:sz="0" w:space="0" w:color="auto"/>
      </w:divBdr>
    </w:div>
    <w:div w:id="1135441898">
      <w:bodyDiv w:val="1"/>
      <w:marLeft w:val="0"/>
      <w:marRight w:val="0"/>
      <w:marTop w:val="0"/>
      <w:marBottom w:val="0"/>
      <w:divBdr>
        <w:top w:val="none" w:sz="0" w:space="0" w:color="auto"/>
        <w:left w:val="none" w:sz="0" w:space="0" w:color="auto"/>
        <w:bottom w:val="none" w:sz="0" w:space="0" w:color="auto"/>
        <w:right w:val="none" w:sz="0" w:space="0" w:color="auto"/>
      </w:divBdr>
    </w:div>
    <w:div w:id="1334987224">
      <w:bodyDiv w:val="1"/>
      <w:marLeft w:val="0"/>
      <w:marRight w:val="0"/>
      <w:marTop w:val="0"/>
      <w:marBottom w:val="0"/>
      <w:divBdr>
        <w:top w:val="none" w:sz="0" w:space="0" w:color="auto"/>
        <w:left w:val="none" w:sz="0" w:space="0" w:color="auto"/>
        <w:bottom w:val="none" w:sz="0" w:space="0" w:color="auto"/>
        <w:right w:val="none" w:sz="0" w:space="0" w:color="auto"/>
      </w:divBdr>
      <w:divsChild>
        <w:div w:id="100032517">
          <w:marLeft w:val="0"/>
          <w:marRight w:val="0"/>
          <w:marTop w:val="0"/>
          <w:marBottom w:val="0"/>
          <w:divBdr>
            <w:top w:val="none" w:sz="0" w:space="0" w:color="auto"/>
            <w:left w:val="none" w:sz="0" w:space="0" w:color="auto"/>
            <w:bottom w:val="none" w:sz="0" w:space="0" w:color="auto"/>
            <w:right w:val="none" w:sz="0" w:space="0" w:color="auto"/>
          </w:divBdr>
          <w:divsChild>
            <w:div w:id="3303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1110">
      <w:bodyDiv w:val="1"/>
      <w:marLeft w:val="0"/>
      <w:marRight w:val="0"/>
      <w:marTop w:val="0"/>
      <w:marBottom w:val="0"/>
      <w:divBdr>
        <w:top w:val="none" w:sz="0" w:space="0" w:color="auto"/>
        <w:left w:val="none" w:sz="0" w:space="0" w:color="auto"/>
        <w:bottom w:val="none" w:sz="0" w:space="0" w:color="auto"/>
        <w:right w:val="none" w:sz="0" w:space="0" w:color="auto"/>
      </w:divBdr>
    </w:div>
    <w:div w:id="1582639237">
      <w:bodyDiv w:val="1"/>
      <w:marLeft w:val="0"/>
      <w:marRight w:val="0"/>
      <w:marTop w:val="0"/>
      <w:marBottom w:val="0"/>
      <w:divBdr>
        <w:top w:val="none" w:sz="0" w:space="0" w:color="auto"/>
        <w:left w:val="none" w:sz="0" w:space="0" w:color="auto"/>
        <w:bottom w:val="none" w:sz="0" w:space="0" w:color="auto"/>
        <w:right w:val="none" w:sz="0" w:space="0" w:color="auto"/>
      </w:divBdr>
    </w:div>
    <w:div w:id="1602179031">
      <w:bodyDiv w:val="1"/>
      <w:marLeft w:val="0"/>
      <w:marRight w:val="0"/>
      <w:marTop w:val="0"/>
      <w:marBottom w:val="0"/>
      <w:divBdr>
        <w:top w:val="none" w:sz="0" w:space="0" w:color="auto"/>
        <w:left w:val="none" w:sz="0" w:space="0" w:color="auto"/>
        <w:bottom w:val="none" w:sz="0" w:space="0" w:color="auto"/>
        <w:right w:val="none" w:sz="0" w:space="0" w:color="auto"/>
      </w:divBdr>
    </w:div>
    <w:div w:id="1717386373">
      <w:bodyDiv w:val="1"/>
      <w:marLeft w:val="0"/>
      <w:marRight w:val="0"/>
      <w:marTop w:val="0"/>
      <w:marBottom w:val="0"/>
      <w:divBdr>
        <w:top w:val="none" w:sz="0" w:space="0" w:color="auto"/>
        <w:left w:val="none" w:sz="0" w:space="0" w:color="auto"/>
        <w:bottom w:val="none" w:sz="0" w:space="0" w:color="auto"/>
        <w:right w:val="none" w:sz="0" w:space="0" w:color="auto"/>
      </w:divBdr>
    </w:div>
    <w:div w:id="1774396170">
      <w:bodyDiv w:val="1"/>
      <w:marLeft w:val="0"/>
      <w:marRight w:val="0"/>
      <w:marTop w:val="0"/>
      <w:marBottom w:val="0"/>
      <w:divBdr>
        <w:top w:val="none" w:sz="0" w:space="0" w:color="auto"/>
        <w:left w:val="none" w:sz="0" w:space="0" w:color="auto"/>
        <w:bottom w:val="none" w:sz="0" w:space="0" w:color="auto"/>
        <w:right w:val="none" w:sz="0" w:space="0" w:color="auto"/>
      </w:divBdr>
    </w:div>
    <w:div w:id="1808548062">
      <w:bodyDiv w:val="1"/>
      <w:marLeft w:val="0"/>
      <w:marRight w:val="0"/>
      <w:marTop w:val="0"/>
      <w:marBottom w:val="0"/>
      <w:divBdr>
        <w:top w:val="none" w:sz="0" w:space="0" w:color="auto"/>
        <w:left w:val="none" w:sz="0" w:space="0" w:color="auto"/>
        <w:bottom w:val="none" w:sz="0" w:space="0" w:color="auto"/>
        <w:right w:val="none" w:sz="0" w:space="0" w:color="auto"/>
      </w:divBdr>
      <w:divsChild>
        <w:div w:id="199712881">
          <w:marLeft w:val="0"/>
          <w:marRight w:val="0"/>
          <w:marTop w:val="0"/>
          <w:marBottom w:val="0"/>
          <w:divBdr>
            <w:top w:val="none" w:sz="0" w:space="0" w:color="auto"/>
            <w:left w:val="none" w:sz="0" w:space="0" w:color="auto"/>
            <w:bottom w:val="none" w:sz="0" w:space="0" w:color="auto"/>
            <w:right w:val="none" w:sz="0" w:space="0" w:color="auto"/>
          </w:divBdr>
          <w:divsChild>
            <w:div w:id="1149055006">
              <w:marLeft w:val="0"/>
              <w:marRight w:val="0"/>
              <w:marTop w:val="0"/>
              <w:marBottom w:val="0"/>
              <w:divBdr>
                <w:top w:val="none" w:sz="0" w:space="0" w:color="auto"/>
                <w:left w:val="none" w:sz="0" w:space="0" w:color="auto"/>
                <w:bottom w:val="none" w:sz="0" w:space="0" w:color="auto"/>
                <w:right w:val="none" w:sz="0" w:space="0" w:color="auto"/>
              </w:divBdr>
              <w:divsChild>
                <w:div w:id="672417608">
                  <w:marLeft w:val="0"/>
                  <w:marRight w:val="0"/>
                  <w:marTop w:val="0"/>
                  <w:marBottom w:val="0"/>
                  <w:divBdr>
                    <w:top w:val="none" w:sz="0" w:space="0" w:color="auto"/>
                    <w:left w:val="none" w:sz="0" w:space="0" w:color="auto"/>
                    <w:bottom w:val="none" w:sz="0" w:space="0" w:color="auto"/>
                    <w:right w:val="none" w:sz="0" w:space="0" w:color="auto"/>
                  </w:divBdr>
                  <w:divsChild>
                    <w:div w:id="1963922271">
                      <w:marLeft w:val="0"/>
                      <w:marRight w:val="0"/>
                      <w:marTop w:val="0"/>
                      <w:marBottom w:val="0"/>
                      <w:divBdr>
                        <w:top w:val="none" w:sz="0" w:space="0" w:color="auto"/>
                        <w:left w:val="none" w:sz="0" w:space="0" w:color="auto"/>
                        <w:bottom w:val="none" w:sz="0" w:space="0" w:color="auto"/>
                        <w:right w:val="none" w:sz="0" w:space="0" w:color="auto"/>
                      </w:divBdr>
                      <w:divsChild>
                        <w:div w:id="1721396992">
                          <w:marLeft w:val="0"/>
                          <w:marRight w:val="0"/>
                          <w:marTop w:val="0"/>
                          <w:marBottom w:val="0"/>
                          <w:divBdr>
                            <w:top w:val="none" w:sz="0" w:space="0" w:color="auto"/>
                            <w:left w:val="none" w:sz="0" w:space="0" w:color="auto"/>
                            <w:bottom w:val="none" w:sz="0" w:space="0" w:color="auto"/>
                            <w:right w:val="none" w:sz="0" w:space="0" w:color="auto"/>
                          </w:divBdr>
                          <w:divsChild>
                            <w:div w:id="61198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557251">
      <w:bodyDiv w:val="1"/>
      <w:marLeft w:val="0"/>
      <w:marRight w:val="0"/>
      <w:marTop w:val="0"/>
      <w:marBottom w:val="0"/>
      <w:divBdr>
        <w:top w:val="none" w:sz="0" w:space="0" w:color="auto"/>
        <w:left w:val="none" w:sz="0" w:space="0" w:color="auto"/>
        <w:bottom w:val="none" w:sz="0" w:space="0" w:color="auto"/>
        <w:right w:val="none" w:sz="0" w:space="0" w:color="auto"/>
      </w:divBdr>
    </w:div>
    <w:div w:id="1891650916">
      <w:bodyDiv w:val="1"/>
      <w:marLeft w:val="0"/>
      <w:marRight w:val="0"/>
      <w:marTop w:val="0"/>
      <w:marBottom w:val="0"/>
      <w:divBdr>
        <w:top w:val="none" w:sz="0" w:space="0" w:color="auto"/>
        <w:left w:val="none" w:sz="0" w:space="0" w:color="auto"/>
        <w:bottom w:val="none" w:sz="0" w:space="0" w:color="auto"/>
        <w:right w:val="none" w:sz="0" w:space="0" w:color="auto"/>
      </w:divBdr>
    </w:div>
    <w:div w:id="1921517863">
      <w:bodyDiv w:val="1"/>
      <w:marLeft w:val="0"/>
      <w:marRight w:val="0"/>
      <w:marTop w:val="0"/>
      <w:marBottom w:val="0"/>
      <w:divBdr>
        <w:top w:val="none" w:sz="0" w:space="0" w:color="auto"/>
        <w:left w:val="none" w:sz="0" w:space="0" w:color="auto"/>
        <w:bottom w:val="none" w:sz="0" w:space="0" w:color="auto"/>
        <w:right w:val="none" w:sz="0" w:space="0" w:color="auto"/>
      </w:divBdr>
    </w:div>
    <w:div w:id="1931543610">
      <w:bodyDiv w:val="1"/>
      <w:marLeft w:val="0"/>
      <w:marRight w:val="0"/>
      <w:marTop w:val="0"/>
      <w:marBottom w:val="0"/>
      <w:divBdr>
        <w:top w:val="none" w:sz="0" w:space="0" w:color="auto"/>
        <w:left w:val="none" w:sz="0" w:space="0" w:color="auto"/>
        <w:bottom w:val="none" w:sz="0" w:space="0" w:color="auto"/>
        <w:right w:val="none" w:sz="0" w:space="0" w:color="auto"/>
      </w:divBdr>
    </w:div>
    <w:div w:id="2058238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rybyk\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06E2AAB9BBB489B8F1F293DC54B7FBA"/>
        <w:category>
          <w:name w:val="General"/>
          <w:gallery w:val="placeholder"/>
        </w:category>
        <w:types>
          <w:type w:val="bbPlcHdr"/>
        </w:types>
        <w:behaviors>
          <w:behavior w:val="content"/>
        </w:behaviors>
        <w:guid w:val="{6616F9BB-1DB8-45C7-91E6-CA95553D58C8}"/>
      </w:docPartPr>
      <w:docPartBody>
        <w:p w:rsidR="00211072" w:rsidRDefault="00F1188D" w:rsidP="00F1188D">
          <w:pPr>
            <w:pStyle w:val="606E2AAB9BBB489B8F1F293DC54B7FBA"/>
          </w:pPr>
          <w:r>
            <w:rPr>
              <w:rFonts w:asciiTheme="majorHAnsi" w:eastAsiaTheme="majorEastAsia" w:hAnsiTheme="majorHAnsi" w:cstheme="majorBidi"/>
              <w:color w:val="156082" w:themeColor="accent1"/>
              <w:sz w:val="88"/>
              <w:szCs w:val="88"/>
            </w:rPr>
            <w:t>[Document title]</w:t>
          </w:r>
        </w:p>
      </w:docPartBody>
    </w:docPart>
    <w:docPart>
      <w:docPartPr>
        <w:name w:val="F4ABC12482404AA99402DCB79E0DD176"/>
        <w:category>
          <w:name w:val="General"/>
          <w:gallery w:val="placeholder"/>
        </w:category>
        <w:types>
          <w:type w:val="bbPlcHdr"/>
        </w:types>
        <w:behaviors>
          <w:behavior w:val="content"/>
        </w:behaviors>
        <w:guid w:val="{3A7FC2C2-FA87-4914-B192-051E5DFB007D}"/>
      </w:docPartPr>
      <w:docPartBody>
        <w:p w:rsidR="00211072" w:rsidRDefault="00F1188D">
          <w:r w:rsidRPr="00281289">
            <w:rPr>
              <w:rStyle w:val="PlaceholderText"/>
            </w:rPr>
            <w:t>[Title]</w:t>
          </w:r>
        </w:p>
      </w:docPartBody>
    </w:docPart>
    <w:docPart>
      <w:docPartPr>
        <w:name w:val="BE6BC9FBF0FA4CF2AEDCDF8B06C04A06"/>
        <w:category>
          <w:name w:val="General"/>
          <w:gallery w:val="placeholder"/>
        </w:category>
        <w:types>
          <w:type w:val="bbPlcHdr"/>
        </w:types>
        <w:behaviors>
          <w:behavior w:val="content"/>
        </w:behaviors>
        <w:guid w:val="{A3521866-31FD-448A-96B8-8A5D84A3DB98}"/>
      </w:docPartPr>
      <w:docPartBody>
        <w:p w:rsidR="00EC1C03" w:rsidRDefault="00EC1C03" w:rsidP="00EC1C03">
          <w:pPr>
            <w:pStyle w:val="BE6BC9FBF0FA4CF2AEDCDF8B06C04A06"/>
          </w:pPr>
          <w:r w:rsidRPr="00281289">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88D"/>
    <w:rsid w:val="00054B1C"/>
    <w:rsid w:val="000A1E7E"/>
    <w:rsid w:val="000E6CB6"/>
    <w:rsid w:val="001100F6"/>
    <w:rsid w:val="0015567D"/>
    <w:rsid w:val="00174C32"/>
    <w:rsid w:val="00195082"/>
    <w:rsid w:val="001A1442"/>
    <w:rsid w:val="001C312F"/>
    <w:rsid w:val="001F78F2"/>
    <w:rsid w:val="00201769"/>
    <w:rsid w:val="00211072"/>
    <w:rsid w:val="002E57A6"/>
    <w:rsid w:val="003E6848"/>
    <w:rsid w:val="004A69F1"/>
    <w:rsid w:val="005016C6"/>
    <w:rsid w:val="005E3963"/>
    <w:rsid w:val="00652A77"/>
    <w:rsid w:val="00703846"/>
    <w:rsid w:val="007A5859"/>
    <w:rsid w:val="008F7A2D"/>
    <w:rsid w:val="00916B06"/>
    <w:rsid w:val="0096263D"/>
    <w:rsid w:val="0096434B"/>
    <w:rsid w:val="00BD4939"/>
    <w:rsid w:val="00D2156A"/>
    <w:rsid w:val="00D5796E"/>
    <w:rsid w:val="00D62A5D"/>
    <w:rsid w:val="00DF0113"/>
    <w:rsid w:val="00E22AB4"/>
    <w:rsid w:val="00EC1C03"/>
    <w:rsid w:val="00F1188D"/>
    <w:rsid w:val="00F21AEF"/>
    <w:rsid w:val="00F37BB3"/>
    <w:rsid w:val="00F759F0"/>
    <w:rsid w:val="00F762EE"/>
    <w:rsid w:val="00FB35C1"/>
    <w:rsid w:val="00FC5A0B"/>
    <w:rsid w:val="00FD46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6E2AAB9BBB489B8F1F293DC54B7FBA">
    <w:name w:val="606E2AAB9BBB489B8F1F293DC54B7FBA"/>
    <w:rsid w:val="00F1188D"/>
  </w:style>
  <w:style w:type="character" w:styleId="PlaceholderText">
    <w:name w:val="Placeholder Text"/>
    <w:basedOn w:val="DefaultParagraphFont"/>
    <w:uiPriority w:val="99"/>
    <w:semiHidden/>
    <w:rsid w:val="00EC1C03"/>
    <w:rPr>
      <w:color w:val="808080"/>
    </w:rPr>
  </w:style>
  <w:style w:type="paragraph" w:customStyle="1" w:styleId="BE6BC9FBF0FA4CF2AEDCDF8B06C04A06">
    <w:name w:val="BE6BC9FBF0FA4CF2AEDCDF8B06C04A06"/>
    <w:rsid w:val="00EC1C03"/>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6368D3-6B43-48CE-BD00-292DECF52435}">
  <ds:schemaRefs>
    <ds:schemaRef ds:uri="http://schemas.openxmlformats.org/officeDocument/2006/bibliography"/>
  </ds:schemaRefs>
</ds:datastoreItem>
</file>

<file path=customXml/itemProps3.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Template>
  <TotalTime>2113</TotalTime>
  <Pages>5</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WORKLOG.</vt:lpstr>
    </vt:vector>
  </TitlesOfParts>
  <Company>CSIS 4440</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WORKLOG.</dc:title>
  <dc:subject>for Aging in Place</dc:subject>
  <dc:creator>Student Name and ID</dc:creator>
  <cp:keywords>Student ID Here</cp:keywords>
  <cp:lastModifiedBy>Akinro, Akintunde A.</cp:lastModifiedBy>
  <cp:revision>146</cp:revision>
  <cp:lastPrinted>2023-11-24T20:28:00Z</cp:lastPrinted>
  <dcterms:created xsi:type="dcterms:W3CDTF">2016-08-25T05:24:00Z</dcterms:created>
  <dcterms:modified xsi:type="dcterms:W3CDTF">2025-11-16T18:38:00Z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