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0025278"/>
        <w:docPartObj>
          <w:docPartGallery w:val="Cover Pages"/>
          <w:docPartUnique/>
        </w:docPartObj>
      </w:sdtPr>
      <w:sdtContent>
        <w:p w14:paraId="0CB08B2E" w14:textId="77777777" w:rsidR="0021533E" w:rsidRPr="0021533E" w:rsidRDefault="0021533E"/>
        <w:tbl>
          <w:tblPr>
            <w:tblpPr w:leftFromText="187" w:rightFromText="187" w:horzAnchor="margin" w:tblpXSpec="center" w:tblpY="2881"/>
            <w:tblW w:w="4000" w:type="pct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88"/>
          </w:tblGrid>
          <w:tr w:rsidR="0021533E" w:rsidRPr="0021533E" w14:paraId="5D3D6FC1" w14:textId="77777777" w:rsidTr="00A8589D">
            <w:tc>
              <w:tcPr>
                <w:tcW w:w="748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D81F80" w14:textId="4D4A2CF9" w:rsidR="0021533E" w:rsidRPr="0021533E" w:rsidRDefault="0021533E" w:rsidP="0021533E">
                <w:pPr>
                  <w:pStyle w:val="NoSpacing"/>
                  <w:rPr>
                    <w:sz w:val="24"/>
                  </w:rPr>
                </w:pPr>
              </w:p>
            </w:tc>
          </w:tr>
          <w:tr w:rsidR="0021533E" w:rsidRPr="0021533E" w14:paraId="0E2CD5EB" w14:textId="77777777" w:rsidTr="00A8589D">
            <w:tc>
              <w:tcPr>
                <w:tcW w:w="7488" w:type="dxa"/>
              </w:tcPr>
              <w:sdt>
                <w:sdtPr>
                  <w:rPr>
                    <w:rFonts w:ascii="Times New Roman" w:hAnsi="Times New Roman" w:cs="Times New Roman"/>
                    <w:b/>
                    <w:bCs/>
                    <w:sz w:val="72"/>
                    <w:szCs w:val="72"/>
                    <w:u w:val="single"/>
                    <w:lang w:eastAsia="en-US"/>
                  </w:rPr>
                  <w:alias w:val="Title"/>
                  <w:id w:val="13406919"/>
                  <w:placeholder>
                    <w:docPart w:val="606E2AAB9BBB489B8F1F293DC54B7FB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8F51B81" w14:textId="73B81633" w:rsidR="0021533E" w:rsidRPr="0021533E" w:rsidRDefault="00863149" w:rsidP="00863149">
                    <w:pPr>
                      <w:pStyle w:val="NoSpacing"/>
                      <w:spacing w:line="216" w:lineRule="auto"/>
                      <w:jc w:val="center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72"/>
                        <w:szCs w:val="72"/>
                        <w:u w:val="single"/>
                        <w:lang w:eastAsia="en-US"/>
                      </w:rPr>
                      <w:t>WORKLOG</w:t>
                    </w:r>
                    <w:r w:rsidR="009E0770">
                      <w:rPr>
                        <w:rFonts w:ascii="Times New Roman" w:hAnsi="Times New Roman" w:cs="Times New Roman"/>
                        <w:b/>
                        <w:bCs/>
                        <w:sz w:val="72"/>
                        <w:szCs w:val="72"/>
                        <w:u w:val="single"/>
                        <w:lang w:eastAsia="en-US"/>
                      </w:rPr>
                      <w:t>.</w:t>
                    </w:r>
                  </w:p>
                </w:sdtContent>
              </w:sdt>
            </w:tc>
          </w:tr>
        </w:tbl>
        <w:p w14:paraId="32A767EF" w14:textId="77777777" w:rsidR="00A8589D" w:rsidRDefault="00A8589D"/>
        <w:p w14:paraId="694BDAC8" w14:textId="53860331" w:rsidR="00A8589D" w:rsidRDefault="009E0770" w:rsidP="009E0770">
          <w:pPr>
            <w:jc w:val="center"/>
          </w:pPr>
          <w:r>
            <w:rPr>
              <w:noProof/>
            </w:rPr>
            <w:drawing>
              <wp:inline distT="0" distB="0" distL="0" distR="0" wp14:anchorId="57354EC8" wp14:editId="7DBFBD20">
                <wp:extent cx="828675" cy="828675"/>
                <wp:effectExtent l="0" t="0" r="9525" b="952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C98B16A" w14:textId="77777777" w:rsidR="00A8589D" w:rsidRDefault="00A8589D"/>
        <w:p w14:paraId="04FCD8C7" w14:textId="77777777" w:rsidR="00A8589D" w:rsidRDefault="00A8589D"/>
        <w:p w14:paraId="05FF4FC3" w14:textId="77777777" w:rsidR="00A8589D" w:rsidRDefault="00A8589D"/>
        <w:p w14:paraId="55773FDB" w14:textId="77777777" w:rsidR="00A8589D" w:rsidRDefault="00A8589D"/>
        <w:p w14:paraId="69B6D404" w14:textId="77777777" w:rsidR="00A8589D" w:rsidRDefault="00A8589D"/>
        <w:p w14:paraId="15EC409C" w14:textId="77777777" w:rsidR="00A8589D" w:rsidRDefault="00A8589D"/>
        <w:p w14:paraId="3559B6AA" w14:textId="77777777" w:rsidR="00A8589D" w:rsidRDefault="00A8589D"/>
        <w:p w14:paraId="11524AB5" w14:textId="77777777" w:rsidR="00A8589D" w:rsidRDefault="00A8589D"/>
        <w:p w14:paraId="649A533A" w14:textId="77777777" w:rsidR="009E0770" w:rsidRDefault="009E0770"/>
        <w:p w14:paraId="7F1EDBBC" w14:textId="77777777" w:rsidR="009E0770" w:rsidRPr="009E0770" w:rsidRDefault="009E0770" w:rsidP="009E0770"/>
        <w:p w14:paraId="0FD9A298" w14:textId="77777777" w:rsidR="009E0770" w:rsidRPr="009E0770" w:rsidRDefault="009E0770" w:rsidP="009E0770"/>
        <w:p w14:paraId="39AF0AAC" w14:textId="77777777" w:rsidR="009E0770" w:rsidRPr="009E0770" w:rsidRDefault="009E0770" w:rsidP="009E0770"/>
        <w:p w14:paraId="7479AAEF" w14:textId="6EA095DD" w:rsidR="009E0770" w:rsidRPr="009E0770" w:rsidRDefault="009E0770">
          <w:pPr>
            <w:rPr>
              <w:b/>
              <w:bCs/>
              <w:sz w:val="24"/>
              <w:szCs w:val="24"/>
            </w:rPr>
          </w:pPr>
          <w:r>
            <w:tab/>
          </w:r>
          <w:r w:rsidRPr="009E0770">
            <w:rPr>
              <w:b/>
              <w:bCs/>
              <w:sz w:val="24"/>
              <w:szCs w:val="24"/>
            </w:rPr>
            <w:t>BY</w:t>
          </w:r>
        </w:p>
        <w:p w14:paraId="626ABAF3" w14:textId="0BCAF4F2" w:rsidR="0021533E" w:rsidRPr="00082F67" w:rsidRDefault="009E0770" w:rsidP="00AC26BC">
          <w:pPr>
            <w:tabs>
              <w:tab w:val="left" w:pos="1365"/>
            </w:tabs>
          </w:pPr>
          <w:r>
            <w:tab/>
          </w:r>
          <w:r w:rsidR="00AC26BC">
            <w:t>ISRAEL OGUNSEYE -300368938</w:t>
          </w:r>
          <w:r w:rsidR="0021533E" w:rsidRPr="009E0770">
            <w:br w:type="page"/>
          </w:r>
          <w:r w:rsidR="00A8589D">
            <w:rPr>
              <w:noProof/>
            </w:rPr>
            <w:lastRenderedPageBreak/>
            <w:drawing>
              <wp:inline distT="0" distB="0" distL="0" distR="0" wp14:anchorId="386EBC73" wp14:editId="79635185">
                <wp:extent cx="600075" cy="600075"/>
                <wp:effectExtent l="0" t="0" r="9525" b="9525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13850915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DF684" w14:textId="3EF0A0E2" w:rsidR="00050703" w:rsidRDefault="00050703" w:rsidP="0099247E">
          <w:pPr>
            <w:pStyle w:val="TOCHeading"/>
            <w:numPr>
              <w:ilvl w:val="0"/>
              <w:numId w:val="0"/>
            </w:numPr>
            <w:ind w:left="432" w:hanging="432"/>
            <w:jc w:val="both"/>
          </w:pPr>
          <w:r>
            <w:t>Table of Contents</w:t>
          </w:r>
        </w:p>
        <w:p w14:paraId="5B70E714" w14:textId="0FA9C395" w:rsidR="00C86F00" w:rsidRDefault="0005070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6302" w:history="1">
            <w:r w:rsidR="00C86F00" w:rsidRPr="007B0C4F">
              <w:rPr>
                <w:rStyle w:val="Hyperlink"/>
                <w:noProof/>
              </w:rPr>
              <w:t>1</w:t>
            </w:r>
            <w:r w:rsidR="00C86F00">
              <w:rPr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863149">
              <w:rPr>
                <w:rStyle w:val="Hyperlink"/>
                <w:noProof/>
              </w:rPr>
              <w:t>WorkLog</w:t>
            </w:r>
            <w:r w:rsidR="00C86F00">
              <w:rPr>
                <w:noProof/>
                <w:webHidden/>
              </w:rPr>
              <w:tab/>
            </w:r>
            <w:r w:rsidR="00C86F00">
              <w:rPr>
                <w:noProof/>
                <w:webHidden/>
              </w:rPr>
              <w:fldChar w:fldCharType="begin"/>
            </w:r>
            <w:r w:rsidR="00C86F00">
              <w:rPr>
                <w:noProof/>
                <w:webHidden/>
              </w:rPr>
              <w:instrText xml:space="preserve"> PAGEREF _Toc212216302 \h </w:instrText>
            </w:r>
            <w:r w:rsidR="00C86F00">
              <w:rPr>
                <w:noProof/>
                <w:webHidden/>
              </w:rPr>
            </w:r>
            <w:r w:rsidR="00C86F00">
              <w:rPr>
                <w:noProof/>
                <w:webHidden/>
              </w:rPr>
              <w:fldChar w:fldCharType="separate"/>
            </w:r>
            <w:r w:rsidR="00C86F00">
              <w:rPr>
                <w:noProof/>
                <w:webHidden/>
              </w:rPr>
              <w:t>2</w:t>
            </w:r>
            <w:r w:rsidR="00C86F00">
              <w:rPr>
                <w:noProof/>
                <w:webHidden/>
              </w:rPr>
              <w:fldChar w:fldCharType="end"/>
            </w:r>
          </w:hyperlink>
        </w:p>
        <w:p w14:paraId="1736F262" w14:textId="0F21B5B8" w:rsidR="002948A4" w:rsidRPr="00863149" w:rsidRDefault="00C86F00" w:rsidP="00860A08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2216303" w:history="1">
            <w:r w:rsidRPr="007B0C4F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7B0C4F">
              <w:rPr>
                <w:rStyle w:val="Hyperlink"/>
                <w:noProof/>
              </w:rPr>
              <w:t>Tools and App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r w:rsidR="00050703">
            <w:rPr>
              <w:b/>
              <w:bCs/>
              <w:noProof/>
            </w:rPr>
            <w:fldChar w:fldCharType="end"/>
          </w:r>
        </w:p>
      </w:sdtContent>
    </w:sdt>
    <w:p w14:paraId="2A0B98E6" w14:textId="77777777" w:rsidR="002948A4" w:rsidRDefault="002948A4">
      <w:pPr>
        <w:rPr>
          <w:noProof/>
        </w:rPr>
      </w:pPr>
      <w:r>
        <w:rPr>
          <w:noProof/>
        </w:rPr>
        <w:br w:type="page"/>
      </w:r>
    </w:p>
    <w:p w14:paraId="1612617F" w14:textId="070F0F11" w:rsidR="002B591A" w:rsidRDefault="00BA08A1" w:rsidP="002B591A">
      <w:pPr>
        <w:pStyle w:val="Heading1"/>
        <w:numPr>
          <w:ilvl w:val="0"/>
          <w:numId w:val="13"/>
        </w:numPr>
        <w:jc w:val="both"/>
        <w:rPr>
          <w:color w:val="auto"/>
        </w:rPr>
      </w:pPr>
      <w:bookmarkStart w:id="0" w:name="_Toc212216302"/>
      <w:r>
        <w:rPr>
          <w:color w:val="auto"/>
        </w:rPr>
        <w:lastRenderedPageBreak/>
        <w:t>Introduction</w:t>
      </w:r>
      <w:bookmarkEnd w:id="0"/>
    </w:p>
    <w:p w14:paraId="29A5E2B2" w14:textId="77777777" w:rsidR="00BA08A1" w:rsidRDefault="00BA08A1" w:rsidP="00BA08A1"/>
    <w:p w14:paraId="6108FF64" w14:textId="6792D17A" w:rsidR="00BA08A1" w:rsidRDefault="00BA08A1" w:rsidP="00863149">
      <w:pPr>
        <w:pStyle w:val="Heading1"/>
        <w:numPr>
          <w:ilvl w:val="0"/>
          <w:numId w:val="160"/>
        </w:numPr>
        <w:jc w:val="both"/>
      </w:pPr>
      <w:bookmarkStart w:id="1" w:name="_Toc212216309"/>
      <w:r>
        <w:t>Work Date / Hours Log</w:t>
      </w:r>
      <w:bookmarkEnd w:id="1"/>
    </w:p>
    <w:p w14:paraId="6AB33C20" w14:textId="7118E162" w:rsidR="003E7DD3" w:rsidRPr="003E7DD3" w:rsidRDefault="003E7DD3" w:rsidP="003E7DD3">
      <w:pPr>
        <w:rPr>
          <w:b/>
          <w:bCs/>
        </w:rPr>
      </w:pPr>
      <w:r w:rsidRPr="003E7DD3">
        <w:rPr>
          <w:b/>
          <w:bCs/>
        </w:rPr>
        <w:t>F25_4440_G12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C26BC" w:rsidRPr="00AC26BC" w14:paraId="76F13FBB" w14:textId="77777777">
        <w:tc>
          <w:tcPr>
            <w:tcW w:w="2337" w:type="dxa"/>
          </w:tcPr>
          <w:p w14:paraId="1444844F" w14:textId="77777777" w:rsidR="00AC26BC" w:rsidRPr="00AC26BC" w:rsidRDefault="00AC26BC" w:rsidP="009615DB">
            <w:r w:rsidRPr="00AC26BC">
              <w:t>Date</w:t>
            </w:r>
          </w:p>
        </w:tc>
        <w:tc>
          <w:tcPr>
            <w:tcW w:w="2337" w:type="dxa"/>
          </w:tcPr>
          <w:p w14:paraId="23947A35" w14:textId="77777777" w:rsidR="00AC26BC" w:rsidRPr="00AC26BC" w:rsidRDefault="00AC26BC" w:rsidP="009615DB">
            <w:r w:rsidRPr="00AC26BC">
              <w:t>Student Name</w:t>
            </w:r>
          </w:p>
        </w:tc>
        <w:tc>
          <w:tcPr>
            <w:tcW w:w="2338" w:type="dxa"/>
          </w:tcPr>
          <w:p w14:paraId="1220FCE0" w14:textId="77777777" w:rsidR="00AC26BC" w:rsidRPr="00AC26BC" w:rsidRDefault="00AC26BC" w:rsidP="009615DB">
            <w:r w:rsidRPr="00AC26BC">
              <w:t>Number of Hours</w:t>
            </w:r>
          </w:p>
        </w:tc>
        <w:tc>
          <w:tcPr>
            <w:tcW w:w="2338" w:type="dxa"/>
          </w:tcPr>
          <w:p w14:paraId="1691EB01" w14:textId="77777777" w:rsidR="00AC26BC" w:rsidRPr="00AC26BC" w:rsidRDefault="00AC26BC" w:rsidP="009615DB">
            <w:r w:rsidRPr="00AC26BC">
              <w:t>Description of Work</w:t>
            </w:r>
          </w:p>
        </w:tc>
      </w:tr>
      <w:tr w:rsidR="00AC26BC" w:rsidRPr="00AC26BC" w14:paraId="64E623D8" w14:textId="77777777">
        <w:tc>
          <w:tcPr>
            <w:tcW w:w="2337" w:type="dxa"/>
          </w:tcPr>
          <w:p w14:paraId="2026D5E2" w14:textId="77777777" w:rsidR="00AC26BC" w:rsidRPr="00AC26BC" w:rsidRDefault="00AC26BC" w:rsidP="009615DB">
            <w:r w:rsidRPr="00AC26BC">
              <w:t>Oct. 28th</w:t>
            </w:r>
          </w:p>
        </w:tc>
        <w:tc>
          <w:tcPr>
            <w:tcW w:w="2337" w:type="dxa"/>
          </w:tcPr>
          <w:p w14:paraId="0CE7F6C7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39F2E232" w14:textId="77777777" w:rsidR="00AC26BC" w:rsidRPr="00AC26BC" w:rsidRDefault="00AC26BC" w:rsidP="009615DB">
            <w:r w:rsidRPr="00AC26BC">
              <w:t>3.5 hours</w:t>
            </w:r>
          </w:p>
        </w:tc>
        <w:tc>
          <w:tcPr>
            <w:tcW w:w="2338" w:type="dxa"/>
          </w:tcPr>
          <w:p w14:paraId="35DC70F4" w14:textId="77777777" w:rsidR="00AC26BC" w:rsidRPr="00AC26BC" w:rsidRDefault="00AC26BC" w:rsidP="009615DB">
            <w:r w:rsidRPr="00AC26BC">
              <w:t xml:space="preserve">Researched novel tools for mobile app security analysis; Started installing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on local machine; Installed </w:t>
            </w:r>
            <w:proofErr w:type="spellStart"/>
            <w:r w:rsidRPr="00AC26BC">
              <w:t>APKTool</w:t>
            </w:r>
            <w:proofErr w:type="spellEnd"/>
            <w:r w:rsidRPr="00AC26BC">
              <w:t xml:space="preserve"> and configured environment</w:t>
            </w:r>
          </w:p>
        </w:tc>
      </w:tr>
      <w:tr w:rsidR="00AC26BC" w:rsidRPr="00AC26BC" w14:paraId="32ED2BD5" w14:textId="77777777">
        <w:tc>
          <w:tcPr>
            <w:tcW w:w="2337" w:type="dxa"/>
          </w:tcPr>
          <w:p w14:paraId="6BFA0230" w14:textId="77777777" w:rsidR="00AC26BC" w:rsidRPr="00AC26BC" w:rsidRDefault="00AC26BC" w:rsidP="009615DB">
            <w:r w:rsidRPr="00AC26BC">
              <w:t>Oct. 29th</w:t>
            </w:r>
          </w:p>
        </w:tc>
        <w:tc>
          <w:tcPr>
            <w:tcW w:w="2337" w:type="dxa"/>
          </w:tcPr>
          <w:p w14:paraId="7132DAC7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4700017F" w14:textId="77777777" w:rsidR="00AC26BC" w:rsidRPr="00AC26BC" w:rsidRDefault="00AC26BC" w:rsidP="009615DB">
            <w:r w:rsidRPr="00AC26BC">
              <w:t>3 hours</w:t>
            </w:r>
          </w:p>
        </w:tc>
        <w:tc>
          <w:tcPr>
            <w:tcW w:w="2338" w:type="dxa"/>
          </w:tcPr>
          <w:p w14:paraId="6646530E" w14:textId="77777777" w:rsidR="00AC26BC" w:rsidRPr="00AC26BC" w:rsidRDefault="00AC26BC" w:rsidP="009615DB">
            <w:r w:rsidRPr="00AC26BC">
              <w:t xml:space="preserve">Tested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installation with sample APK; Learned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dashboard and basic static analysis</w:t>
            </w:r>
          </w:p>
        </w:tc>
      </w:tr>
      <w:tr w:rsidR="00AC26BC" w:rsidRPr="00AC26BC" w14:paraId="0575780F" w14:textId="77777777">
        <w:tc>
          <w:tcPr>
            <w:tcW w:w="2337" w:type="dxa"/>
          </w:tcPr>
          <w:p w14:paraId="4FB76BDC" w14:textId="77777777" w:rsidR="00AC26BC" w:rsidRPr="00AC26BC" w:rsidRDefault="00AC26BC" w:rsidP="009615DB">
            <w:r w:rsidRPr="00AC26BC">
              <w:t>Oct. 30th</w:t>
            </w:r>
          </w:p>
        </w:tc>
        <w:tc>
          <w:tcPr>
            <w:tcW w:w="2337" w:type="dxa"/>
          </w:tcPr>
          <w:p w14:paraId="4AB1BCD3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1FA5C5B1" w14:textId="77777777" w:rsidR="00AC26BC" w:rsidRPr="00AC26BC" w:rsidRDefault="00AC26BC" w:rsidP="009615DB">
            <w:r w:rsidRPr="00AC26BC">
              <w:t>2 hours</w:t>
            </w:r>
          </w:p>
        </w:tc>
        <w:tc>
          <w:tcPr>
            <w:tcW w:w="2338" w:type="dxa"/>
          </w:tcPr>
          <w:p w14:paraId="359DE561" w14:textId="77777777" w:rsidR="00AC26BC" w:rsidRPr="00AC26BC" w:rsidRDefault="00AC26BC" w:rsidP="009615DB">
            <w:r w:rsidRPr="00AC26BC">
              <w:t>Prepared project proposal template for submission; Documented tools and methodology in template</w:t>
            </w:r>
          </w:p>
        </w:tc>
      </w:tr>
      <w:tr w:rsidR="00AC26BC" w:rsidRPr="00AC26BC" w14:paraId="3826FC96" w14:textId="77777777">
        <w:tc>
          <w:tcPr>
            <w:tcW w:w="2337" w:type="dxa"/>
          </w:tcPr>
          <w:p w14:paraId="068B854F" w14:textId="77777777" w:rsidR="00AC26BC" w:rsidRPr="00AC26BC" w:rsidRDefault="00AC26BC" w:rsidP="009615DB">
            <w:r w:rsidRPr="00AC26BC">
              <w:t>Nov. 2nd</w:t>
            </w:r>
          </w:p>
        </w:tc>
        <w:tc>
          <w:tcPr>
            <w:tcW w:w="2337" w:type="dxa"/>
          </w:tcPr>
          <w:p w14:paraId="3185E178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78279427" w14:textId="77777777" w:rsidR="00AC26BC" w:rsidRPr="00AC26BC" w:rsidRDefault="00AC26BC" w:rsidP="009615DB">
            <w:r w:rsidRPr="00AC26BC">
              <w:t>3 hours</w:t>
            </w:r>
          </w:p>
        </w:tc>
        <w:tc>
          <w:tcPr>
            <w:tcW w:w="2338" w:type="dxa"/>
          </w:tcPr>
          <w:p w14:paraId="216B9B06" w14:textId="77777777" w:rsidR="00AC26BC" w:rsidRPr="00AC26BC" w:rsidRDefault="00AC26BC" w:rsidP="009615DB">
            <w:r w:rsidRPr="00AC26BC">
              <w:t xml:space="preserve">Decompiled APK files using </w:t>
            </w:r>
            <w:proofErr w:type="spellStart"/>
            <w:r w:rsidRPr="00AC26BC">
              <w:t>APKTool</w:t>
            </w:r>
            <w:proofErr w:type="spellEnd"/>
            <w:r w:rsidRPr="00AC26BC">
              <w:t xml:space="preserve">; Analyzed APK manifest and resources; Continued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static analysis and noted vulnerabilities</w:t>
            </w:r>
          </w:p>
        </w:tc>
      </w:tr>
      <w:tr w:rsidR="00AC26BC" w:rsidRPr="00AC26BC" w14:paraId="70AE3DA5" w14:textId="77777777">
        <w:tc>
          <w:tcPr>
            <w:tcW w:w="2337" w:type="dxa"/>
          </w:tcPr>
          <w:p w14:paraId="4AB4E44D" w14:textId="77777777" w:rsidR="00AC26BC" w:rsidRPr="00AC26BC" w:rsidRDefault="00AC26BC" w:rsidP="009615DB">
            <w:r w:rsidRPr="00AC26BC">
              <w:t>Nov. 3rd</w:t>
            </w:r>
          </w:p>
        </w:tc>
        <w:tc>
          <w:tcPr>
            <w:tcW w:w="2337" w:type="dxa"/>
          </w:tcPr>
          <w:p w14:paraId="18A747B3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64765CD1" w14:textId="77777777" w:rsidR="00AC26BC" w:rsidRPr="00AC26BC" w:rsidRDefault="00AC26BC" w:rsidP="009615DB">
            <w:r w:rsidRPr="00AC26BC">
              <w:t>1 hour</w:t>
            </w:r>
          </w:p>
        </w:tc>
        <w:tc>
          <w:tcPr>
            <w:tcW w:w="2338" w:type="dxa"/>
          </w:tcPr>
          <w:p w14:paraId="2BD3A002" w14:textId="77777777" w:rsidR="00AC26BC" w:rsidRPr="00AC26BC" w:rsidRDefault="00AC26BC" w:rsidP="009615DB">
            <w:r w:rsidRPr="00AC26BC">
              <w:t xml:space="preserve">Reviewed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scan results and recorded findings</w:t>
            </w:r>
          </w:p>
        </w:tc>
      </w:tr>
      <w:tr w:rsidR="00AC26BC" w:rsidRPr="00AC26BC" w14:paraId="4DD6FB94" w14:textId="77777777">
        <w:tc>
          <w:tcPr>
            <w:tcW w:w="2337" w:type="dxa"/>
          </w:tcPr>
          <w:p w14:paraId="677FE9BC" w14:textId="77777777" w:rsidR="00AC26BC" w:rsidRPr="00AC26BC" w:rsidRDefault="00AC26BC" w:rsidP="009615DB">
            <w:r w:rsidRPr="00AC26BC">
              <w:t>Nov. 4th</w:t>
            </w:r>
          </w:p>
        </w:tc>
        <w:tc>
          <w:tcPr>
            <w:tcW w:w="2337" w:type="dxa"/>
          </w:tcPr>
          <w:p w14:paraId="3136C8CF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1DC27C2D" w14:textId="77777777" w:rsidR="00AC26BC" w:rsidRPr="00AC26BC" w:rsidRDefault="00AC26BC" w:rsidP="009615DB">
            <w:r w:rsidRPr="00AC26BC">
              <w:t>3 hours</w:t>
            </w:r>
          </w:p>
        </w:tc>
        <w:tc>
          <w:tcPr>
            <w:tcW w:w="2338" w:type="dxa"/>
          </w:tcPr>
          <w:p w14:paraId="49228F0F" w14:textId="77777777" w:rsidR="00AC26BC" w:rsidRPr="00AC26BC" w:rsidRDefault="00AC26BC" w:rsidP="009615DB">
            <w:r w:rsidRPr="00AC26BC">
              <w:t xml:space="preserve">Conducted deeper APK inspection with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and additional tools; Updated proposal template with current progress and screenshots</w:t>
            </w:r>
          </w:p>
        </w:tc>
      </w:tr>
      <w:tr w:rsidR="00AC26BC" w:rsidRPr="00AC26BC" w14:paraId="6DB06560" w14:textId="77777777">
        <w:tc>
          <w:tcPr>
            <w:tcW w:w="2337" w:type="dxa"/>
          </w:tcPr>
          <w:p w14:paraId="4B7E4165" w14:textId="77777777" w:rsidR="00AC26BC" w:rsidRPr="00AC26BC" w:rsidRDefault="00AC26BC" w:rsidP="009615DB">
            <w:r w:rsidRPr="00AC26BC">
              <w:lastRenderedPageBreak/>
              <w:t>Nov. 5th</w:t>
            </w:r>
          </w:p>
        </w:tc>
        <w:tc>
          <w:tcPr>
            <w:tcW w:w="2337" w:type="dxa"/>
          </w:tcPr>
          <w:p w14:paraId="459F975C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167E6BD5" w14:textId="77777777" w:rsidR="00AC26BC" w:rsidRPr="00AC26BC" w:rsidRDefault="00AC26BC" w:rsidP="009615DB">
            <w:r w:rsidRPr="00AC26BC">
              <w:t>2 hours</w:t>
            </w:r>
          </w:p>
        </w:tc>
        <w:tc>
          <w:tcPr>
            <w:tcW w:w="2338" w:type="dxa"/>
          </w:tcPr>
          <w:p w14:paraId="0AFB81D4" w14:textId="77777777" w:rsidR="00AC26BC" w:rsidRPr="00AC26BC" w:rsidRDefault="00AC26BC" w:rsidP="009615DB">
            <w:r w:rsidRPr="00AC26BC">
              <w:t>Tested multiple APKs and documented results in report</w:t>
            </w:r>
          </w:p>
        </w:tc>
      </w:tr>
      <w:tr w:rsidR="00AC26BC" w:rsidRPr="00AC26BC" w14:paraId="7D4FAB38" w14:textId="77777777">
        <w:tc>
          <w:tcPr>
            <w:tcW w:w="2337" w:type="dxa"/>
          </w:tcPr>
          <w:p w14:paraId="232DF908" w14:textId="77777777" w:rsidR="00AC26BC" w:rsidRPr="00AC26BC" w:rsidRDefault="00AC26BC" w:rsidP="009615DB">
            <w:r w:rsidRPr="00AC26BC">
              <w:t>Nov. 6th</w:t>
            </w:r>
          </w:p>
        </w:tc>
        <w:tc>
          <w:tcPr>
            <w:tcW w:w="2337" w:type="dxa"/>
          </w:tcPr>
          <w:p w14:paraId="35B763C6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577B81CA" w14:textId="77777777" w:rsidR="00AC26BC" w:rsidRPr="00AC26BC" w:rsidRDefault="00AC26BC" w:rsidP="009615DB">
            <w:r w:rsidRPr="00AC26BC">
              <w:t>3 hours</w:t>
            </w:r>
          </w:p>
        </w:tc>
        <w:tc>
          <w:tcPr>
            <w:tcW w:w="2338" w:type="dxa"/>
          </w:tcPr>
          <w:p w14:paraId="382EFA93" w14:textId="77777777" w:rsidR="00AC26BC" w:rsidRPr="00AC26BC" w:rsidRDefault="00AC26BC" w:rsidP="009615DB">
            <w:r w:rsidRPr="00AC26BC">
              <w:t>Continued APK analysis and cross-referenced security issues; Organized and saved all work on GitHub repository</w:t>
            </w:r>
          </w:p>
        </w:tc>
      </w:tr>
      <w:tr w:rsidR="00AC26BC" w:rsidRPr="00AC26BC" w14:paraId="28BF3082" w14:textId="77777777">
        <w:tc>
          <w:tcPr>
            <w:tcW w:w="2337" w:type="dxa"/>
          </w:tcPr>
          <w:p w14:paraId="74689108" w14:textId="77777777" w:rsidR="00AC26BC" w:rsidRPr="00AC26BC" w:rsidRDefault="00AC26BC" w:rsidP="009615DB">
            <w:r w:rsidRPr="00AC26BC">
              <w:t>Nov. 7th</w:t>
            </w:r>
          </w:p>
        </w:tc>
        <w:tc>
          <w:tcPr>
            <w:tcW w:w="2337" w:type="dxa"/>
          </w:tcPr>
          <w:p w14:paraId="6A90CC53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4FFB860F" w14:textId="77777777" w:rsidR="00AC26BC" w:rsidRPr="00AC26BC" w:rsidRDefault="00AC26BC" w:rsidP="009615DB">
            <w:r w:rsidRPr="00AC26BC">
              <w:t>3 hours</w:t>
            </w:r>
          </w:p>
        </w:tc>
        <w:tc>
          <w:tcPr>
            <w:tcW w:w="2338" w:type="dxa"/>
          </w:tcPr>
          <w:p w14:paraId="7F52DB97" w14:textId="77777777" w:rsidR="00AC26BC" w:rsidRPr="00AC26BC" w:rsidRDefault="00AC26BC" w:rsidP="009615DB">
            <w:r w:rsidRPr="00AC26BC">
              <w:t xml:space="preserve">Prepared weekly progress report and added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screenshots; Reviewed proposal template for submission formatting</w:t>
            </w:r>
          </w:p>
        </w:tc>
      </w:tr>
      <w:tr w:rsidR="00AC26BC" w:rsidRPr="00BA08A1" w14:paraId="2FDEDFB3" w14:textId="77777777">
        <w:tc>
          <w:tcPr>
            <w:tcW w:w="2337" w:type="dxa"/>
          </w:tcPr>
          <w:p w14:paraId="49B4C06B" w14:textId="77777777" w:rsidR="00AC26BC" w:rsidRPr="00AC26BC" w:rsidRDefault="00AC26BC" w:rsidP="009615DB">
            <w:r w:rsidRPr="00AC26BC">
              <w:t>Nov. 8th</w:t>
            </w:r>
          </w:p>
        </w:tc>
        <w:tc>
          <w:tcPr>
            <w:tcW w:w="2337" w:type="dxa"/>
          </w:tcPr>
          <w:p w14:paraId="3646B6DE" w14:textId="77777777" w:rsidR="00AC26BC" w:rsidRPr="00AC26BC" w:rsidRDefault="00AC26BC" w:rsidP="009615DB">
            <w:r w:rsidRPr="00AC26BC">
              <w:t>Israel Ogunseye</w:t>
            </w:r>
          </w:p>
        </w:tc>
        <w:tc>
          <w:tcPr>
            <w:tcW w:w="2338" w:type="dxa"/>
          </w:tcPr>
          <w:p w14:paraId="51E22F00" w14:textId="77777777" w:rsidR="00AC26BC" w:rsidRPr="00AC26BC" w:rsidRDefault="00AC26BC" w:rsidP="009615DB">
            <w:r w:rsidRPr="00AC26BC">
              <w:t>5 hours</w:t>
            </w:r>
          </w:p>
        </w:tc>
        <w:tc>
          <w:tcPr>
            <w:tcW w:w="2338" w:type="dxa"/>
          </w:tcPr>
          <w:p w14:paraId="6D31F05C" w14:textId="77777777" w:rsidR="00AC26BC" w:rsidRPr="00BA08A1" w:rsidRDefault="00AC26BC" w:rsidP="009615DB">
            <w:r w:rsidRPr="00AC26BC">
              <w:t xml:space="preserve">Finalized </w:t>
            </w:r>
            <w:proofErr w:type="spellStart"/>
            <w:r w:rsidRPr="00AC26BC">
              <w:t>MobSF</w:t>
            </w:r>
            <w:proofErr w:type="spellEnd"/>
            <w:r w:rsidRPr="00AC26BC">
              <w:t xml:space="preserve"> and </w:t>
            </w:r>
            <w:proofErr w:type="spellStart"/>
            <w:r w:rsidRPr="00AC26BC">
              <w:t>APKTool</w:t>
            </w:r>
            <w:proofErr w:type="spellEnd"/>
            <w:r w:rsidRPr="00AC26BC">
              <w:t xml:space="preserve"> analysis; documented findings; Updated proposal template with final summary and timeline; Submitted weekly report and project proposal template</w:t>
            </w:r>
          </w:p>
        </w:tc>
      </w:tr>
    </w:tbl>
    <w:p w14:paraId="1FB1C3F3" w14:textId="2932932A" w:rsidR="00BA08A1" w:rsidRPr="00BA08A1" w:rsidRDefault="00BA08A1" w:rsidP="00AC26BC"/>
    <w:sectPr w:rsidR="00BA08A1" w:rsidRPr="00BA08A1" w:rsidSect="0021533E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5262" w14:textId="77777777" w:rsidR="00EC31E9" w:rsidRDefault="00EC31E9" w:rsidP="0021533E">
      <w:pPr>
        <w:spacing w:after="0" w:line="240" w:lineRule="auto"/>
      </w:pPr>
      <w:r>
        <w:separator/>
      </w:r>
    </w:p>
  </w:endnote>
  <w:endnote w:type="continuationSeparator" w:id="0">
    <w:p w14:paraId="1C52BC37" w14:textId="77777777" w:rsidR="00EC31E9" w:rsidRDefault="00EC31E9" w:rsidP="0021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D169" w14:textId="2DF8E694" w:rsidR="0021533E" w:rsidRDefault="00000000" w:rsidP="0021533E">
    <w:pPr>
      <w:pStyle w:val="Footer"/>
      <w:tabs>
        <w:tab w:val="clear" w:pos="4680"/>
      </w:tabs>
      <w:rPr>
        <w:noProof/>
      </w:rPr>
    </w:pPr>
    <w:sdt>
      <w:sdtPr>
        <w:alias w:val="Title"/>
        <w:tag w:val=""/>
        <w:id w:val="-1879310528"/>
        <w:placeholder>
          <w:docPart w:val="F4ABC12482404AA99402DCB79E0DD1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3149">
          <w:t>WORKLOG.</w:t>
        </w:r>
      </w:sdtContent>
    </w:sdt>
    <w:r w:rsidR="00A676CA">
      <w:t xml:space="preserve">   ----    </w:t>
    </w:r>
    <w:sdt>
      <w:sdtPr>
        <w:alias w:val="Company"/>
        <w:tag w:val=""/>
        <w:id w:val="-1496248744"/>
        <w:placeholder>
          <w:docPart w:val="BE6BC9FBF0FA4CF2AEDCDF8B06C04A0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F97A43">
          <w:t>CSIS 4440</w:t>
        </w:r>
      </w:sdtContent>
    </w:sdt>
    <w:r w:rsidR="0021533E">
      <w:tab/>
      <w:t xml:space="preserve">Page </w:t>
    </w:r>
    <w:r w:rsidR="0021533E">
      <w:fldChar w:fldCharType="begin"/>
    </w:r>
    <w:r w:rsidR="0021533E">
      <w:instrText xml:space="preserve"> PAGE   \* MERGEFORMAT </w:instrText>
    </w:r>
    <w:r w:rsidR="0021533E">
      <w:fldChar w:fldCharType="separate"/>
    </w:r>
    <w:r w:rsidR="00E0693A">
      <w:rPr>
        <w:noProof/>
      </w:rPr>
      <w:t>5</w:t>
    </w:r>
    <w:r w:rsidR="0021533E">
      <w:rPr>
        <w:noProof/>
      </w:rPr>
      <w:fldChar w:fldCharType="end"/>
    </w:r>
  </w:p>
  <w:p w14:paraId="0E8F634B" w14:textId="7AB4A2B0" w:rsidR="0021533E" w:rsidRDefault="0021533E" w:rsidP="00DE6D08">
    <w:pPr>
      <w:pStyle w:val="Footer"/>
      <w:tabs>
        <w:tab w:val="clea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E902" w14:textId="77777777" w:rsidR="00EC31E9" w:rsidRDefault="00EC31E9" w:rsidP="0021533E">
      <w:pPr>
        <w:spacing w:after="0" w:line="240" w:lineRule="auto"/>
      </w:pPr>
      <w:r>
        <w:separator/>
      </w:r>
    </w:p>
  </w:footnote>
  <w:footnote w:type="continuationSeparator" w:id="0">
    <w:p w14:paraId="42AF0723" w14:textId="77777777" w:rsidR="00EC31E9" w:rsidRDefault="00EC31E9" w:rsidP="00215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444"/>
    <w:multiLevelType w:val="multilevel"/>
    <w:tmpl w:val="8B6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260"/>
    <w:multiLevelType w:val="multilevel"/>
    <w:tmpl w:val="533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2A7B"/>
    <w:multiLevelType w:val="multilevel"/>
    <w:tmpl w:val="BFD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A4591"/>
    <w:multiLevelType w:val="multilevel"/>
    <w:tmpl w:val="432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25CAC"/>
    <w:multiLevelType w:val="multilevel"/>
    <w:tmpl w:val="F37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D7335"/>
    <w:multiLevelType w:val="multilevel"/>
    <w:tmpl w:val="1EB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D387D"/>
    <w:multiLevelType w:val="multilevel"/>
    <w:tmpl w:val="C5B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361D"/>
    <w:multiLevelType w:val="multilevel"/>
    <w:tmpl w:val="885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D74E8"/>
    <w:multiLevelType w:val="multilevel"/>
    <w:tmpl w:val="759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D2CC2"/>
    <w:multiLevelType w:val="multilevel"/>
    <w:tmpl w:val="A6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410DA"/>
    <w:multiLevelType w:val="multilevel"/>
    <w:tmpl w:val="3DE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91A6D"/>
    <w:multiLevelType w:val="multilevel"/>
    <w:tmpl w:val="DC08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60649"/>
    <w:multiLevelType w:val="multilevel"/>
    <w:tmpl w:val="970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625E2"/>
    <w:multiLevelType w:val="multilevel"/>
    <w:tmpl w:val="240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B4897"/>
    <w:multiLevelType w:val="multilevel"/>
    <w:tmpl w:val="154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14B11"/>
    <w:multiLevelType w:val="multilevel"/>
    <w:tmpl w:val="1CD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CA73F7"/>
    <w:multiLevelType w:val="multilevel"/>
    <w:tmpl w:val="270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F48B7"/>
    <w:multiLevelType w:val="multilevel"/>
    <w:tmpl w:val="91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E0FD7"/>
    <w:multiLevelType w:val="multilevel"/>
    <w:tmpl w:val="B006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3E1AC3"/>
    <w:multiLevelType w:val="multilevel"/>
    <w:tmpl w:val="B2B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D04AF"/>
    <w:multiLevelType w:val="multilevel"/>
    <w:tmpl w:val="BFF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36A88"/>
    <w:multiLevelType w:val="multilevel"/>
    <w:tmpl w:val="600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52F93"/>
    <w:multiLevelType w:val="multilevel"/>
    <w:tmpl w:val="B1B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25963"/>
    <w:multiLevelType w:val="multilevel"/>
    <w:tmpl w:val="C4B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26FAF"/>
    <w:multiLevelType w:val="multilevel"/>
    <w:tmpl w:val="99B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C0EDA"/>
    <w:multiLevelType w:val="hybridMultilevel"/>
    <w:tmpl w:val="8F6208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783144"/>
    <w:multiLevelType w:val="multilevel"/>
    <w:tmpl w:val="613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4B70F8"/>
    <w:multiLevelType w:val="multilevel"/>
    <w:tmpl w:val="4DBE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963155"/>
    <w:multiLevelType w:val="multilevel"/>
    <w:tmpl w:val="7D1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F335F"/>
    <w:multiLevelType w:val="multilevel"/>
    <w:tmpl w:val="08D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E787E"/>
    <w:multiLevelType w:val="multilevel"/>
    <w:tmpl w:val="7D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20972"/>
    <w:multiLevelType w:val="multilevel"/>
    <w:tmpl w:val="235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7B6E2E"/>
    <w:multiLevelType w:val="multilevel"/>
    <w:tmpl w:val="2FE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149E2B21"/>
    <w:multiLevelType w:val="multilevel"/>
    <w:tmpl w:val="AFA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131871"/>
    <w:multiLevelType w:val="multilevel"/>
    <w:tmpl w:val="94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F2688"/>
    <w:multiLevelType w:val="multilevel"/>
    <w:tmpl w:val="DC7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295D3C"/>
    <w:multiLevelType w:val="multilevel"/>
    <w:tmpl w:val="01E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6F52D4"/>
    <w:multiLevelType w:val="multilevel"/>
    <w:tmpl w:val="C41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332E9"/>
    <w:multiLevelType w:val="multilevel"/>
    <w:tmpl w:val="C68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505D5"/>
    <w:multiLevelType w:val="multilevel"/>
    <w:tmpl w:val="E17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4A7E9C"/>
    <w:multiLevelType w:val="multilevel"/>
    <w:tmpl w:val="151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342E7"/>
    <w:multiLevelType w:val="multilevel"/>
    <w:tmpl w:val="D3D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C476F"/>
    <w:multiLevelType w:val="multilevel"/>
    <w:tmpl w:val="60B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F29C4"/>
    <w:multiLevelType w:val="multilevel"/>
    <w:tmpl w:val="224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3D0E24"/>
    <w:multiLevelType w:val="multilevel"/>
    <w:tmpl w:val="6E6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657484"/>
    <w:multiLevelType w:val="multilevel"/>
    <w:tmpl w:val="993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2C440C"/>
    <w:multiLevelType w:val="multilevel"/>
    <w:tmpl w:val="636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94BE7"/>
    <w:multiLevelType w:val="multilevel"/>
    <w:tmpl w:val="40B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B85E42"/>
    <w:multiLevelType w:val="multilevel"/>
    <w:tmpl w:val="91C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D2022"/>
    <w:multiLevelType w:val="multilevel"/>
    <w:tmpl w:val="D2A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45D26"/>
    <w:multiLevelType w:val="multilevel"/>
    <w:tmpl w:val="9EA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D5599"/>
    <w:multiLevelType w:val="multilevel"/>
    <w:tmpl w:val="37A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016E2"/>
    <w:multiLevelType w:val="multilevel"/>
    <w:tmpl w:val="000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F4DA3"/>
    <w:multiLevelType w:val="multilevel"/>
    <w:tmpl w:val="79D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B0CCD"/>
    <w:multiLevelType w:val="multilevel"/>
    <w:tmpl w:val="8B6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E108B"/>
    <w:multiLevelType w:val="multilevel"/>
    <w:tmpl w:val="BEC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D86149"/>
    <w:multiLevelType w:val="multilevel"/>
    <w:tmpl w:val="103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5C1B6C"/>
    <w:multiLevelType w:val="multilevel"/>
    <w:tmpl w:val="7CF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04C06"/>
    <w:multiLevelType w:val="multilevel"/>
    <w:tmpl w:val="AE0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14523B"/>
    <w:multiLevelType w:val="multilevel"/>
    <w:tmpl w:val="B24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917E9F"/>
    <w:multiLevelType w:val="hybridMultilevel"/>
    <w:tmpl w:val="8CEA4E50"/>
    <w:lvl w:ilvl="0" w:tplc="B8424A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0C76DFF"/>
    <w:multiLevelType w:val="multilevel"/>
    <w:tmpl w:val="55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940C46"/>
    <w:multiLevelType w:val="multilevel"/>
    <w:tmpl w:val="13D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9F4123"/>
    <w:multiLevelType w:val="multilevel"/>
    <w:tmpl w:val="313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A93C9D"/>
    <w:multiLevelType w:val="multilevel"/>
    <w:tmpl w:val="081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F16DE3"/>
    <w:multiLevelType w:val="multilevel"/>
    <w:tmpl w:val="C7E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943C0"/>
    <w:multiLevelType w:val="multilevel"/>
    <w:tmpl w:val="D01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87E5C"/>
    <w:multiLevelType w:val="multilevel"/>
    <w:tmpl w:val="D86A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BF4291"/>
    <w:multiLevelType w:val="multilevel"/>
    <w:tmpl w:val="E6B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D204B1"/>
    <w:multiLevelType w:val="hybridMultilevel"/>
    <w:tmpl w:val="5B08D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9604AA0"/>
    <w:multiLevelType w:val="multilevel"/>
    <w:tmpl w:val="228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0672D"/>
    <w:multiLevelType w:val="multilevel"/>
    <w:tmpl w:val="0AC2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D663F4"/>
    <w:multiLevelType w:val="multilevel"/>
    <w:tmpl w:val="94C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5B429F"/>
    <w:multiLevelType w:val="multilevel"/>
    <w:tmpl w:val="104A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7F37FE"/>
    <w:multiLevelType w:val="multilevel"/>
    <w:tmpl w:val="B91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ED3BEB"/>
    <w:multiLevelType w:val="multilevel"/>
    <w:tmpl w:val="F10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350751"/>
    <w:multiLevelType w:val="multilevel"/>
    <w:tmpl w:val="A27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CA56F2"/>
    <w:multiLevelType w:val="multilevel"/>
    <w:tmpl w:val="A3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F24008"/>
    <w:multiLevelType w:val="multilevel"/>
    <w:tmpl w:val="81B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AA2E4A"/>
    <w:multiLevelType w:val="multilevel"/>
    <w:tmpl w:val="03B6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BA23B3"/>
    <w:multiLevelType w:val="multilevel"/>
    <w:tmpl w:val="910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13ACF"/>
    <w:multiLevelType w:val="multilevel"/>
    <w:tmpl w:val="BC6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BC4B1F"/>
    <w:multiLevelType w:val="multilevel"/>
    <w:tmpl w:val="63A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1771B7"/>
    <w:multiLevelType w:val="multilevel"/>
    <w:tmpl w:val="9B0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AF142F"/>
    <w:multiLevelType w:val="multilevel"/>
    <w:tmpl w:val="078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1E6A77"/>
    <w:multiLevelType w:val="multilevel"/>
    <w:tmpl w:val="55F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26321A"/>
    <w:multiLevelType w:val="multilevel"/>
    <w:tmpl w:val="824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CB5B1E"/>
    <w:multiLevelType w:val="multilevel"/>
    <w:tmpl w:val="BDF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F125BE"/>
    <w:multiLevelType w:val="multilevel"/>
    <w:tmpl w:val="379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B24535"/>
    <w:multiLevelType w:val="multilevel"/>
    <w:tmpl w:val="96C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FA7F54"/>
    <w:multiLevelType w:val="multilevel"/>
    <w:tmpl w:val="3D7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D7D4A"/>
    <w:multiLevelType w:val="multilevel"/>
    <w:tmpl w:val="81B0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02185B"/>
    <w:multiLevelType w:val="multilevel"/>
    <w:tmpl w:val="186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1747F9"/>
    <w:multiLevelType w:val="multilevel"/>
    <w:tmpl w:val="C72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134AB5"/>
    <w:multiLevelType w:val="multilevel"/>
    <w:tmpl w:val="6E7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5956FE"/>
    <w:multiLevelType w:val="multilevel"/>
    <w:tmpl w:val="4CC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6F2426"/>
    <w:multiLevelType w:val="multilevel"/>
    <w:tmpl w:val="E31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67335"/>
    <w:multiLevelType w:val="multilevel"/>
    <w:tmpl w:val="F98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DF11D7"/>
    <w:multiLevelType w:val="multilevel"/>
    <w:tmpl w:val="343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1F3FAE"/>
    <w:multiLevelType w:val="multilevel"/>
    <w:tmpl w:val="608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F336A"/>
    <w:multiLevelType w:val="multilevel"/>
    <w:tmpl w:val="2B5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A200FC"/>
    <w:multiLevelType w:val="multilevel"/>
    <w:tmpl w:val="C8D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A26620"/>
    <w:multiLevelType w:val="multilevel"/>
    <w:tmpl w:val="591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EC73DA"/>
    <w:multiLevelType w:val="multilevel"/>
    <w:tmpl w:val="6CA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A6685B"/>
    <w:multiLevelType w:val="multilevel"/>
    <w:tmpl w:val="768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CF7086"/>
    <w:multiLevelType w:val="multilevel"/>
    <w:tmpl w:val="448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EE18F3"/>
    <w:multiLevelType w:val="multilevel"/>
    <w:tmpl w:val="C28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802BD9"/>
    <w:multiLevelType w:val="multilevel"/>
    <w:tmpl w:val="BB9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F82728"/>
    <w:multiLevelType w:val="multilevel"/>
    <w:tmpl w:val="D2A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1D1717"/>
    <w:multiLevelType w:val="multilevel"/>
    <w:tmpl w:val="E2A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302B81"/>
    <w:multiLevelType w:val="multilevel"/>
    <w:tmpl w:val="572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3F7672"/>
    <w:multiLevelType w:val="multilevel"/>
    <w:tmpl w:val="657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FD00F7"/>
    <w:multiLevelType w:val="multilevel"/>
    <w:tmpl w:val="62B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703E01"/>
    <w:multiLevelType w:val="multilevel"/>
    <w:tmpl w:val="D4F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EE54DC"/>
    <w:multiLevelType w:val="multilevel"/>
    <w:tmpl w:val="846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5C2AFB"/>
    <w:multiLevelType w:val="multilevel"/>
    <w:tmpl w:val="253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0152AB"/>
    <w:multiLevelType w:val="multilevel"/>
    <w:tmpl w:val="6CD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102A71"/>
    <w:multiLevelType w:val="multilevel"/>
    <w:tmpl w:val="C71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626368"/>
    <w:multiLevelType w:val="multilevel"/>
    <w:tmpl w:val="D5D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7F0E85"/>
    <w:multiLevelType w:val="multilevel"/>
    <w:tmpl w:val="7BA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D6223C"/>
    <w:multiLevelType w:val="multilevel"/>
    <w:tmpl w:val="021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7B4F21"/>
    <w:multiLevelType w:val="multilevel"/>
    <w:tmpl w:val="E3A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B630EE"/>
    <w:multiLevelType w:val="multilevel"/>
    <w:tmpl w:val="90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031981"/>
    <w:multiLevelType w:val="multilevel"/>
    <w:tmpl w:val="277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973C6F"/>
    <w:multiLevelType w:val="multilevel"/>
    <w:tmpl w:val="3C1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E243D1"/>
    <w:multiLevelType w:val="multilevel"/>
    <w:tmpl w:val="BF7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D16E52"/>
    <w:multiLevelType w:val="multilevel"/>
    <w:tmpl w:val="1A2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64748"/>
    <w:multiLevelType w:val="multilevel"/>
    <w:tmpl w:val="BDD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D9152E"/>
    <w:multiLevelType w:val="multilevel"/>
    <w:tmpl w:val="972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9D0EEE"/>
    <w:multiLevelType w:val="multilevel"/>
    <w:tmpl w:val="DB74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B21C86"/>
    <w:multiLevelType w:val="multilevel"/>
    <w:tmpl w:val="FBF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AF04E1"/>
    <w:multiLevelType w:val="multilevel"/>
    <w:tmpl w:val="B0B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A2635"/>
    <w:multiLevelType w:val="multilevel"/>
    <w:tmpl w:val="08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4D1FB3"/>
    <w:multiLevelType w:val="multilevel"/>
    <w:tmpl w:val="869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5405D6"/>
    <w:multiLevelType w:val="multilevel"/>
    <w:tmpl w:val="4B5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624798"/>
    <w:multiLevelType w:val="multilevel"/>
    <w:tmpl w:val="C76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AC4409"/>
    <w:multiLevelType w:val="multilevel"/>
    <w:tmpl w:val="BB9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687FFE"/>
    <w:multiLevelType w:val="multilevel"/>
    <w:tmpl w:val="250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D62B5C"/>
    <w:multiLevelType w:val="multilevel"/>
    <w:tmpl w:val="31B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F26FC2"/>
    <w:multiLevelType w:val="multilevel"/>
    <w:tmpl w:val="77A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E540BA"/>
    <w:multiLevelType w:val="hybridMultilevel"/>
    <w:tmpl w:val="0E8C7A64"/>
    <w:lvl w:ilvl="0" w:tplc="3C02AC0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965818"/>
    <w:multiLevelType w:val="multilevel"/>
    <w:tmpl w:val="C59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D01BA8"/>
    <w:multiLevelType w:val="multilevel"/>
    <w:tmpl w:val="7D2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80EB4"/>
    <w:multiLevelType w:val="multilevel"/>
    <w:tmpl w:val="A2C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771D51"/>
    <w:multiLevelType w:val="multilevel"/>
    <w:tmpl w:val="CB0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5835F5"/>
    <w:multiLevelType w:val="multilevel"/>
    <w:tmpl w:val="919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82769">
    <w:abstractNumId w:val="33"/>
  </w:num>
  <w:num w:numId="2" w16cid:durableId="7243446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9038023">
    <w:abstractNumId w:val="33"/>
  </w:num>
  <w:num w:numId="4" w16cid:durableId="1587425514">
    <w:abstractNumId w:val="33"/>
  </w:num>
  <w:num w:numId="5" w16cid:durableId="828205127">
    <w:abstractNumId w:val="33"/>
  </w:num>
  <w:num w:numId="6" w16cid:durableId="2100445897">
    <w:abstractNumId w:val="33"/>
  </w:num>
  <w:num w:numId="7" w16cid:durableId="906040666">
    <w:abstractNumId w:val="33"/>
  </w:num>
  <w:num w:numId="8" w16cid:durableId="1951475625">
    <w:abstractNumId w:val="33"/>
  </w:num>
  <w:num w:numId="9" w16cid:durableId="756287061">
    <w:abstractNumId w:val="33"/>
  </w:num>
  <w:num w:numId="10" w16cid:durableId="348720469">
    <w:abstractNumId w:val="33"/>
  </w:num>
  <w:num w:numId="11" w16cid:durableId="197818618">
    <w:abstractNumId w:val="33"/>
  </w:num>
  <w:num w:numId="12" w16cid:durableId="1359696433">
    <w:abstractNumId w:val="33"/>
  </w:num>
  <w:num w:numId="13" w16cid:durableId="88594796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9919474">
    <w:abstractNumId w:val="78"/>
  </w:num>
  <w:num w:numId="15" w16cid:durableId="2020697714">
    <w:abstractNumId w:val="10"/>
  </w:num>
  <w:num w:numId="16" w16cid:durableId="1894388510">
    <w:abstractNumId w:val="134"/>
  </w:num>
  <w:num w:numId="17" w16cid:durableId="1161383161">
    <w:abstractNumId w:val="44"/>
  </w:num>
  <w:num w:numId="18" w16cid:durableId="1765999548">
    <w:abstractNumId w:val="5"/>
    <w:lvlOverride w:ilvl="0">
      <w:startOverride w:val="1"/>
    </w:lvlOverride>
  </w:num>
  <w:num w:numId="19" w16cid:durableId="161816071">
    <w:abstractNumId w:val="41"/>
  </w:num>
  <w:num w:numId="20" w16cid:durableId="704713736">
    <w:abstractNumId w:val="51"/>
  </w:num>
  <w:num w:numId="21" w16cid:durableId="870649534">
    <w:abstractNumId w:val="50"/>
  </w:num>
  <w:num w:numId="22" w16cid:durableId="924920727">
    <w:abstractNumId w:val="79"/>
  </w:num>
  <w:num w:numId="23" w16cid:durableId="1602838851">
    <w:abstractNumId w:val="11"/>
    <w:lvlOverride w:ilvl="0">
      <w:startOverride w:val="2"/>
    </w:lvlOverride>
  </w:num>
  <w:num w:numId="24" w16cid:durableId="1029646309">
    <w:abstractNumId w:val="76"/>
  </w:num>
  <w:num w:numId="25" w16cid:durableId="568078078">
    <w:abstractNumId w:val="81"/>
  </w:num>
  <w:num w:numId="26" w16cid:durableId="804351720">
    <w:abstractNumId w:val="7"/>
  </w:num>
  <w:num w:numId="27" w16cid:durableId="94717383">
    <w:abstractNumId w:val="23"/>
  </w:num>
  <w:num w:numId="28" w16cid:durableId="448671977">
    <w:abstractNumId w:val="27"/>
    <w:lvlOverride w:ilvl="0">
      <w:startOverride w:val="3"/>
    </w:lvlOverride>
  </w:num>
  <w:num w:numId="29" w16cid:durableId="760569056">
    <w:abstractNumId w:val="131"/>
  </w:num>
  <w:num w:numId="30" w16cid:durableId="517162292">
    <w:abstractNumId w:val="96"/>
  </w:num>
  <w:num w:numId="31" w16cid:durableId="154880154">
    <w:abstractNumId w:val="53"/>
  </w:num>
  <w:num w:numId="32" w16cid:durableId="1664549463">
    <w:abstractNumId w:val="136"/>
  </w:num>
  <w:num w:numId="33" w16cid:durableId="382101136">
    <w:abstractNumId w:val="130"/>
    <w:lvlOverride w:ilvl="0">
      <w:startOverride w:val="4"/>
    </w:lvlOverride>
  </w:num>
  <w:num w:numId="34" w16cid:durableId="1270965940">
    <w:abstractNumId w:val="116"/>
  </w:num>
  <w:num w:numId="35" w16cid:durableId="1179779331">
    <w:abstractNumId w:val="100"/>
  </w:num>
  <w:num w:numId="36" w16cid:durableId="812139651">
    <w:abstractNumId w:val="145"/>
  </w:num>
  <w:num w:numId="37" w16cid:durableId="667053560">
    <w:abstractNumId w:val="37"/>
  </w:num>
  <w:num w:numId="38" w16cid:durableId="1697610413">
    <w:abstractNumId w:val="42"/>
  </w:num>
  <w:num w:numId="39" w16cid:durableId="1875847239">
    <w:abstractNumId w:val="17"/>
  </w:num>
  <w:num w:numId="40" w16cid:durableId="2134863259">
    <w:abstractNumId w:val="137"/>
  </w:num>
  <w:num w:numId="41" w16cid:durableId="558781549">
    <w:abstractNumId w:val="46"/>
  </w:num>
  <w:num w:numId="42" w16cid:durableId="425227509">
    <w:abstractNumId w:val="59"/>
  </w:num>
  <w:num w:numId="43" w16cid:durableId="708456654">
    <w:abstractNumId w:val="60"/>
  </w:num>
  <w:num w:numId="44" w16cid:durableId="1003047492">
    <w:abstractNumId w:val="57"/>
  </w:num>
  <w:num w:numId="45" w16cid:durableId="1009336776">
    <w:abstractNumId w:val="104"/>
  </w:num>
  <w:num w:numId="46" w16cid:durableId="856694264">
    <w:abstractNumId w:val="91"/>
  </w:num>
  <w:num w:numId="47" w16cid:durableId="972444125">
    <w:abstractNumId w:val="124"/>
  </w:num>
  <w:num w:numId="48" w16cid:durableId="1347100022">
    <w:abstractNumId w:val="98"/>
  </w:num>
  <w:num w:numId="49" w16cid:durableId="1612855175">
    <w:abstractNumId w:val="125"/>
  </w:num>
  <w:num w:numId="50" w16cid:durableId="156457414">
    <w:abstractNumId w:val="117"/>
  </w:num>
  <w:num w:numId="51" w16cid:durableId="114058359">
    <w:abstractNumId w:val="86"/>
  </w:num>
  <w:num w:numId="52" w16cid:durableId="393233900">
    <w:abstractNumId w:val="127"/>
  </w:num>
  <w:num w:numId="53" w16cid:durableId="1625503259">
    <w:abstractNumId w:val="48"/>
  </w:num>
  <w:num w:numId="54" w16cid:durableId="1097603635">
    <w:abstractNumId w:val="129"/>
  </w:num>
  <w:num w:numId="55" w16cid:durableId="2000107990">
    <w:abstractNumId w:val="101"/>
  </w:num>
  <w:num w:numId="56" w16cid:durableId="323166556">
    <w:abstractNumId w:val="2"/>
  </w:num>
  <w:num w:numId="57" w16cid:durableId="367607159">
    <w:abstractNumId w:val="12"/>
  </w:num>
  <w:num w:numId="58" w16cid:durableId="615601570">
    <w:abstractNumId w:val="97"/>
  </w:num>
  <w:num w:numId="59" w16cid:durableId="1612517690">
    <w:abstractNumId w:val="120"/>
  </w:num>
  <w:num w:numId="60" w16cid:durableId="1928153712">
    <w:abstractNumId w:val="43"/>
  </w:num>
  <w:num w:numId="61" w16cid:durableId="682975890">
    <w:abstractNumId w:val="122"/>
  </w:num>
  <w:num w:numId="62" w16cid:durableId="1884367692">
    <w:abstractNumId w:val="88"/>
  </w:num>
  <w:num w:numId="63" w16cid:durableId="1384597255">
    <w:abstractNumId w:val="58"/>
  </w:num>
  <w:num w:numId="64" w16cid:durableId="1744598928">
    <w:abstractNumId w:val="29"/>
  </w:num>
  <w:num w:numId="65" w16cid:durableId="905802957">
    <w:abstractNumId w:val="34"/>
  </w:num>
  <w:num w:numId="66" w16cid:durableId="904148596">
    <w:abstractNumId w:val="64"/>
  </w:num>
  <w:num w:numId="67" w16cid:durableId="478114326">
    <w:abstractNumId w:val="63"/>
  </w:num>
  <w:num w:numId="68" w16cid:durableId="443185212">
    <w:abstractNumId w:val="9"/>
  </w:num>
  <w:num w:numId="69" w16cid:durableId="414595885">
    <w:abstractNumId w:val="106"/>
  </w:num>
  <w:num w:numId="70" w16cid:durableId="1499347326">
    <w:abstractNumId w:val="146"/>
  </w:num>
  <w:num w:numId="71" w16cid:durableId="1191913900">
    <w:abstractNumId w:val="94"/>
  </w:num>
  <w:num w:numId="72" w16cid:durableId="503394706">
    <w:abstractNumId w:val="107"/>
  </w:num>
  <w:num w:numId="73" w16cid:durableId="1555500965">
    <w:abstractNumId w:val="139"/>
  </w:num>
  <w:num w:numId="74" w16cid:durableId="1228221439">
    <w:abstractNumId w:val="126"/>
  </w:num>
  <w:num w:numId="75" w16cid:durableId="1195002683">
    <w:abstractNumId w:val="16"/>
  </w:num>
  <w:num w:numId="76" w16cid:durableId="2047021800">
    <w:abstractNumId w:val="112"/>
  </w:num>
  <w:num w:numId="77" w16cid:durableId="419257452">
    <w:abstractNumId w:val="22"/>
  </w:num>
  <w:num w:numId="78" w16cid:durableId="1842618357">
    <w:abstractNumId w:val="103"/>
  </w:num>
  <w:num w:numId="79" w16cid:durableId="561914877">
    <w:abstractNumId w:val="54"/>
  </w:num>
  <w:num w:numId="80" w16cid:durableId="2118788961">
    <w:abstractNumId w:val="90"/>
  </w:num>
  <w:num w:numId="81" w16cid:durableId="1650359952">
    <w:abstractNumId w:val="132"/>
  </w:num>
  <w:num w:numId="82" w16cid:durableId="1825004973">
    <w:abstractNumId w:val="67"/>
  </w:num>
  <w:num w:numId="83" w16cid:durableId="946238005">
    <w:abstractNumId w:val="123"/>
  </w:num>
  <w:num w:numId="84" w16cid:durableId="1377004270">
    <w:abstractNumId w:val="49"/>
  </w:num>
  <w:num w:numId="85" w16cid:durableId="460225901">
    <w:abstractNumId w:val="15"/>
  </w:num>
  <w:num w:numId="86" w16cid:durableId="1543906089">
    <w:abstractNumId w:val="26"/>
  </w:num>
  <w:num w:numId="87" w16cid:durableId="139615240">
    <w:abstractNumId w:val="92"/>
    <w:lvlOverride w:ilvl="0">
      <w:startOverride w:val="2"/>
    </w:lvlOverride>
  </w:num>
  <w:num w:numId="88" w16cid:durableId="520899647">
    <w:abstractNumId w:val="82"/>
  </w:num>
  <w:num w:numId="89" w16cid:durableId="768702348">
    <w:abstractNumId w:val="115"/>
  </w:num>
  <w:num w:numId="90" w16cid:durableId="7877330">
    <w:abstractNumId w:val="38"/>
  </w:num>
  <w:num w:numId="91" w16cid:durableId="954756614">
    <w:abstractNumId w:val="118"/>
  </w:num>
  <w:num w:numId="92" w16cid:durableId="1772318561">
    <w:abstractNumId w:val="69"/>
  </w:num>
  <w:num w:numId="93" w16cid:durableId="246621440">
    <w:abstractNumId w:val="8"/>
  </w:num>
  <w:num w:numId="94" w16cid:durableId="888110997">
    <w:abstractNumId w:val="45"/>
  </w:num>
  <w:num w:numId="95" w16cid:durableId="264651802">
    <w:abstractNumId w:val="87"/>
  </w:num>
  <w:num w:numId="96" w16cid:durableId="423888567">
    <w:abstractNumId w:val="93"/>
  </w:num>
  <w:num w:numId="97" w16cid:durableId="1095516794">
    <w:abstractNumId w:val="30"/>
  </w:num>
  <w:num w:numId="98" w16cid:durableId="1304194867">
    <w:abstractNumId w:val="0"/>
  </w:num>
  <w:num w:numId="99" w16cid:durableId="1367100596">
    <w:abstractNumId w:val="99"/>
  </w:num>
  <w:num w:numId="100" w16cid:durableId="1006981669">
    <w:abstractNumId w:val="109"/>
  </w:num>
  <w:num w:numId="101" w16cid:durableId="931276349">
    <w:abstractNumId w:val="113"/>
  </w:num>
  <w:num w:numId="102" w16cid:durableId="139274427">
    <w:abstractNumId w:val="66"/>
  </w:num>
  <w:num w:numId="103" w16cid:durableId="695886510">
    <w:abstractNumId w:val="83"/>
  </w:num>
  <w:num w:numId="104" w16cid:durableId="1366175993">
    <w:abstractNumId w:val="4"/>
  </w:num>
  <w:num w:numId="105" w16cid:durableId="285739580">
    <w:abstractNumId w:val="18"/>
    <w:lvlOverride w:ilvl="0">
      <w:startOverride w:val="1"/>
    </w:lvlOverride>
  </w:num>
  <w:num w:numId="106" w16cid:durableId="909002856">
    <w:abstractNumId w:val="47"/>
  </w:num>
  <w:num w:numId="107" w16cid:durableId="1662387587">
    <w:abstractNumId w:val="140"/>
  </w:num>
  <w:num w:numId="108" w16cid:durableId="809709049">
    <w:abstractNumId w:val="55"/>
  </w:num>
  <w:num w:numId="109" w16cid:durableId="1263994116">
    <w:abstractNumId w:val="102"/>
  </w:num>
  <w:num w:numId="110" w16cid:durableId="2019770090">
    <w:abstractNumId w:val="39"/>
  </w:num>
  <w:num w:numId="111" w16cid:durableId="1961717887">
    <w:abstractNumId w:val="56"/>
  </w:num>
  <w:num w:numId="112" w16cid:durableId="385957080">
    <w:abstractNumId w:val="32"/>
  </w:num>
  <w:num w:numId="113" w16cid:durableId="1245796031">
    <w:abstractNumId w:val="133"/>
  </w:num>
  <w:num w:numId="114" w16cid:durableId="1177386996">
    <w:abstractNumId w:val="36"/>
  </w:num>
  <w:num w:numId="115" w16cid:durableId="1517113728">
    <w:abstractNumId w:val="144"/>
  </w:num>
  <w:num w:numId="116" w16cid:durableId="691348360">
    <w:abstractNumId w:val="114"/>
  </w:num>
  <w:num w:numId="117" w16cid:durableId="622998937">
    <w:abstractNumId w:val="84"/>
  </w:num>
  <w:num w:numId="118" w16cid:durableId="2049186162">
    <w:abstractNumId w:val="119"/>
  </w:num>
  <w:num w:numId="119" w16cid:durableId="949051621">
    <w:abstractNumId w:val="105"/>
  </w:num>
  <w:num w:numId="120" w16cid:durableId="1631396590">
    <w:abstractNumId w:val="138"/>
  </w:num>
  <w:num w:numId="121" w16cid:durableId="1433431495">
    <w:abstractNumId w:val="65"/>
  </w:num>
  <w:num w:numId="122" w16cid:durableId="1301572885">
    <w:abstractNumId w:val="89"/>
  </w:num>
  <w:num w:numId="123" w16cid:durableId="1576862928">
    <w:abstractNumId w:val="28"/>
  </w:num>
  <w:num w:numId="124" w16cid:durableId="521015229">
    <w:abstractNumId w:val="108"/>
  </w:num>
  <w:num w:numId="125" w16cid:durableId="1637880032">
    <w:abstractNumId w:val="128"/>
  </w:num>
  <w:num w:numId="126" w16cid:durableId="1730105257">
    <w:abstractNumId w:val="31"/>
  </w:num>
  <w:num w:numId="127" w16cid:durableId="678779298">
    <w:abstractNumId w:val="85"/>
  </w:num>
  <w:num w:numId="128" w16cid:durableId="1775006478">
    <w:abstractNumId w:val="135"/>
  </w:num>
  <w:num w:numId="129" w16cid:durableId="2067755723">
    <w:abstractNumId w:val="75"/>
  </w:num>
  <w:num w:numId="130" w16cid:durableId="1906409190">
    <w:abstractNumId w:val="52"/>
  </w:num>
  <w:num w:numId="131" w16cid:durableId="936600223">
    <w:abstractNumId w:val="13"/>
  </w:num>
  <w:num w:numId="132" w16cid:durableId="1920169864">
    <w:abstractNumId w:val="77"/>
  </w:num>
  <w:num w:numId="133" w16cid:durableId="2004507048">
    <w:abstractNumId w:val="143"/>
  </w:num>
  <w:num w:numId="134" w16cid:durableId="60754397">
    <w:abstractNumId w:val="73"/>
  </w:num>
  <w:num w:numId="135" w16cid:durableId="915018316">
    <w:abstractNumId w:val="62"/>
    <w:lvlOverride w:ilvl="0">
      <w:startOverride w:val="1"/>
    </w:lvlOverride>
  </w:num>
  <w:num w:numId="136" w16cid:durableId="1009874566">
    <w:abstractNumId w:val="80"/>
    <w:lvlOverride w:ilvl="0">
      <w:startOverride w:val="2"/>
    </w:lvlOverride>
  </w:num>
  <w:num w:numId="137" w16cid:durableId="760027701">
    <w:abstractNumId w:val="6"/>
    <w:lvlOverride w:ilvl="0">
      <w:startOverride w:val="3"/>
    </w:lvlOverride>
  </w:num>
  <w:num w:numId="138" w16cid:durableId="652685522">
    <w:abstractNumId w:val="70"/>
  </w:num>
  <w:num w:numId="139" w16cid:durableId="1713995332">
    <w:abstractNumId w:val="111"/>
  </w:num>
  <w:num w:numId="140" w16cid:durableId="1833521238">
    <w:abstractNumId w:val="40"/>
  </w:num>
  <w:num w:numId="141" w16cid:durableId="1718822043">
    <w:abstractNumId w:val="68"/>
  </w:num>
  <w:num w:numId="142" w16cid:durableId="11957570">
    <w:abstractNumId w:val="142"/>
  </w:num>
  <w:num w:numId="143" w16cid:durableId="773597241">
    <w:abstractNumId w:val="61"/>
  </w:num>
  <w:num w:numId="144" w16cid:durableId="1882548982">
    <w:abstractNumId w:val="110"/>
  </w:num>
  <w:num w:numId="145" w16cid:durableId="2047368586">
    <w:abstractNumId w:val="19"/>
  </w:num>
  <w:num w:numId="146" w16cid:durableId="1237520248">
    <w:abstractNumId w:val="141"/>
  </w:num>
  <w:num w:numId="147" w16cid:durableId="275910408">
    <w:abstractNumId w:val="25"/>
  </w:num>
  <w:num w:numId="148" w16cid:durableId="1514949612">
    <w:abstractNumId w:val="95"/>
  </w:num>
  <w:num w:numId="149" w16cid:durableId="1359887965">
    <w:abstractNumId w:val="121"/>
  </w:num>
  <w:num w:numId="150" w16cid:durableId="286788358">
    <w:abstractNumId w:val="71"/>
  </w:num>
  <w:num w:numId="151" w16cid:durableId="1555921978">
    <w:abstractNumId w:val="35"/>
  </w:num>
  <w:num w:numId="152" w16cid:durableId="1303458705">
    <w:abstractNumId w:val="74"/>
  </w:num>
  <w:num w:numId="153" w16cid:durableId="1430736650">
    <w:abstractNumId w:val="20"/>
  </w:num>
  <w:num w:numId="154" w16cid:durableId="1000498075">
    <w:abstractNumId w:val="21"/>
  </w:num>
  <w:num w:numId="155" w16cid:durableId="1232615030">
    <w:abstractNumId w:val="3"/>
  </w:num>
  <w:num w:numId="156" w16cid:durableId="2064939443">
    <w:abstractNumId w:val="1"/>
  </w:num>
  <w:num w:numId="157" w16cid:durableId="324741907">
    <w:abstractNumId w:val="24"/>
  </w:num>
  <w:num w:numId="158" w16cid:durableId="1911116068">
    <w:abstractNumId w:val="72"/>
  </w:num>
  <w:num w:numId="159" w16cid:durableId="560870304">
    <w:abstractNumId w:val="14"/>
  </w:num>
  <w:num w:numId="160" w16cid:durableId="720709425">
    <w:abstractNumId w:val="3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3E"/>
    <w:rsid w:val="00031B4E"/>
    <w:rsid w:val="000473A6"/>
    <w:rsid w:val="00050703"/>
    <w:rsid w:val="0005401A"/>
    <w:rsid w:val="0006046A"/>
    <w:rsid w:val="000622AE"/>
    <w:rsid w:val="00077A7E"/>
    <w:rsid w:val="00082F67"/>
    <w:rsid w:val="000A1E7E"/>
    <w:rsid w:val="000C02D6"/>
    <w:rsid w:val="000D19D0"/>
    <w:rsid w:val="000E6CB6"/>
    <w:rsid w:val="00112B49"/>
    <w:rsid w:val="00121F5B"/>
    <w:rsid w:val="00136A0F"/>
    <w:rsid w:val="001428FA"/>
    <w:rsid w:val="001A07B0"/>
    <w:rsid w:val="001A1442"/>
    <w:rsid w:val="001A6D48"/>
    <w:rsid w:val="001C7314"/>
    <w:rsid w:val="001D2373"/>
    <w:rsid w:val="001E1BD1"/>
    <w:rsid w:val="001F7850"/>
    <w:rsid w:val="00213A3C"/>
    <w:rsid w:val="0021533E"/>
    <w:rsid w:val="00232328"/>
    <w:rsid w:val="00240E91"/>
    <w:rsid w:val="002948A4"/>
    <w:rsid w:val="002B260A"/>
    <w:rsid w:val="002B50A1"/>
    <w:rsid w:val="002B591A"/>
    <w:rsid w:val="002C2AD9"/>
    <w:rsid w:val="002E46DA"/>
    <w:rsid w:val="002E4C17"/>
    <w:rsid w:val="002E57A6"/>
    <w:rsid w:val="002F66B7"/>
    <w:rsid w:val="0031058A"/>
    <w:rsid w:val="00325FAE"/>
    <w:rsid w:val="00356A28"/>
    <w:rsid w:val="00370639"/>
    <w:rsid w:val="00376718"/>
    <w:rsid w:val="0038551A"/>
    <w:rsid w:val="00391E23"/>
    <w:rsid w:val="00392B6F"/>
    <w:rsid w:val="003A55DA"/>
    <w:rsid w:val="003E7DD3"/>
    <w:rsid w:val="003F1513"/>
    <w:rsid w:val="003F612F"/>
    <w:rsid w:val="00420754"/>
    <w:rsid w:val="00475954"/>
    <w:rsid w:val="004B35BE"/>
    <w:rsid w:val="004B5DD8"/>
    <w:rsid w:val="004C3A12"/>
    <w:rsid w:val="004C5779"/>
    <w:rsid w:val="004C7C16"/>
    <w:rsid w:val="004E3AE2"/>
    <w:rsid w:val="004E7B01"/>
    <w:rsid w:val="00500B3F"/>
    <w:rsid w:val="005016C6"/>
    <w:rsid w:val="00516958"/>
    <w:rsid w:val="00562E82"/>
    <w:rsid w:val="00564A88"/>
    <w:rsid w:val="00576A20"/>
    <w:rsid w:val="00586BC5"/>
    <w:rsid w:val="005924C2"/>
    <w:rsid w:val="005D10B2"/>
    <w:rsid w:val="005D6EBA"/>
    <w:rsid w:val="005E505A"/>
    <w:rsid w:val="005F64F6"/>
    <w:rsid w:val="006042D9"/>
    <w:rsid w:val="00607A05"/>
    <w:rsid w:val="00623BA5"/>
    <w:rsid w:val="0065300C"/>
    <w:rsid w:val="00653CF3"/>
    <w:rsid w:val="00656611"/>
    <w:rsid w:val="00661038"/>
    <w:rsid w:val="00680124"/>
    <w:rsid w:val="006C19D4"/>
    <w:rsid w:val="006D28EB"/>
    <w:rsid w:val="006D513A"/>
    <w:rsid w:val="00703846"/>
    <w:rsid w:val="00725DE8"/>
    <w:rsid w:val="007379C2"/>
    <w:rsid w:val="00753B95"/>
    <w:rsid w:val="00777724"/>
    <w:rsid w:val="0078193B"/>
    <w:rsid w:val="0078546D"/>
    <w:rsid w:val="00795F76"/>
    <w:rsid w:val="007A5859"/>
    <w:rsid w:val="007B4946"/>
    <w:rsid w:val="007F0B25"/>
    <w:rsid w:val="00817E46"/>
    <w:rsid w:val="00823674"/>
    <w:rsid w:val="00827590"/>
    <w:rsid w:val="0083720A"/>
    <w:rsid w:val="0084063A"/>
    <w:rsid w:val="0085780D"/>
    <w:rsid w:val="00857F9D"/>
    <w:rsid w:val="00860A08"/>
    <w:rsid w:val="00860D83"/>
    <w:rsid w:val="00863149"/>
    <w:rsid w:val="0086763A"/>
    <w:rsid w:val="0087331D"/>
    <w:rsid w:val="00882429"/>
    <w:rsid w:val="008852B0"/>
    <w:rsid w:val="008953F3"/>
    <w:rsid w:val="008C5BFE"/>
    <w:rsid w:val="008D104F"/>
    <w:rsid w:val="008D7F6C"/>
    <w:rsid w:val="008E1C2C"/>
    <w:rsid w:val="00905EB9"/>
    <w:rsid w:val="00906552"/>
    <w:rsid w:val="0091419E"/>
    <w:rsid w:val="009158F0"/>
    <w:rsid w:val="00916B06"/>
    <w:rsid w:val="0093439F"/>
    <w:rsid w:val="00936045"/>
    <w:rsid w:val="00987F6A"/>
    <w:rsid w:val="0099247E"/>
    <w:rsid w:val="009B09A6"/>
    <w:rsid w:val="009E0770"/>
    <w:rsid w:val="00A2123D"/>
    <w:rsid w:val="00A3304D"/>
    <w:rsid w:val="00A37F65"/>
    <w:rsid w:val="00A42A8A"/>
    <w:rsid w:val="00A615FA"/>
    <w:rsid w:val="00A676CA"/>
    <w:rsid w:val="00A7597D"/>
    <w:rsid w:val="00A83CA4"/>
    <w:rsid w:val="00A8589D"/>
    <w:rsid w:val="00AA7271"/>
    <w:rsid w:val="00AB2235"/>
    <w:rsid w:val="00AC2537"/>
    <w:rsid w:val="00AC26BC"/>
    <w:rsid w:val="00AC2FCB"/>
    <w:rsid w:val="00AD47D5"/>
    <w:rsid w:val="00AE007B"/>
    <w:rsid w:val="00B054AC"/>
    <w:rsid w:val="00B30722"/>
    <w:rsid w:val="00B776EA"/>
    <w:rsid w:val="00B8714B"/>
    <w:rsid w:val="00BA08A1"/>
    <w:rsid w:val="00BB68BB"/>
    <w:rsid w:val="00BC06E2"/>
    <w:rsid w:val="00BF4339"/>
    <w:rsid w:val="00C27A0F"/>
    <w:rsid w:val="00C34246"/>
    <w:rsid w:val="00C67B59"/>
    <w:rsid w:val="00C81A49"/>
    <w:rsid w:val="00C86F00"/>
    <w:rsid w:val="00C969D5"/>
    <w:rsid w:val="00CA6607"/>
    <w:rsid w:val="00CE1118"/>
    <w:rsid w:val="00CE50F1"/>
    <w:rsid w:val="00D05064"/>
    <w:rsid w:val="00D077C1"/>
    <w:rsid w:val="00D2156A"/>
    <w:rsid w:val="00D25EE5"/>
    <w:rsid w:val="00D37745"/>
    <w:rsid w:val="00D47F8E"/>
    <w:rsid w:val="00D65A07"/>
    <w:rsid w:val="00D86476"/>
    <w:rsid w:val="00D95BA6"/>
    <w:rsid w:val="00DD0667"/>
    <w:rsid w:val="00DE6D08"/>
    <w:rsid w:val="00DF108E"/>
    <w:rsid w:val="00E0693A"/>
    <w:rsid w:val="00E0749D"/>
    <w:rsid w:val="00E1506A"/>
    <w:rsid w:val="00E43707"/>
    <w:rsid w:val="00E47A66"/>
    <w:rsid w:val="00E85A15"/>
    <w:rsid w:val="00E87263"/>
    <w:rsid w:val="00EA1DF7"/>
    <w:rsid w:val="00EC31E9"/>
    <w:rsid w:val="00EC41AC"/>
    <w:rsid w:val="00EC502F"/>
    <w:rsid w:val="00EE7EB0"/>
    <w:rsid w:val="00EE7F2C"/>
    <w:rsid w:val="00F1006A"/>
    <w:rsid w:val="00F21AEF"/>
    <w:rsid w:val="00F503FE"/>
    <w:rsid w:val="00F56EF5"/>
    <w:rsid w:val="00F67503"/>
    <w:rsid w:val="00F769BD"/>
    <w:rsid w:val="00F86426"/>
    <w:rsid w:val="00F9495C"/>
    <w:rsid w:val="00F97A43"/>
    <w:rsid w:val="00FA0236"/>
    <w:rsid w:val="00FB0DAA"/>
    <w:rsid w:val="00FB35C1"/>
    <w:rsid w:val="00FB69AF"/>
    <w:rsid w:val="00FE57F7"/>
    <w:rsid w:val="00FF063E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64390"/>
  <w15:chartTrackingRefBased/>
  <w15:docId w15:val="{F46E5C45-2012-4001-8475-79CF4EF8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21533E"/>
  </w:style>
  <w:style w:type="paragraph" w:styleId="Header">
    <w:name w:val="header"/>
    <w:basedOn w:val="Normal"/>
    <w:link w:val="HeaderChar"/>
    <w:uiPriority w:val="99"/>
    <w:unhideWhenUsed/>
    <w:rsid w:val="0021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33E"/>
  </w:style>
  <w:style w:type="paragraph" w:styleId="Footer">
    <w:name w:val="footer"/>
    <w:basedOn w:val="Normal"/>
    <w:link w:val="FooterChar"/>
    <w:uiPriority w:val="99"/>
    <w:unhideWhenUsed/>
    <w:rsid w:val="0021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33E"/>
  </w:style>
  <w:style w:type="character" w:styleId="PlaceholderText">
    <w:name w:val="Placeholder Text"/>
    <w:basedOn w:val="DefaultParagraphFont"/>
    <w:uiPriority w:val="99"/>
    <w:semiHidden/>
    <w:rsid w:val="0021533E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0507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07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0703"/>
    <w:rPr>
      <w:color w:val="6B9F2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E7EB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D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DD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1E1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rybyk\AppData\Roaming\Microsoft\Templates\Report%20design%20(blank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6E2AAB9BBB489B8F1F293DC54B7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F9BB-1DB8-45C7-91E6-CA95553D58C8}"/>
      </w:docPartPr>
      <w:docPartBody>
        <w:p w:rsidR="00211072" w:rsidRDefault="00F1188D" w:rsidP="00F1188D">
          <w:pPr>
            <w:pStyle w:val="606E2AAB9BBB489B8F1F293DC54B7FB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F4ABC12482404AA99402DCB79E0DD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FC2C2-FA87-4914-B192-051E5DFB007D}"/>
      </w:docPartPr>
      <w:docPartBody>
        <w:p w:rsidR="00211072" w:rsidRDefault="00F1188D">
          <w:r w:rsidRPr="00281289">
            <w:rPr>
              <w:rStyle w:val="PlaceholderText"/>
            </w:rPr>
            <w:t>[Title]</w:t>
          </w:r>
        </w:p>
      </w:docPartBody>
    </w:docPart>
    <w:docPart>
      <w:docPartPr>
        <w:name w:val="BE6BC9FBF0FA4CF2AEDCDF8B06C04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21866-31FD-448A-96B8-8A5D84A3DB98}"/>
      </w:docPartPr>
      <w:docPartBody>
        <w:p w:rsidR="00EC1C03" w:rsidRDefault="00EC1C03" w:rsidP="00EC1C03">
          <w:pPr>
            <w:pStyle w:val="BE6BC9FBF0FA4CF2AEDCDF8B06C04A06"/>
          </w:pPr>
          <w:r w:rsidRPr="0028128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88D"/>
    <w:rsid w:val="00054B1C"/>
    <w:rsid w:val="000A1E7E"/>
    <w:rsid w:val="000E6CB6"/>
    <w:rsid w:val="0015567D"/>
    <w:rsid w:val="00174C32"/>
    <w:rsid w:val="00195082"/>
    <w:rsid w:val="001A1442"/>
    <w:rsid w:val="001C312F"/>
    <w:rsid w:val="001F78F2"/>
    <w:rsid w:val="00201769"/>
    <w:rsid w:val="00211072"/>
    <w:rsid w:val="002E57A6"/>
    <w:rsid w:val="003E6848"/>
    <w:rsid w:val="004A69F1"/>
    <w:rsid w:val="005016C6"/>
    <w:rsid w:val="005E3963"/>
    <w:rsid w:val="00652A77"/>
    <w:rsid w:val="00703846"/>
    <w:rsid w:val="007A5859"/>
    <w:rsid w:val="008F7A2D"/>
    <w:rsid w:val="00916B06"/>
    <w:rsid w:val="0096263D"/>
    <w:rsid w:val="0096434B"/>
    <w:rsid w:val="00BD4939"/>
    <w:rsid w:val="00D2156A"/>
    <w:rsid w:val="00D5796E"/>
    <w:rsid w:val="00D62A5D"/>
    <w:rsid w:val="00DF0113"/>
    <w:rsid w:val="00EC1C03"/>
    <w:rsid w:val="00F1188D"/>
    <w:rsid w:val="00F21AEF"/>
    <w:rsid w:val="00F37BB3"/>
    <w:rsid w:val="00F759F0"/>
    <w:rsid w:val="00F762EE"/>
    <w:rsid w:val="00FB35C1"/>
    <w:rsid w:val="00FC5A0B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6E2AAB9BBB489B8F1F293DC54B7FBA">
    <w:name w:val="606E2AAB9BBB489B8F1F293DC54B7FBA"/>
    <w:rsid w:val="00F1188D"/>
  </w:style>
  <w:style w:type="character" w:styleId="PlaceholderText">
    <w:name w:val="Placeholder Text"/>
    <w:basedOn w:val="DefaultParagraphFont"/>
    <w:uiPriority w:val="99"/>
    <w:semiHidden/>
    <w:rsid w:val="00EC1C03"/>
    <w:rPr>
      <w:color w:val="808080"/>
    </w:rPr>
  </w:style>
  <w:style w:type="paragraph" w:customStyle="1" w:styleId="BE6BC9FBF0FA4CF2AEDCDF8B06C04A06">
    <w:name w:val="BE6BC9FBF0FA4CF2AEDCDF8B06C04A06"/>
    <w:rsid w:val="00EC1C0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Date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6368D3-6B43-48CE-BD00-292DECF524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2008</TotalTime>
  <Pages>4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MOBILE SECURITY ANALYSIS.</vt:lpstr>
    </vt:vector>
  </TitlesOfParts>
  <Company>CSIS 4440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WORKLOG.</dc:title>
  <dc:subject>for Aging in Place</dc:subject>
  <dc:creator>Student Name and ID</dc:creator>
  <cp:keywords>Student ID Here</cp:keywords>
  <cp:lastModifiedBy>Ogunseye, Israel A.</cp:lastModifiedBy>
  <cp:revision>144</cp:revision>
  <cp:lastPrinted>2023-11-24T20:28:00Z</cp:lastPrinted>
  <dcterms:created xsi:type="dcterms:W3CDTF">2016-08-25T05:24:00Z</dcterms:created>
  <dcterms:modified xsi:type="dcterms:W3CDTF">2025-11-09T00:57:00Z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