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80025278"/>
        <w:docPartObj>
          <w:docPartGallery w:val="Cover Pages"/>
          <w:docPartUnique/>
        </w:docPartObj>
      </w:sdtPr>
      <w:sdtContent>
        <w:p w14:paraId="0CB08B2E" w14:textId="77777777" w:rsidR="0021533E" w:rsidRPr="0021533E" w:rsidRDefault="0021533E"/>
        <w:tbl>
          <w:tblPr>
            <w:tblpPr w:leftFromText="187" w:rightFromText="187" w:horzAnchor="margin" w:tblpXSpec="center" w:tblpY="2881"/>
            <w:tblW w:w="4000" w:type="pct"/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88"/>
          </w:tblGrid>
          <w:tr w:rsidR="0021533E" w:rsidRPr="0021533E" w14:paraId="5D3D6FC1" w14:textId="77777777" w:rsidTr="00A8589D">
            <w:tc>
              <w:tcPr>
                <w:tcW w:w="7488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BD81F80" w14:textId="4D4A2CF9" w:rsidR="0021533E" w:rsidRPr="0021533E" w:rsidRDefault="0021533E" w:rsidP="0021533E">
                <w:pPr>
                  <w:pStyle w:val="NoSpacing"/>
                  <w:rPr>
                    <w:sz w:val="24"/>
                  </w:rPr>
                </w:pPr>
              </w:p>
            </w:tc>
          </w:tr>
          <w:tr w:rsidR="0021533E" w:rsidRPr="0021533E" w14:paraId="0E2CD5EB" w14:textId="77777777" w:rsidTr="00A8589D">
            <w:tc>
              <w:tcPr>
                <w:tcW w:w="7488" w:type="dxa"/>
              </w:tcPr>
              <w:sdt>
                <w:sdtPr>
                  <w:rPr>
                    <w:rFonts w:ascii="Times New Roman" w:hAnsi="Times New Roman" w:cs="Times New Roman"/>
                    <w:b/>
                    <w:bCs/>
                    <w:sz w:val="72"/>
                    <w:szCs w:val="72"/>
                    <w:u w:val="single"/>
                    <w:lang w:eastAsia="en-US"/>
                  </w:rPr>
                  <w:alias w:val="Title"/>
                  <w:id w:val="13406919"/>
                  <w:placeholder>
                    <w:docPart w:val="606E2AAB9BBB489B8F1F293DC54B7FBA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8F51B81" w14:textId="73B81633" w:rsidR="0021533E" w:rsidRPr="0021533E" w:rsidRDefault="00863149" w:rsidP="00863149">
                    <w:pPr>
                      <w:pStyle w:val="NoSpacing"/>
                      <w:spacing w:line="216" w:lineRule="auto"/>
                      <w:jc w:val="center"/>
                      <w:rPr>
                        <w:rFonts w:asciiTheme="majorHAnsi" w:eastAsiaTheme="majorEastAsia" w:hAnsiTheme="majorHAnsi" w:cstheme="majorBidi"/>
                        <w:sz w:val="88"/>
                        <w:szCs w:val="8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72"/>
                        <w:szCs w:val="72"/>
                        <w:u w:val="single"/>
                        <w:lang w:eastAsia="en-US"/>
                      </w:rPr>
                      <w:t>WORKLOG</w:t>
                    </w:r>
                    <w:r w:rsidR="009E0770">
                      <w:rPr>
                        <w:rFonts w:ascii="Times New Roman" w:hAnsi="Times New Roman" w:cs="Times New Roman"/>
                        <w:b/>
                        <w:bCs/>
                        <w:sz w:val="72"/>
                        <w:szCs w:val="72"/>
                        <w:u w:val="single"/>
                        <w:lang w:eastAsia="en-US"/>
                      </w:rPr>
                      <w:t>.</w:t>
                    </w:r>
                  </w:p>
                </w:sdtContent>
              </w:sdt>
            </w:tc>
          </w:tr>
        </w:tbl>
        <w:p w14:paraId="32A767EF" w14:textId="77777777" w:rsidR="00A8589D" w:rsidRDefault="00A8589D"/>
        <w:p w14:paraId="694BDAC8" w14:textId="53860331" w:rsidR="00A8589D" w:rsidRDefault="009E0770" w:rsidP="009E0770">
          <w:pPr>
            <w:jc w:val="center"/>
          </w:pPr>
          <w:r>
            <w:rPr>
              <w:noProof/>
            </w:rPr>
            <w:drawing>
              <wp:inline distT="0" distB="0" distL="0" distR="0" wp14:anchorId="57354EC8" wp14:editId="511A2DFC">
                <wp:extent cx="828675" cy="828675"/>
                <wp:effectExtent l="0" t="0" r="9525" b="9525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828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C98B16A" w14:textId="77777777" w:rsidR="00A8589D" w:rsidRDefault="00A8589D"/>
        <w:p w14:paraId="04FCD8C7" w14:textId="77777777" w:rsidR="00A8589D" w:rsidRDefault="00A8589D"/>
        <w:p w14:paraId="05FF4FC3" w14:textId="77777777" w:rsidR="00A8589D" w:rsidRDefault="00A8589D"/>
        <w:p w14:paraId="55773FDB" w14:textId="77777777" w:rsidR="00A8589D" w:rsidRDefault="00A8589D"/>
        <w:p w14:paraId="69B6D404" w14:textId="77777777" w:rsidR="00A8589D" w:rsidRDefault="00A8589D"/>
        <w:p w14:paraId="15EC409C" w14:textId="77777777" w:rsidR="00A8589D" w:rsidRDefault="00A8589D"/>
        <w:p w14:paraId="3559B6AA" w14:textId="77777777" w:rsidR="00A8589D" w:rsidRDefault="00A8589D"/>
        <w:p w14:paraId="11524AB5" w14:textId="77777777" w:rsidR="00A8589D" w:rsidRDefault="00A8589D"/>
        <w:p w14:paraId="649A533A" w14:textId="77777777" w:rsidR="009E0770" w:rsidRDefault="009E0770"/>
        <w:p w14:paraId="7F1EDBBC" w14:textId="77777777" w:rsidR="009E0770" w:rsidRPr="009E0770" w:rsidRDefault="009E0770" w:rsidP="009E0770"/>
        <w:p w14:paraId="0FD9A298" w14:textId="77777777" w:rsidR="009E0770" w:rsidRPr="009E0770" w:rsidRDefault="009E0770" w:rsidP="009E0770"/>
        <w:p w14:paraId="39AF0AAC" w14:textId="77777777" w:rsidR="009E0770" w:rsidRPr="009E0770" w:rsidRDefault="009E0770" w:rsidP="009E0770"/>
        <w:p w14:paraId="7479AAEF" w14:textId="6EA095DD" w:rsidR="009E0770" w:rsidRPr="009E0770" w:rsidRDefault="009E0770">
          <w:pPr>
            <w:rPr>
              <w:b/>
              <w:bCs/>
              <w:sz w:val="24"/>
              <w:szCs w:val="24"/>
            </w:rPr>
          </w:pPr>
          <w:r>
            <w:tab/>
          </w:r>
          <w:r w:rsidRPr="009E0770">
            <w:rPr>
              <w:b/>
              <w:bCs/>
              <w:sz w:val="24"/>
              <w:szCs w:val="24"/>
            </w:rPr>
            <w:t>BY</w:t>
          </w:r>
        </w:p>
        <w:p w14:paraId="53998ABD" w14:textId="446C5DC9" w:rsidR="009E0770" w:rsidRDefault="009E0770" w:rsidP="009E0770">
          <w:pPr>
            <w:tabs>
              <w:tab w:val="left" w:pos="1365"/>
            </w:tabs>
          </w:pPr>
          <w:r>
            <w:tab/>
          </w:r>
        </w:p>
        <w:p w14:paraId="0C56BBCB" w14:textId="6038EF10" w:rsidR="009E0770" w:rsidRPr="00CA4CCD" w:rsidRDefault="00BA08A1" w:rsidP="009E0770">
          <w:pPr>
            <w:ind w:left="720"/>
          </w:pPr>
          <w:r>
            <w:rPr>
              <w:b/>
              <w:bCs/>
            </w:rPr>
            <w:t>AKINTUNDE</w:t>
          </w:r>
          <w:r w:rsidR="009E0770" w:rsidRPr="00CA4CCD">
            <w:rPr>
              <w:b/>
              <w:bCs/>
            </w:rPr>
            <w:t xml:space="preserve"> </w:t>
          </w:r>
          <w:proofErr w:type="gramStart"/>
          <w:r>
            <w:rPr>
              <w:b/>
              <w:bCs/>
            </w:rPr>
            <w:t>AKINRO</w:t>
          </w:r>
          <w:r w:rsidR="009E0770" w:rsidRPr="00CA4CCD">
            <w:t xml:space="preserve"> </w:t>
          </w:r>
          <w:r w:rsidR="009E0770" w:rsidRPr="00BA08A1">
            <w:t xml:space="preserve"> </w:t>
          </w:r>
          <w:r w:rsidR="009E0770" w:rsidRPr="00CA4CCD">
            <w:t>–</w:t>
          </w:r>
          <w:proofErr w:type="gramEnd"/>
          <w:r w:rsidR="009E0770" w:rsidRPr="00CA4CCD">
            <w:t xml:space="preserve"> </w:t>
          </w:r>
          <w:r w:rsidR="00863149">
            <w:t xml:space="preserve"> </w:t>
          </w:r>
          <w:r w:rsidR="009E0770" w:rsidRPr="009C22BE">
            <w:rPr>
              <w:b/>
              <w:bCs/>
            </w:rPr>
            <w:t>300389708</w:t>
          </w:r>
        </w:p>
        <w:p w14:paraId="626ABAF3" w14:textId="7A9F7D5E" w:rsidR="0021533E" w:rsidRPr="00082F67" w:rsidRDefault="0021533E">
          <w:r w:rsidRPr="009E0770">
            <w:br w:type="page"/>
          </w:r>
          <w:r w:rsidR="00A8589D">
            <w:rPr>
              <w:noProof/>
            </w:rPr>
            <w:lastRenderedPageBreak/>
            <w:drawing>
              <wp:inline distT="0" distB="0" distL="0" distR="0" wp14:anchorId="386EBC73" wp14:editId="79635185">
                <wp:extent cx="600075" cy="600075"/>
                <wp:effectExtent l="0" t="0" r="9525" b="9525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-13850915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E8DF684" w14:textId="3EF0A0E2" w:rsidR="00050703" w:rsidRDefault="00050703" w:rsidP="0099247E">
          <w:pPr>
            <w:pStyle w:val="TOCHeading"/>
            <w:numPr>
              <w:ilvl w:val="0"/>
              <w:numId w:val="0"/>
            </w:numPr>
            <w:ind w:left="432" w:hanging="432"/>
            <w:jc w:val="both"/>
          </w:pPr>
          <w:r>
            <w:t>Table of Contents</w:t>
          </w:r>
        </w:p>
        <w:p w14:paraId="5B70E714" w14:textId="0FA9C395" w:rsidR="00C86F00" w:rsidRDefault="00050703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216302" w:history="1">
            <w:r w:rsidR="00C86F00" w:rsidRPr="007B0C4F">
              <w:rPr>
                <w:rStyle w:val="Hyperlink"/>
                <w:noProof/>
              </w:rPr>
              <w:t>1</w:t>
            </w:r>
            <w:r w:rsidR="00C86F00">
              <w:rPr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="00863149">
              <w:rPr>
                <w:rStyle w:val="Hyperlink"/>
                <w:noProof/>
              </w:rPr>
              <w:t>WorkLog</w:t>
            </w:r>
            <w:r w:rsidR="00C86F00">
              <w:rPr>
                <w:noProof/>
                <w:webHidden/>
              </w:rPr>
              <w:tab/>
            </w:r>
            <w:r w:rsidR="00C86F00">
              <w:rPr>
                <w:noProof/>
                <w:webHidden/>
              </w:rPr>
              <w:fldChar w:fldCharType="begin"/>
            </w:r>
            <w:r w:rsidR="00C86F00">
              <w:rPr>
                <w:noProof/>
                <w:webHidden/>
              </w:rPr>
              <w:instrText xml:space="preserve"> PAGEREF _Toc212216302 \h </w:instrText>
            </w:r>
            <w:r w:rsidR="00C86F00">
              <w:rPr>
                <w:noProof/>
                <w:webHidden/>
              </w:rPr>
            </w:r>
            <w:r w:rsidR="00C86F00">
              <w:rPr>
                <w:noProof/>
                <w:webHidden/>
              </w:rPr>
              <w:fldChar w:fldCharType="separate"/>
            </w:r>
            <w:r w:rsidR="00C86F00">
              <w:rPr>
                <w:noProof/>
                <w:webHidden/>
              </w:rPr>
              <w:t>2</w:t>
            </w:r>
            <w:r w:rsidR="00C86F00">
              <w:rPr>
                <w:noProof/>
                <w:webHidden/>
              </w:rPr>
              <w:fldChar w:fldCharType="end"/>
            </w:r>
          </w:hyperlink>
        </w:p>
        <w:p w14:paraId="1736F262" w14:textId="0F21B5B8" w:rsidR="002948A4" w:rsidRPr="00863149" w:rsidRDefault="00C86F00" w:rsidP="00860A08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2216303" w:history="1">
            <w:r w:rsidRPr="007B0C4F">
              <w:rPr>
                <w:rStyle w:val="Hyperlink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:lang w:val="en-CA" w:eastAsia="en-CA"/>
                <w14:ligatures w14:val="standardContextual"/>
              </w:rPr>
              <w:tab/>
            </w:r>
            <w:r w:rsidRPr="007B0C4F">
              <w:rPr>
                <w:rStyle w:val="Hyperlink"/>
                <w:noProof/>
              </w:rPr>
              <w:t>Tools and App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_Toc212216303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  <w:r w:rsidR="00050703">
            <w:rPr>
              <w:b/>
              <w:bCs/>
              <w:noProof/>
            </w:rPr>
            <w:fldChar w:fldCharType="end"/>
          </w:r>
        </w:p>
      </w:sdtContent>
    </w:sdt>
    <w:p w14:paraId="2A0B98E6" w14:textId="77777777" w:rsidR="002948A4" w:rsidRDefault="002948A4">
      <w:pPr>
        <w:rPr>
          <w:noProof/>
        </w:rPr>
      </w:pPr>
      <w:r>
        <w:rPr>
          <w:noProof/>
        </w:rPr>
        <w:br w:type="page"/>
      </w:r>
    </w:p>
    <w:p w14:paraId="1612617F" w14:textId="070F0F11" w:rsidR="002B591A" w:rsidRDefault="00BA08A1" w:rsidP="002B591A">
      <w:pPr>
        <w:pStyle w:val="Heading1"/>
        <w:numPr>
          <w:ilvl w:val="0"/>
          <w:numId w:val="13"/>
        </w:numPr>
        <w:jc w:val="both"/>
        <w:rPr>
          <w:color w:val="auto"/>
        </w:rPr>
      </w:pPr>
      <w:bookmarkStart w:id="0" w:name="_Toc212216302"/>
      <w:r>
        <w:rPr>
          <w:color w:val="auto"/>
        </w:rPr>
        <w:lastRenderedPageBreak/>
        <w:t>Introduction</w:t>
      </w:r>
      <w:bookmarkEnd w:id="0"/>
    </w:p>
    <w:p w14:paraId="29A5E2B2" w14:textId="77777777" w:rsidR="00BA08A1" w:rsidRDefault="00BA08A1" w:rsidP="00BA08A1"/>
    <w:p w14:paraId="6108FF64" w14:textId="6792D17A" w:rsidR="00BA08A1" w:rsidRDefault="00BA08A1" w:rsidP="00863149">
      <w:pPr>
        <w:pStyle w:val="Heading1"/>
        <w:numPr>
          <w:ilvl w:val="0"/>
          <w:numId w:val="160"/>
        </w:numPr>
        <w:jc w:val="both"/>
      </w:pPr>
      <w:bookmarkStart w:id="1" w:name="_Toc212216309"/>
      <w:r>
        <w:t>Work Date / Hours Log</w:t>
      </w:r>
      <w:bookmarkEnd w:id="1"/>
    </w:p>
    <w:p w14:paraId="6AB33C20" w14:textId="7118E162" w:rsidR="003E7DD3" w:rsidRPr="003E7DD3" w:rsidRDefault="003E7DD3" w:rsidP="003E7DD3">
      <w:pPr>
        <w:rPr>
          <w:b/>
          <w:bCs/>
        </w:rPr>
      </w:pPr>
      <w:r w:rsidRPr="003E7DD3">
        <w:rPr>
          <w:b/>
          <w:bCs/>
        </w:rPr>
        <w:t>F25_4440_G12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551"/>
        <w:gridCol w:w="1701"/>
        <w:gridCol w:w="3685"/>
      </w:tblGrid>
      <w:tr w:rsidR="001E1BD1" w14:paraId="01DA0E0B" w14:textId="77777777" w:rsidTr="001E1BD1">
        <w:tc>
          <w:tcPr>
            <w:tcW w:w="1413" w:type="dxa"/>
          </w:tcPr>
          <w:p w14:paraId="45BEB4FF" w14:textId="5FED6E64" w:rsidR="001E1BD1" w:rsidRDefault="001E1BD1" w:rsidP="00BA08A1">
            <w:r>
              <w:t>Date</w:t>
            </w:r>
          </w:p>
        </w:tc>
        <w:tc>
          <w:tcPr>
            <w:tcW w:w="2551" w:type="dxa"/>
          </w:tcPr>
          <w:p w14:paraId="40327ED1" w14:textId="42CF5CF5" w:rsidR="001E1BD1" w:rsidRDefault="001E1BD1" w:rsidP="00BA08A1">
            <w:r>
              <w:t>Student Name</w:t>
            </w:r>
          </w:p>
        </w:tc>
        <w:tc>
          <w:tcPr>
            <w:tcW w:w="1701" w:type="dxa"/>
          </w:tcPr>
          <w:p w14:paraId="6C37EC25" w14:textId="0394DF15" w:rsidR="001E1BD1" w:rsidRDefault="001E1BD1" w:rsidP="00BA08A1">
            <w:r>
              <w:t>Number of Hours</w:t>
            </w:r>
          </w:p>
        </w:tc>
        <w:tc>
          <w:tcPr>
            <w:tcW w:w="3685" w:type="dxa"/>
          </w:tcPr>
          <w:p w14:paraId="386B2793" w14:textId="5AF7CB75" w:rsidR="001E1BD1" w:rsidRDefault="001E1BD1" w:rsidP="00BA08A1">
            <w:r>
              <w:t>Description of Work</w:t>
            </w:r>
          </w:p>
        </w:tc>
      </w:tr>
      <w:tr w:rsidR="001E1BD1" w14:paraId="4D64F476" w14:textId="77777777" w:rsidTr="001E1BD1">
        <w:tc>
          <w:tcPr>
            <w:tcW w:w="1413" w:type="dxa"/>
          </w:tcPr>
          <w:p w14:paraId="25597518" w14:textId="03381A73" w:rsidR="001E1BD1" w:rsidRDefault="001E1BD1" w:rsidP="001E1BD1">
            <w:r>
              <w:t xml:space="preserve">October </w:t>
            </w:r>
            <w:r w:rsidR="00863149">
              <w:t>2</w:t>
            </w:r>
            <w:r>
              <w:t>8</w:t>
            </w:r>
            <w:r w:rsidRPr="001E1BD1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2551" w:type="dxa"/>
          </w:tcPr>
          <w:p w14:paraId="73EDDCEE" w14:textId="04F717C2" w:rsidR="001E1BD1" w:rsidRDefault="001E1BD1" w:rsidP="001E1BD1">
            <w:r w:rsidRPr="001E1BD1">
              <w:rPr>
                <w:b/>
                <w:bCs/>
              </w:rPr>
              <w:t>Akinro Akintunde</w:t>
            </w:r>
          </w:p>
        </w:tc>
        <w:tc>
          <w:tcPr>
            <w:tcW w:w="1701" w:type="dxa"/>
          </w:tcPr>
          <w:p w14:paraId="074184AF" w14:textId="468504DD" w:rsidR="001E1BD1" w:rsidRDefault="00863149" w:rsidP="001E1BD1">
            <w:r>
              <w:t>4</w:t>
            </w:r>
            <w:r w:rsidR="001E1BD1">
              <w:t xml:space="preserve"> hours</w:t>
            </w:r>
          </w:p>
        </w:tc>
        <w:tc>
          <w:tcPr>
            <w:tcW w:w="3685" w:type="dxa"/>
          </w:tcPr>
          <w:p w14:paraId="778BE88A" w14:textId="2E4FBF71" w:rsidR="001E1BD1" w:rsidRDefault="001E1BD1" w:rsidP="001E1BD1">
            <w:r>
              <w:t xml:space="preserve"> </w:t>
            </w:r>
          </w:p>
        </w:tc>
      </w:tr>
      <w:tr w:rsidR="001E1BD1" w14:paraId="687450B2" w14:textId="77777777" w:rsidTr="001E1BD1">
        <w:tc>
          <w:tcPr>
            <w:tcW w:w="1413" w:type="dxa"/>
          </w:tcPr>
          <w:p w14:paraId="3503364C" w14:textId="77777777" w:rsidR="001E1BD1" w:rsidRDefault="001E1BD1" w:rsidP="001E1BD1"/>
        </w:tc>
        <w:tc>
          <w:tcPr>
            <w:tcW w:w="2551" w:type="dxa"/>
          </w:tcPr>
          <w:p w14:paraId="5746DCDF" w14:textId="555DEDCA" w:rsidR="001E1BD1" w:rsidRDefault="001E1BD1" w:rsidP="001E1BD1"/>
        </w:tc>
        <w:tc>
          <w:tcPr>
            <w:tcW w:w="1701" w:type="dxa"/>
          </w:tcPr>
          <w:p w14:paraId="549439FE" w14:textId="5A15EF06" w:rsidR="001E1BD1" w:rsidRDefault="00863149" w:rsidP="001E1BD1">
            <w:r>
              <w:t>0</w:t>
            </w:r>
            <w:r w:rsidR="001E1BD1">
              <w:t>.5 hours</w:t>
            </w:r>
          </w:p>
        </w:tc>
        <w:tc>
          <w:tcPr>
            <w:tcW w:w="3685" w:type="dxa"/>
          </w:tcPr>
          <w:p w14:paraId="55819D17" w14:textId="2D5E9C2A" w:rsidR="001E1BD1" w:rsidRDefault="001E1BD1" w:rsidP="001E1BD1"/>
        </w:tc>
      </w:tr>
      <w:tr w:rsidR="001E1BD1" w14:paraId="21A3DDE9" w14:textId="77777777" w:rsidTr="001E1BD1">
        <w:tc>
          <w:tcPr>
            <w:tcW w:w="1413" w:type="dxa"/>
          </w:tcPr>
          <w:p w14:paraId="5148B898" w14:textId="55C6B0B6" w:rsidR="001E1BD1" w:rsidRDefault="001E1BD1" w:rsidP="001E1BD1">
            <w:r>
              <w:t xml:space="preserve">October </w:t>
            </w:r>
            <w:r w:rsidR="00863149">
              <w:t>29</w:t>
            </w:r>
            <w:r w:rsidRPr="001E1BD1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2551" w:type="dxa"/>
          </w:tcPr>
          <w:p w14:paraId="6DDE89B0" w14:textId="7307C787" w:rsidR="001E1BD1" w:rsidRPr="001E1BD1" w:rsidRDefault="001E1BD1" w:rsidP="001E1BD1">
            <w:pPr>
              <w:rPr>
                <w:b/>
                <w:bCs/>
              </w:rPr>
            </w:pPr>
            <w:r w:rsidRPr="001E1BD1">
              <w:rPr>
                <w:b/>
                <w:bCs/>
              </w:rPr>
              <w:t>Akinro Akintunde</w:t>
            </w:r>
          </w:p>
        </w:tc>
        <w:tc>
          <w:tcPr>
            <w:tcW w:w="1701" w:type="dxa"/>
          </w:tcPr>
          <w:p w14:paraId="0D55296A" w14:textId="18360A0A" w:rsidR="001E1BD1" w:rsidRDefault="001E1BD1" w:rsidP="001E1BD1">
            <w:r>
              <w:t>3</w:t>
            </w:r>
            <w:r w:rsidR="00863149">
              <w:t xml:space="preserve"> hours</w:t>
            </w:r>
          </w:p>
        </w:tc>
        <w:tc>
          <w:tcPr>
            <w:tcW w:w="3685" w:type="dxa"/>
          </w:tcPr>
          <w:p w14:paraId="17228062" w14:textId="5BF548B3" w:rsidR="001E1BD1" w:rsidRDefault="001E1BD1" w:rsidP="001E1BD1"/>
        </w:tc>
      </w:tr>
      <w:tr w:rsidR="001E1BD1" w14:paraId="44DFD5FA" w14:textId="77777777" w:rsidTr="001E1BD1">
        <w:tc>
          <w:tcPr>
            <w:tcW w:w="1413" w:type="dxa"/>
          </w:tcPr>
          <w:p w14:paraId="2684F0DD" w14:textId="77777777" w:rsidR="001E1BD1" w:rsidRDefault="001E1BD1" w:rsidP="001E1BD1"/>
        </w:tc>
        <w:tc>
          <w:tcPr>
            <w:tcW w:w="2551" w:type="dxa"/>
          </w:tcPr>
          <w:p w14:paraId="5519111F" w14:textId="0F7843C4" w:rsidR="001E1BD1" w:rsidRPr="001E1BD1" w:rsidRDefault="001E1BD1" w:rsidP="001E1BD1">
            <w:pPr>
              <w:rPr>
                <w:b/>
                <w:bCs/>
              </w:rPr>
            </w:pPr>
          </w:p>
        </w:tc>
        <w:tc>
          <w:tcPr>
            <w:tcW w:w="1701" w:type="dxa"/>
          </w:tcPr>
          <w:p w14:paraId="3DB2AD00" w14:textId="25F0FA90" w:rsidR="001E1BD1" w:rsidRDefault="001E1BD1" w:rsidP="001E1BD1">
            <w:r>
              <w:t>3</w:t>
            </w:r>
            <w:r w:rsidR="00863149">
              <w:t xml:space="preserve"> hours</w:t>
            </w:r>
          </w:p>
        </w:tc>
        <w:tc>
          <w:tcPr>
            <w:tcW w:w="3685" w:type="dxa"/>
          </w:tcPr>
          <w:p w14:paraId="0AA3B192" w14:textId="2EA23F00" w:rsidR="001E1BD1" w:rsidRDefault="001E1BD1" w:rsidP="001E1BD1"/>
        </w:tc>
      </w:tr>
      <w:tr w:rsidR="001E1BD1" w14:paraId="48706C9E" w14:textId="77777777" w:rsidTr="001E1BD1">
        <w:tc>
          <w:tcPr>
            <w:tcW w:w="1413" w:type="dxa"/>
          </w:tcPr>
          <w:p w14:paraId="5A20AA8A" w14:textId="77777777" w:rsidR="001E1BD1" w:rsidRDefault="001E1BD1" w:rsidP="001E1BD1"/>
        </w:tc>
        <w:tc>
          <w:tcPr>
            <w:tcW w:w="2551" w:type="dxa"/>
          </w:tcPr>
          <w:p w14:paraId="323B5E5A" w14:textId="13CC6077" w:rsidR="001E1BD1" w:rsidRPr="001E1BD1" w:rsidRDefault="001E1BD1" w:rsidP="001E1BD1">
            <w:pPr>
              <w:rPr>
                <w:b/>
                <w:bCs/>
              </w:rPr>
            </w:pPr>
          </w:p>
        </w:tc>
        <w:tc>
          <w:tcPr>
            <w:tcW w:w="1701" w:type="dxa"/>
          </w:tcPr>
          <w:p w14:paraId="2A9F83F4" w14:textId="4635DDA0" w:rsidR="001E1BD1" w:rsidRDefault="001E1BD1" w:rsidP="001E1BD1">
            <w:r>
              <w:t>1 hour</w:t>
            </w:r>
          </w:p>
        </w:tc>
        <w:tc>
          <w:tcPr>
            <w:tcW w:w="3685" w:type="dxa"/>
          </w:tcPr>
          <w:p w14:paraId="4495F8A3" w14:textId="1D3432EA" w:rsidR="001E1BD1" w:rsidRDefault="001E1BD1" w:rsidP="001E1BD1"/>
        </w:tc>
      </w:tr>
      <w:tr w:rsidR="003E7DD3" w14:paraId="4D038B08" w14:textId="77777777" w:rsidTr="001E1BD1">
        <w:tc>
          <w:tcPr>
            <w:tcW w:w="1413" w:type="dxa"/>
          </w:tcPr>
          <w:p w14:paraId="1C03B65A" w14:textId="3179FEB4" w:rsidR="003E7DD3" w:rsidRDefault="003E7DD3" w:rsidP="003E7DD3">
            <w:r>
              <w:t xml:space="preserve">October </w:t>
            </w:r>
            <w:r w:rsidR="00863149">
              <w:t>30</w:t>
            </w:r>
            <w:r w:rsidRPr="003E7DD3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2551" w:type="dxa"/>
          </w:tcPr>
          <w:p w14:paraId="55776313" w14:textId="648B8EF5" w:rsidR="003E7DD3" w:rsidRDefault="003E7DD3" w:rsidP="003E7DD3">
            <w:r w:rsidRPr="001E1BD1">
              <w:rPr>
                <w:b/>
                <w:bCs/>
              </w:rPr>
              <w:t>Akinro Akintunde</w:t>
            </w:r>
          </w:p>
        </w:tc>
        <w:tc>
          <w:tcPr>
            <w:tcW w:w="1701" w:type="dxa"/>
          </w:tcPr>
          <w:p w14:paraId="6020BB93" w14:textId="4CB6FEC4" w:rsidR="003E7DD3" w:rsidRDefault="003E7DD3" w:rsidP="003E7DD3">
            <w:r>
              <w:t>1 hour</w:t>
            </w:r>
          </w:p>
        </w:tc>
        <w:tc>
          <w:tcPr>
            <w:tcW w:w="3685" w:type="dxa"/>
          </w:tcPr>
          <w:p w14:paraId="62C8D0EA" w14:textId="58733251" w:rsidR="003E7DD3" w:rsidRDefault="003E7DD3" w:rsidP="003E7DD3"/>
        </w:tc>
      </w:tr>
      <w:tr w:rsidR="003E7DD3" w14:paraId="66927FB0" w14:textId="77777777" w:rsidTr="001E1BD1">
        <w:tc>
          <w:tcPr>
            <w:tcW w:w="1413" w:type="dxa"/>
          </w:tcPr>
          <w:p w14:paraId="1BF98C92" w14:textId="3F38C9FF" w:rsidR="003E7DD3" w:rsidRDefault="00863149" w:rsidP="003E7DD3">
            <w:r>
              <w:t xml:space="preserve">Nov. </w:t>
            </w:r>
            <w:r w:rsidR="00F97A43">
              <w:t>2</w:t>
            </w:r>
            <w:r w:rsidR="00F97A43" w:rsidRPr="00F97A43">
              <w:rPr>
                <w:vertAlign w:val="superscript"/>
              </w:rPr>
              <w:t>nd</w:t>
            </w:r>
            <w:r w:rsidR="00F97A43">
              <w:t xml:space="preserve"> </w:t>
            </w:r>
          </w:p>
        </w:tc>
        <w:tc>
          <w:tcPr>
            <w:tcW w:w="2551" w:type="dxa"/>
          </w:tcPr>
          <w:p w14:paraId="4F928EA3" w14:textId="7693687E" w:rsidR="003E7DD3" w:rsidRDefault="00863149" w:rsidP="003E7DD3">
            <w:r w:rsidRPr="001E1BD1">
              <w:rPr>
                <w:b/>
                <w:bCs/>
              </w:rPr>
              <w:t>Akinro Akintunde</w:t>
            </w:r>
          </w:p>
        </w:tc>
        <w:tc>
          <w:tcPr>
            <w:tcW w:w="1701" w:type="dxa"/>
          </w:tcPr>
          <w:p w14:paraId="4476D5A3" w14:textId="7ADFA415" w:rsidR="003E7DD3" w:rsidRDefault="00863149" w:rsidP="003E7DD3">
            <w:r>
              <w:t>0.5</w:t>
            </w:r>
            <w:r w:rsidR="00F97A43">
              <w:t xml:space="preserve"> hours</w:t>
            </w:r>
          </w:p>
        </w:tc>
        <w:tc>
          <w:tcPr>
            <w:tcW w:w="3685" w:type="dxa"/>
          </w:tcPr>
          <w:p w14:paraId="1DEEA090" w14:textId="551DF809" w:rsidR="003E7DD3" w:rsidRDefault="003E7DD3" w:rsidP="003E7DD3"/>
        </w:tc>
      </w:tr>
      <w:tr w:rsidR="00F97A43" w14:paraId="126AD2A5" w14:textId="77777777" w:rsidTr="001E1BD1">
        <w:tc>
          <w:tcPr>
            <w:tcW w:w="1413" w:type="dxa"/>
          </w:tcPr>
          <w:p w14:paraId="2FA8A39C" w14:textId="77777777" w:rsidR="00F97A43" w:rsidRDefault="00F97A43" w:rsidP="00F97A43"/>
        </w:tc>
        <w:tc>
          <w:tcPr>
            <w:tcW w:w="2551" w:type="dxa"/>
          </w:tcPr>
          <w:p w14:paraId="739956C2" w14:textId="187AB310" w:rsidR="00F97A43" w:rsidRPr="001E1BD1" w:rsidRDefault="00F97A43" w:rsidP="00F97A43">
            <w:pPr>
              <w:rPr>
                <w:b/>
                <w:bCs/>
              </w:rPr>
            </w:pPr>
          </w:p>
        </w:tc>
        <w:tc>
          <w:tcPr>
            <w:tcW w:w="1701" w:type="dxa"/>
          </w:tcPr>
          <w:p w14:paraId="5CA24E6E" w14:textId="45AA3AD9" w:rsidR="00F97A43" w:rsidRDefault="00F97A43" w:rsidP="00F97A43">
            <w:r>
              <w:t>2</w:t>
            </w:r>
            <w:r w:rsidR="00863149">
              <w:t>.5</w:t>
            </w:r>
            <w:r>
              <w:t xml:space="preserve"> hours</w:t>
            </w:r>
          </w:p>
        </w:tc>
        <w:tc>
          <w:tcPr>
            <w:tcW w:w="3685" w:type="dxa"/>
          </w:tcPr>
          <w:p w14:paraId="59A7B8D6" w14:textId="6A87AA07" w:rsidR="00F97A43" w:rsidRDefault="00F97A43" w:rsidP="00F97A43"/>
        </w:tc>
      </w:tr>
      <w:tr w:rsidR="00F97A43" w14:paraId="58A7ABC4" w14:textId="77777777" w:rsidTr="001E1BD1">
        <w:tc>
          <w:tcPr>
            <w:tcW w:w="1413" w:type="dxa"/>
          </w:tcPr>
          <w:p w14:paraId="6E64FA23" w14:textId="40E52A9A" w:rsidR="00F97A43" w:rsidRDefault="00F97A43" w:rsidP="00F97A43"/>
        </w:tc>
        <w:tc>
          <w:tcPr>
            <w:tcW w:w="2551" w:type="dxa"/>
          </w:tcPr>
          <w:p w14:paraId="32DD10D8" w14:textId="0E561BF1" w:rsidR="00F97A43" w:rsidRPr="001E1BD1" w:rsidRDefault="00F97A43" w:rsidP="00F97A43">
            <w:pPr>
              <w:rPr>
                <w:b/>
                <w:bCs/>
              </w:rPr>
            </w:pPr>
          </w:p>
        </w:tc>
        <w:tc>
          <w:tcPr>
            <w:tcW w:w="1701" w:type="dxa"/>
          </w:tcPr>
          <w:p w14:paraId="65DBF952" w14:textId="2EE0CA81" w:rsidR="00F97A43" w:rsidRDefault="00F97A43" w:rsidP="00F97A43">
            <w:r>
              <w:t xml:space="preserve">2 hours </w:t>
            </w:r>
          </w:p>
        </w:tc>
        <w:tc>
          <w:tcPr>
            <w:tcW w:w="3685" w:type="dxa"/>
          </w:tcPr>
          <w:p w14:paraId="42F8AA3D" w14:textId="71C4A4C7" w:rsidR="00F97A43" w:rsidRDefault="00F97A43" w:rsidP="00F97A43"/>
        </w:tc>
      </w:tr>
      <w:tr w:rsidR="00857F9D" w14:paraId="3902C2ED" w14:textId="77777777" w:rsidTr="001E1BD1">
        <w:tc>
          <w:tcPr>
            <w:tcW w:w="1413" w:type="dxa"/>
          </w:tcPr>
          <w:p w14:paraId="50D69277" w14:textId="3B5D6558" w:rsidR="00857F9D" w:rsidRDefault="00857F9D" w:rsidP="00F97A43">
            <w:r>
              <w:t>Nov. 3</w:t>
            </w:r>
            <w:r w:rsidRPr="00857F9D">
              <w:rPr>
                <w:vertAlign w:val="superscript"/>
              </w:rPr>
              <w:t>rd</w:t>
            </w:r>
            <w:r>
              <w:t xml:space="preserve"> </w:t>
            </w:r>
          </w:p>
        </w:tc>
        <w:tc>
          <w:tcPr>
            <w:tcW w:w="2551" w:type="dxa"/>
          </w:tcPr>
          <w:p w14:paraId="52BDC894" w14:textId="32730425" w:rsidR="00857F9D" w:rsidRPr="001E1BD1" w:rsidRDefault="00857F9D" w:rsidP="00F97A43">
            <w:pPr>
              <w:rPr>
                <w:b/>
                <w:bCs/>
              </w:rPr>
            </w:pPr>
            <w:r>
              <w:rPr>
                <w:b/>
                <w:bCs/>
              </w:rPr>
              <w:t>Akinro Akintunde</w:t>
            </w:r>
          </w:p>
        </w:tc>
        <w:tc>
          <w:tcPr>
            <w:tcW w:w="1701" w:type="dxa"/>
          </w:tcPr>
          <w:p w14:paraId="55C4BE70" w14:textId="10FEF0A0" w:rsidR="00857F9D" w:rsidRDefault="00857F9D" w:rsidP="00F97A43">
            <w:r>
              <w:t>1 hours</w:t>
            </w:r>
          </w:p>
        </w:tc>
        <w:tc>
          <w:tcPr>
            <w:tcW w:w="3685" w:type="dxa"/>
          </w:tcPr>
          <w:p w14:paraId="77CAC55F" w14:textId="77777777" w:rsidR="00857F9D" w:rsidRDefault="00857F9D" w:rsidP="00F97A43"/>
        </w:tc>
      </w:tr>
      <w:tr w:rsidR="00857F9D" w14:paraId="21D99D41" w14:textId="77777777" w:rsidTr="001E1BD1">
        <w:tc>
          <w:tcPr>
            <w:tcW w:w="1413" w:type="dxa"/>
          </w:tcPr>
          <w:p w14:paraId="23C9CCED" w14:textId="2F1AC159" w:rsidR="00857F9D" w:rsidRDefault="00857F9D" w:rsidP="00F97A43">
            <w:r>
              <w:t>Nov 4</w:t>
            </w:r>
            <w:r w:rsidRPr="00857F9D">
              <w:rPr>
                <w:vertAlign w:val="superscript"/>
              </w:rPr>
              <w:t>th</w:t>
            </w:r>
            <w:r>
              <w:t xml:space="preserve"> </w:t>
            </w:r>
          </w:p>
        </w:tc>
        <w:tc>
          <w:tcPr>
            <w:tcW w:w="2551" w:type="dxa"/>
          </w:tcPr>
          <w:p w14:paraId="0FC7566D" w14:textId="17D448D8" w:rsidR="00857F9D" w:rsidRPr="001E1BD1" w:rsidRDefault="00857F9D" w:rsidP="00F97A43">
            <w:pPr>
              <w:rPr>
                <w:b/>
                <w:bCs/>
              </w:rPr>
            </w:pPr>
            <w:r>
              <w:rPr>
                <w:b/>
                <w:bCs/>
              </w:rPr>
              <w:t>Akinro Akintunde</w:t>
            </w:r>
          </w:p>
        </w:tc>
        <w:tc>
          <w:tcPr>
            <w:tcW w:w="1701" w:type="dxa"/>
          </w:tcPr>
          <w:p w14:paraId="6D4B3B28" w14:textId="1E9D8CCF" w:rsidR="00857F9D" w:rsidRDefault="00857F9D" w:rsidP="00F97A43">
            <w:r>
              <w:t>2 hours</w:t>
            </w:r>
          </w:p>
        </w:tc>
        <w:tc>
          <w:tcPr>
            <w:tcW w:w="3685" w:type="dxa"/>
          </w:tcPr>
          <w:p w14:paraId="7A296A22" w14:textId="77777777" w:rsidR="00857F9D" w:rsidRDefault="00857F9D" w:rsidP="00F97A43"/>
        </w:tc>
      </w:tr>
      <w:tr w:rsidR="00857F9D" w14:paraId="2F0FD91E" w14:textId="77777777" w:rsidTr="001E1BD1">
        <w:tc>
          <w:tcPr>
            <w:tcW w:w="1413" w:type="dxa"/>
          </w:tcPr>
          <w:p w14:paraId="3D0CAFBA" w14:textId="77777777" w:rsidR="00857F9D" w:rsidRDefault="00857F9D" w:rsidP="00F97A43"/>
        </w:tc>
        <w:tc>
          <w:tcPr>
            <w:tcW w:w="2551" w:type="dxa"/>
          </w:tcPr>
          <w:p w14:paraId="2ABE4358" w14:textId="77777777" w:rsidR="00857F9D" w:rsidRPr="001E1BD1" w:rsidRDefault="00857F9D" w:rsidP="00F97A43">
            <w:pPr>
              <w:rPr>
                <w:b/>
                <w:bCs/>
              </w:rPr>
            </w:pPr>
          </w:p>
        </w:tc>
        <w:tc>
          <w:tcPr>
            <w:tcW w:w="1701" w:type="dxa"/>
          </w:tcPr>
          <w:p w14:paraId="602A5977" w14:textId="14C36706" w:rsidR="00857F9D" w:rsidRDefault="00857F9D" w:rsidP="00F97A43">
            <w:r>
              <w:t>1 hour</w:t>
            </w:r>
          </w:p>
        </w:tc>
        <w:tc>
          <w:tcPr>
            <w:tcW w:w="3685" w:type="dxa"/>
          </w:tcPr>
          <w:p w14:paraId="53B7038B" w14:textId="77777777" w:rsidR="00857F9D" w:rsidRDefault="00857F9D" w:rsidP="00F97A43"/>
        </w:tc>
      </w:tr>
      <w:tr w:rsidR="00857F9D" w14:paraId="7A78505E" w14:textId="77777777" w:rsidTr="001E1BD1">
        <w:tc>
          <w:tcPr>
            <w:tcW w:w="1413" w:type="dxa"/>
          </w:tcPr>
          <w:p w14:paraId="4A840044" w14:textId="77777777" w:rsidR="00857F9D" w:rsidRDefault="00857F9D" w:rsidP="00F97A43"/>
        </w:tc>
        <w:tc>
          <w:tcPr>
            <w:tcW w:w="2551" w:type="dxa"/>
          </w:tcPr>
          <w:p w14:paraId="450AFBC8" w14:textId="77777777" w:rsidR="00857F9D" w:rsidRPr="001E1BD1" w:rsidRDefault="00857F9D" w:rsidP="00F97A43">
            <w:pPr>
              <w:rPr>
                <w:b/>
                <w:bCs/>
              </w:rPr>
            </w:pPr>
          </w:p>
        </w:tc>
        <w:tc>
          <w:tcPr>
            <w:tcW w:w="1701" w:type="dxa"/>
          </w:tcPr>
          <w:p w14:paraId="516A01A5" w14:textId="7AAE6998" w:rsidR="00857F9D" w:rsidRDefault="00857F9D" w:rsidP="00F97A43">
            <w:r>
              <w:t>3 hours</w:t>
            </w:r>
          </w:p>
        </w:tc>
        <w:tc>
          <w:tcPr>
            <w:tcW w:w="3685" w:type="dxa"/>
          </w:tcPr>
          <w:p w14:paraId="6ACDF68C" w14:textId="77777777" w:rsidR="00857F9D" w:rsidRDefault="00857F9D" w:rsidP="00F97A43"/>
        </w:tc>
      </w:tr>
      <w:tr w:rsidR="00857F9D" w14:paraId="5816C826" w14:textId="77777777" w:rsidTr="001E1BD1">
        <w:tc>
          <w:tcPr>
            <w:tcW w:w="1413" w:type="dxa"/>
          </w:tcPr>
          <w:p w14:paraId="54C21EE7" w14:textId="77777777" w:rsidR="00857F9D" w:rsidRDefault="00857F9D" w:rsidP="00F97A43"/>
        </w:tc>
        <w:tc>
          <w:tcPr>
            <w:tcW w:w="2551" w:type="dxa"/>
          </w:tcPr>
          <w:p w14:paraId="3628725D" w14:textId="77777777" w:rsidR="00857F9D" w:rsidRPr="001E1BD1" w:rsidRDefault="00857F9D" w:rsidP="00F97A43">
            <w:pPr>
              <w:rPr>
                <w:b/>
                <w:bCs/>
              </w:rPr>
            </w:pPr>
          </w:p>
        </w:tc>
        <w:tc>
          <w:tcPr>
            <w:tcW w:w="1701" w:type="dxa"/>
          </w:tcPr>
          <w:p w14:paraId="48B82995" w14:textId="77777777" w:rsidR="00857F9D" w:rsidRDefault="00857F9D" w:rsidP="00F97A43"/>
        </w:tc>
        <w:tc>
          <w:tcPr>
            <w:tcW w:w="3685" w:type="dxa"/>
          </w:tcPr>
          <w:p w14:paraId="5C202420" w14:textId="77777777" w:rsidR="00857F9D" w:rsidRDefault="00857F9D" w:rsidP="00F97A43"/>
        </w:tc>
      </w:tr>
      <w:tr w:rsidR="00857F9D" w14:paraId="3070843E" w14:textId="77777777" w:rsidTr="001E1BD1">
        <w:tc>
          <w:tcPr>
            <w:tcW w:w="1413" w:type="dxa"/>
          </w:tcPr>
          <w:p w14:paraId="1B616FF9" w14:textId="77777777" w:rsidR="00857F9D" w:rsidRDefault="00857F9D" w:rsidP="00F97A43"/>
        </w:tc>
        <w:tc>
          <w:tcPr>
            <w:tcW w:w="2551" w:type="dxa"/>
          </w:tcPr>
          <w:p w14:paraId="04115630" w14:textId="77777777" w:rsidR="00857F9D" w:rsidRPr="001E1BD1" w:rsidRDefault="00857F9D" w:rsidP="00F97A43">
            <w:pPr>
              <w:rPr>
                <w:b/>
                <w:bCs/>
              </w:rPr>
            </w:pPr>
          </w:p>
        </w:tc>
        <w:tc>
          <w:tcPr>
            <w:tcW w:w="1701" w:type="dxa"/>
          </w:tcPr>
          <w:p w14:paraId="282421CB" w14:textId="77777777" w:rsidR="00857F9D" w:rsidRDefault="00857F9D" w:rsidP="00F97A43"/>
        </w:tc>
        <w:tc>
          <w:tcPr>
            <w:tcW w:w="3685" w:type="dxa"/>
          </w:tcPr>
          <w:p w14:paraId="0D311E9F" w14:textId="77777777" w:rsidR="00857F9D" w:rsidRDefault="00857F9D" w:rsidP="00F97A43"/>
        </w:tc>
      </w:tr>
    </w:tbl>
    <w:p w14:paraId="2DD0DB11" w14:textId="77777777" w:rsidR="00BA08A1" w:rsidRPr="00BA08A1" w:rsidRDefault="00BA08A1" w:rsidP="00BA08A1"/>
    <w:p w14:paraId="1FB1C3F3" w14:textId="4427F016" w:rsidR="00BA08A1" w:rsidRPr="00BA08A1" w:rsidRDefault="00BA08A1" w:rsidP="00F97A43"/>
    <w:sectPr w:rsidR="00BA08A1" w:rsidRPr="00BA08A1" w:rsidSect="0021533E">
      <w:footerReference w:type="defaul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81AA3" w14:textId="77777777" w:rsidR="00936045" w:rsidRDefault="00936045" w:rsidP="0021533E">
      <w:pPr>
        <w:spacing w:after="0" w:line="240" w:lineRule="auto"/>
      </w:pPr>
      <w:r>
        <w:separator/>
      </w:r>
    </w:p>
  </w:endnote>
  <w:endnote w:type="continuationSeparator" w:id="0">
    <w:p w14:paraId="122AC586" w14:textId="77777777" w:rsidR="00936045" w:rsidRDefault="00936045" w:rsidP="00215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5D169" w14:textId="2DF8E694" w:rsidR="0021533E" w:rsidRDefault="00000000" w:rsidP="0021533E">
    <w:pPr>
      <w:pStyle w:val="Footer"/>
      <w:tabs>
        <w:tab w:val="clear" w:pos="4680"/>
      </w:tabs>
      <w:rPr>
        <w:noProof/>
      </w:rPr>
    </w:pPr>
    <w:sdt>
      <w:sdtPr>
        <w:alias w:val="Title"/>
        <w:tag w:val=""/>
        <w:id w:val="-1879310528"/>
        <w:placeholder>
          <w:docPart w:val="F4ABC12482404AA99402DCB79E0DD17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63149">
          <w:t>WORKLOG.</w:t>
        </w:r>
      </w:sdtContent>
    </w:sdt>
    <w:r w:rsidR="00A676CA">
      <w:t xml:space="preserve">   ----    </w:t>
    </w:r>
    <w:sdt>
      <w:sdtPr>
        <w:alias w:val="Company"/>
        <w:tag w:val=""/>
        <w:id w:val="-1496248744"/>
        <w:placeholder>
          <w:docPart w:val="BE6BC9FBF0FA4CF2AEDCDF8B06C04A06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F97A43">
          <w:t>CSIS 4440</w:t>
        </w:r>
      </w:sdtContent>
    </w:sdt>
    <w:r w:rsidR="0021533E">
      <w:tab/>
      <w:t xml:space="preserve">Page </w:t>
    </w:r>
    <w:r w:rsidR="0021533E">
      <w:fldChar w:fldCharType="begin"/>
    </w:r>
    <w:r w:rsidR="0021533E">
      <w:instrText xml:space="preserve"> PAGE   \* MERGEFORMAT </w:instrText>
    </w:r>
    <w:r w:rsidR="0021533E">
      <w:fldChar w:fldCharType="separate"/>
    </w:r>
    <w:r w:rsidR="00E0693A">
      <w:rPr>
        <w:noProof/>
      </w:rPr>
      <w:t>5</w:t>
    </w:r>
    <w:r w:rsidR="0021533E">
      <w:rPr>
        <w:noProof/>
      </w:rPr>
      <w:fldChar w:fldCharType="end"/>
    </w:r>
  </w:p>
  <w:p w14:paraId="0E8F634B" w14:textId="7AB4A2B0" w:rsidR="0021533E" w:rsidRDefault="0021533E" w:rsidP="00DE6D08">
    <w:pPr>
      <w:pStyle w:val="Footer"/>
      <w:tabs>
        <w:tab w:val="clear" w:pos="46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054E0" w14:textId="77777777" w:rsidR="00936045" w:rsidRDefault="00936045" w:rsidP="0021533E">
      <w:pPr>
        <w:spacing w:after="0" w:line="240" w:lineRule="auto"/>
      </w:pPr>
      <w:r>
        <w:separator/>
      </w:r>
    </w:p>
  </w:footnote>
  <w:footnote w:type="continuationSeparator" w:id="0">
    <w:p w14:paraId="4FF1836E" w14:textId="77777777" w:rsidR="00936045" w:rsidRDefault="00936045" w:rsidP="002153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444"/>
    <w:multiLevelType w:val="multilevel"/>
    <w:tmpl w:val="8B68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7260"/>
    <w:multiLevelType w:val="multilevel"/>
    <w:tmpl w:val="5338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02A7B"/>
    <w:multiLevelType w:val="multilevel"/>
    <w:tmpl w:val="BFD4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A4591"/>
    <w:multiLevelType w:val="multilevel"/>
    <w:tmpl w:val="432A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25CAC"/>
    <w:multiLevelType w:val="multilevel"/>
    <w:tmpl w:val="F374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D7335"/>
    <w:multiLevelType w:val="multilevel"/>
    <w:tmpl w:val="1EBC6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5D387D"/>
    <w:multiLevelType w:val="multilevel"/>
    <w:tmpl w:val="C5BAF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D2361D"/>
    <w:multiLevelType w:val="multilevel"/>
    <w:tmpl w:val="8850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D74E8"/>
    <w:multiLevelType w:val="multilevel"/>
    <w:tmpl w:val="7596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4D2CC2"/>
    <w:multiLevelType w:val="multilevel"/>
    <w:tmpl w:val="A6A0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410DA"/>
    <w:multiLevelType w:val="multilevel"/>
    <w:tmpl w:val="3DE2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91A6D"/>
    <w:multiLevelType w:val="multilevel"/>
    <w:tmpl w:val="DC089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160649"/>
    <w:multiLevelType w:val="multilevel"/>
    <w:tmpl w:val="970E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4625E2"/>
    <w:multiLevelType w:val="multilevel"/>
    <w:tmpl w:val="2402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6B4897"/>
    <w:multiLevelType w:val="multilevel"/>
    <w:tmpl w:val="154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A14B11"/>
    <w:multiLevelType w:val="multilevel"/>
    <w:tmpl w:val="1CD2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CA73F7"/>
    <w:multiLevelType w:val="multilevel"/>
    <w:tmpl w:val="270E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5F48B7"/>
    <w:multiLevelType w:val="multilevel"/>
    <w:tmpl w:val="91B8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0E0FD7"/>
    <w:multiLevelType w:val="multilevel"/>
    <w:tmpl w:val="B0064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3E1AC3"/>
    <w:multiLevelType w:val="multilevel"/>
    <w:tmpl w:val="B2BA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8D04AF"/>
    <w:multiLevelType w:val="multilevel"/>
    <w:tmpl w:val="BFF0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D36A88"/>
    <w:multiLevelType w:val="multilevel"/>
    <w:tmpl w:val="6006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052F93"/>
    <w:multiLevelType w:val="multilevel"/>
    <w:tmpl w:val="B1B6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E25963"/>
    <w:multiLevelType w:val="multilevel"/>
    <w:tmpl w:val="C4B8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226FAF"/>
    <w:multiLevelType w:val="multilevel"/>
    <w:tmpl w:val="99B2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C0EDA"/>
    <w:multiLevelType w:val="hybridMultilevel"/>
    <w:tmpl w:val="8F62082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E783144"/>
    <w:multiLevelType w:val="multilevel"/>
    <w:tmpl w:val="6136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4B70F8"/>
    <w:multiLevelType w:val="multilevel"/>
    <w:tmpl w:val="4DBEE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F963155"/>
    <w:multiLevelType w:val="multilevel"/>
    <w:tmpl w:val="7D18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1F335F"/>
    <w:multiLevelType w:val="multilevel"/>
    <w:tmpl w:val="08D6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8E787E"/>
    <w:multiLevelType w:val="multilevel"/>
    <w:tmpl w:val="7D7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220972"/>
    <w:multiLevelType w:val="multilevel"/>
    <w:tmpl w:val="235A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7B6E2E"/>
    <w:multiLevelType w:val="multilevel"/>
    <w:tmpl w:val="2FEE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3411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4" w15:restartNumberingAfterBreak="0">
    <w:nsid w:val="149E2B21"/>
    <w:multiLevelType w:val="multilevel"/>
    <w:tmpl w:val="AFA4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131871"/>
    <w:multiLevelType w:val="multilevel"/>
    <w:tmpl w:val="94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4F2688"/>
    <w:multiLevelType w:val="multilevel"/>
    <w:tmpl w:val="DC70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295D3C"/>
    <w:multiLevelType w:val="multilevel"/>
    <w:tmpl w:val="01EA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6F52D4"/>
    <w:multiLevelType w:val="multilevel"/>
    <w:tmpl w:val="C418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2332E9"/>
    <w:multiLevelType w:val="multilevel"/>
    <w:tmpl w:val="C684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3505D5"/>
    <w:multiLevelType w:val="multilevel"/>
    <w:tmpl w:val="E17C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4A7E9C"/>
    <w:multiLevelType w:val="multilevel"/>
    <w:tmpl w:val="151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4342E7"/>
    <w:multiLevelType w:val="multilevel"/>
    <w:tmpl w:val="D3D6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6C476F"/>
    <w:multiLevelType w:val="multilevel"/>
    <w:tmpl w:val="60B0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BF29C4"/>
    <w:multiLevelType w:val="multilevel"/>
    <w:tmpl w:val="224E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3D0E24"/>
    <w:multiLevelType w:val="multilevel"/>
    <w:tmpl w:val="6E64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657484"/>
    <w:multiLevelType w:val="multilevel"/>
    <w:tmpl w:val="9934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2C440C"/>
    <w:multiLevelType w:val="multilevel"/>
    <w:tmpl w:val="6364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F94BE7"/>
    <w:multiLevelType w:val="multilevel"/>
    <w:tmpl w:val="40B4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B85E42"/>
    <w:multiLevelType w:val="multilevel"/>
    <w:tmpl w:val="91CE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0D2022"/>
    <w:multiLevelType w:val="multilevel"/>
    <w:tmpl w:val="D2AC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445D26"/>
    <w:multiLevelType w:val="multilevel"/>
    <w:tmpl w:val="9EAE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2D5599"/>
    <w:multiLevelType w:val="multilevel"/>
    <w:tmpl w:val="37A6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9016E2"/>
    <w:multiLevelType w:val="multilevel"/>
    <w:tmpl w:val="0002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9F4DA3"/>
    <w:multiLevelType w:val="multilevel"/>
    <w:tmpl w:val="79D0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BB0CCD"/>
    <w:multiLevelType w:val="multilevel"/>
    <w:tmpl w:val="8B6C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CE108B"/>
    <w:multiLevelType w:val="multilevel"/>
    <w:tmpl w:val="BECC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AD86149"/>
    <w:multiLevelType w:val="multilevel"/>
    <w:tmpl w:val="103C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5C1B6C"/>
    <w:multiLevelType w:val="multilevel"/>
    <w:tmpl w:val="7CF6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A04C06"/>
    <w:multiLevelType w:val="multilevel"/>
    <w:tmpl w:val="AE0C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14523B"/>
    <w:multiLevelType w:val="multilevel"/>
    <w:tmpl w:val="B24C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917E9F"/>
    <w:multiLevelType w:val="hybridMultilevel"/>
    <w:tmpl w:val="8CEA4E50"/>
    <w:lvl w:ilvl="0" w:tplc="B8424A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0C76DFF"/>
    <w:multiLevelType w:val="multilevel"/>
    <w:tmpl w:val="557E4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2940C46"/>
    <w:multiLevelType w:val="multilevel"/>
    <w:tmpl w:val="13D0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9F4123"/>
    <w:multiLevelType w:val="multilevel"/>
    <w:tmpl w:val="3130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A93C9D"/>
    <w:multiLevelType w:val="multilevel"/>
    <w:tmpl w:val="0816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F16DE3"/>
    <w:multiLevelType w:val="multilevel"/>
    <w:tmpl w:val="C7E2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3943C0"/>
    <w:multiLevelType w:val="multilevel"/>
    <w:tmpl w:val="D016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E87E5C"/>
    <w:multiLevelType w:val="multilevel"/>
    <w:tmpl w:val="D86AE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8BF4291"/>
    <w:multiLevelType w:val="multilevel"/>
    <w:tmpl w:val="E6B8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D204B1"/>
    <w:multiLevelType w:val="hybridMultilevel"/>
    <w:tmpl w:val="5B08D0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9604AA0"/>
    <w:multiLevelType w:val="multilevel"/>
    <w:tmpl w:val="228C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90672D"/>
    <w:multiLevelType w:val="multilevel"/>
    <w:tmpl w:val="0AC2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D663F4"/>
    <w:multiLevelType w:val="multilevel"/>
    <w:tmpl w:val="94C0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5B429F"/>
    <w:multiLevelType w:val="multilevel"/>
    <w:tmpl w:val="104A3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B7F37FE"/>
    <w:multiLevelType w:val="multilevel"/>
    <w:tmpl w:val="B912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ED3BEB"/>
    <w:multiLevelType w:val="multilevel"/>
    <w:tmpl w:val="F10A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350751"/>
    <w:multiLevelType w:val="multilevel"/>
    <w:tmpl w:val="A27A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CA56F2"/>
    <w:multiLevelType w:val="multilevel"/>
    <w:tmpl w:val="A3DA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F24008"/>
    <w:multiLevelType w:val="multilevel"/>
    <w:tmpl w:val="81BA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AA2E4A"/>
    <w:multiLevelType w:val="multilevel"/>
    <w:tmpl w:val="03B6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EBA23B3"/>
    <w:multiLevelType w:val="multilevel"/>
    <w:tmpl w:val="9108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B13ACF"/>
    <w:multiLevelType w:val="multilevel"/>
    <w:tmpl w:val="BC6A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BC4B1F"/>
    <w:multiLevelType w:val="multilevel"/>
    <w:tmpl w:val="63A0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1771B7"/>
    <w:multiLevelType w:val="multilevel"/>
    <w:tmpl w:val="9B02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AF142F"/>
    <w:multiLevelType w:val="multilevel"/>
    <w:tmpl w:val="078C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1E6A77"/>
    <w:multiLevelType w:val="multilevel"/>
    <w:tmpl w:val="55F2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26321A"/>
    <w:multiLevelType w:val="multilevel"/>
    <w:tmpl w:val="824E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CB5B1E"/>
    <w:multiLevelType w:val="multilevel"/>
    <w:tmpl w:val="BDF6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F125BE"/>
    <w:multiLevelType w:val="multilevel"/>
    <w:tmpl w:val="379E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B24535"/>
    <w:multiLevelType w:val="multilevel"/>
    <w:tmpl w:val="96C2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FA7F54"/>
    <w:multiLevelType w:val="multilevel"/>
    <w:tmpl w:val="3D7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3D7D4A"/>
    <w:multiLevelType w:val="multilevel"/>
    <w:tmpl w:val="81B0A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902185B"/>
    <w:multiLevelType w:val="multilevel"/>
    <w:tmpl w:val="1864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1747F9"/>
    <w:multiLevelType w:val="multilevel"/>
    <w:tmpl w:val="C72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134AB5"/>
    <w:multiLevelType w:val="multilevel"/>
    <w:tmpl w:val="6E7C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5956FE"/>
    <w:multiLevelType w:val="multilevel"/>
    <w:tmpl w:val="4CC0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6F2426"/>
    <w:multiLevelType w:val="multilevel"/>
    <w:tmpl w:val="E31C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667335"/>
    <w:multiLevelType w:val="multilevel"/>
    <w:tmpl w:val="F98C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DF11D7"/>
    <w:multiLevelType w:val="multilevel"/>
    <w:tmpl w:val="3432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1F3FAE"/>
    <w:multiLevelType w:val="multilevel"/>
    <w:tmpl w:val="608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FF336A"/>
    <w:multiLevelType w:val="multilevel"/>
    <w:tmpl w:val="2B5C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A200FC"/>
    <w:multiLevelType w:val="multilevel"/>
    <w:tmpl w:val="C8D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A26620"/>
    <w:multiLevelType w:val="multilevel"/>
    <w:tmpl w:val="5918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EC73DA"/>
    <w:multiLevelType w:val="multilevel"/>
    <w:tmpl w:val="6CAA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A6685B"/>
    <w:multiLevelType w:val="multilevel"/>
    <w:tmpl w:val="7686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CF7086"/>
    <w:multiLevelType w:val="multilevel"/>
    <w:tmpl w:val="448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AEE18F3"/>
    <w:multiLevelType w:val="multilevel"/>
    <w:tmpl w:val="C286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802BD9"/>
    <w:multiLevelType w:val="multilevel"/>
    <w:tmpl w:val="BB98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EF82728"/>
    <w:multiLevelType w:val="multilevel"/>
    <w:tmpl w:val="D2A0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1D1717"/>
    <w:multiLevelType w:val="multilevel"/>
    <w:tmpl w:val="E2A2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302B81"/>
    <w:multiLevelType w:val="multilevel"/>
    <w:tmpl w:val="5720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3F7672"/>
    <w:multiLevelType w:val="multilevel"/>
    <w:tmpl w:val="657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FD00F7"/>
    <w:multiLevelType w:val="multilevel"/>
    <w:tmpl w:val="62BC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2703E01"/>
    <w:multiLevelType w:val="multilevel"/>
    <w:tmpl w:val="D4F2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EE54DC"/>
    <w:multiLevelType w:val="multilevel"/>
    <w:tmpl w:val="8464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5C2AFB"/>
    <w:multiLevelType w:val="multilevel"/>
    <w:tmpl w:val="2532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0152AB"/>
    <w:multiLevelType w:val="multilevel"/>
    <w:tmpl w:val="6CD8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102A71"/>
    <w:multiLevelType w:val="multilevel"/>
    <w:tmpl w:val="C718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626368"/>
    <w:multiLevelType w:val="multilevel"/>
    <w:tmpl w:val="D5D4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87F0E85"/>
    <w:multiLevelType w:val="multilevel"/>
    <w:tmpl w:val="7BAA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D6223C"/>
    <w:multiLevelType w:val="multilevel"/>
    <w:tmpl w:val="0218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97B4F21"/>
    <w:multiLevelType w:val="multilevel"/>
    <w:tmpl w:val="E3AA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B630EE"/>
    <w:multiLevelType w:val="multilevel"/>
    <w:tmpl w:val="90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031981"/>
    <w:multiLevelType w:val="multilevel"/>
    <w:tmpl w:val="277A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C973C6F"/>
    <w:multiLevelType w:val="multilevel"/>
    <w:tmpl w:val="3C10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DE243D1"/>
    <w:multiLevelType w:val="multilevel"/>
    <w:tmpl w:val="BF7A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D16E52"/>
    <w:multiLevelType w:val="multilevel"/>
    <w:tmpl w:val="1A2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D64748"/>
    <w:multiLevelType w:val="multilevel"/>
    <w:tmpl w:val="BDD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D9152E"/>
    <w:multiLevelType w:val="multilevel"/>
    <w:tmpl w:val="9728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9D0EEE"/>
    <w:multiLevelType w:val="multilevel"/>
    <w:tmpl w:val="DB749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0B21C86"/>
    <w:multiLevelType w:val="multilevel"/>
    <w:tmpl w:val="FBF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AF04E1"/>
    <w:multiLevelType w:val="multilevel"/>
    <w:tmpl w:val="B0BE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4A2635"/>
    <w:multiLevelType w:val="multilevel"/>
    <w:tmpl w:val="0824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4D1FB3"/>
    <w:multiLevelType w:val="multilevel"/>
    <w:tmpl w:val="869C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5405D6"/>
    <w:multiLevelType w:val="multilevel"/>
    <w:tmpl w:val="4B5A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624798"/>
    <w:multiLevelType w:val="multilevel"/>
    <w:tmpl w:val="C762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AC4409"/>
    <w:multiLevelType w:val="multilevel"/>
    <w:tmpl w:val="BB98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8687FFE"/>
    <w:multiLevelType w:val="multilevel"/>
    <w:tmpl w:val="250C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D62B5C"/>
    <w:multiLevelType w:val="multilevel"/>
    <w:tmpl w:val="31B4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AF26FC2"/>
    <w:multiLevelType w:val="multilevel"/>
    <w:tmpl w:val="77A0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E540BA"/>
    <w:multiLevelType w:val="hybridMultilevel"/>
    <w:tmpl w:val="0E8C7A64"/>
    <w:lvl w:ilvl="0" w:tplc="3C02AC0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C965818"/>
    <w:multiLevelType w:val="multilevel"/>
    <w:tmpl w:val="C596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D01BA8"/>
    <w:multiLevelType w:val="multilevel"/>
    <w:tmpl w:val="7D2E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480EB4"/>
    <w:multiLevelType w:val="multilevel"/>
    <w:tmpl w:val="A2C4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771D51"/>
    <w:multiLevelType w:val="multilevel"/>
    <w:tmpl w:val="CB00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5835F5"/>
    <w:multiLevelType w:val="multilevel"/>
    <w:tmpl w:val="9198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782769">
    <w:abstractNumId w:val="33"/>
  </w:num>
  <w:num w:numId="2" w16cid:durableId="7243446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9038023">
    <w:abstractNumId w:val="33"/>
  </w:num>
  <w:num w:numId="4" w16cid:durableId="1587425514">
    <w:abstractNumId w:val="33"/>
  </w:num>
  <w:num w:numId="5" w16cid:durableId="828205127">
    <w:abstractNumId w:val="33"/>
  </w:num>
  <w:num w:numId="6" w16cid:durableId="2100445897">
    <w:abstractNumId w:val="33"/>
  </w:num>
  <w:num w:numId="7" w16cid:durableId="906040666">
    <w:abstractNumId w:val="33"/>
  </w:num>
  <w:num w:numId="8" w16cid:durableId="1951475625">
    <w:abstractNumId w:val="33"/>
  </w:num>
  <w:num w:numId="9" w16cid:durableId="756287061">
    <w:abstractNumId w:val="33"/>
  </w:num>
  <w:num w:numId="10" w16cid:durableId="348720469">
    <w:abstractNumId w:val="33"/>
  </w:num>
  <w:num w:numId="11" w16cid:durableId="197818618">
    <w:abstractNumId w:val="33"/>
  </w:num>
  <w:num w:numId="12" w16cid:durableId="1359696433">
    <w:abstractNumId w:val="33"/>
  </w:num>
  <w:num w:numId="13" w16cid:durableId="88594796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9919474">
    <w:abstractNumId w:val="78"/>
  </w:num>
  <w:num w:numId="15" w16cid:durableId="2020697714">
    <w:abstractNumId w:val="10"/>
  </w:num>
  <w:num w:numId="16" w16cid:durableId="1894388510">
    <w:abstractNumId w:val="134"/>
  </w:num>
  <w:num w:numId="17" w16cid:durableId="1161383161">
    <w:abstractNumId w:val="44"/>
  </w:num>
  <w:num w:numId="18" w16cid:durableId="1765999548">
    <w:abstractNumId w:val="5"/>
    <w:lvlOverride w:ilvl="0">
      <w:startOverride w:val="1"/>
    </w:lvlOverride>
  </w:num>
  <w:num w:numId="19" w16cid:durableId="161816071">
    <w:abstractNumId w:val="41"/>
  </w:num>
  <w:num w:numId="20" w16cid:durableId="704713736">
    <w:abstractNumId w:val="51"/>
  </w:num>
  <w:num w:numId="21" w16cid:durableId="870649534">
    <w:abstractNumId w:val="50"/>
  </w:num>
  <w:num w:numId="22" w16cid:durableId="924920727">
    <w:abstractNumId w:val="79"/>
  </w:num>
  <w:num w:numId="23" w16cid:durableId="1602838851">
    <w:abstractNumId w:val="11"/>
    <w:lvlOverride w:ilvl="0">
      <w:startOverride w:val="2"/>
    </w:lvlOverride>
  </w:num>
  <w:num w:numId="24" w16cid:durableId="1029646309">
    <w:abstractNumId w:val="76"/>
  </w:num>
  <w:num w:numId="25" w16cid:durableId="568078078">
    <w:abstractNumId w:val="81"/>
  </w:num>
  <w:num w:numId="26" w16cid:durableId="804351720">
    <w:abstractNumId w:val="7"/>
  </w:num>
  <w:num w:numId="27" w16cid:durableId="94717383">
    <w:abstractNumId w:val="23"/>
  </w:num>
  <w:num w:numId="28" w16cid:durableId="448671977">
    <w:abstractNumId w:val="27"/>
    <w:lvlOverride w:ilvl="0">
      <w:startOverride w:val="3"/>
    </w:lvlOverride>
  </w:num>
  <w:num w:numId="29" w16cid:durableId="760569056">
    <w:abstractNumId w:val="131"/>
  </w:num>
  <w:num w:numId="30" w16cid:durableId="517162292">
    <w:abstractNumId w:val="96"/>
  </w:num>
  <w:num w:numId="31" w16cid:durableId="154880154">
    <w:abstractNumId w:val="53"/>
  </w:num>
  <w:num w:numId="32" w16cid:durableId="1664549463">
    <w:abstractNumId w:val="136"/>
  </w:num>
  <w:num w:numId="33" w16cid:durableId="382101136">
    <w:abstractNumId w:val="130"/>
    <w:lvlOverride w:ilvl="0">
      <w:startOverride w:val="4"/>
    </w:lvlOverride>
  </w:num>
  <w:num w:numId="34" w16cid:durableId="1270965940">
    <w:abstractNumId w:val="116"/>
  </w:num>
  <w:num w:numId="35" w16cid:durableId="1179779331">
    <w:abstractNumId w:val="100"/>
  </w:num>
  <w:num w:numId="36" w16cid:durableId="812139651">
    <w:abstractNumId w:val="145"/>
  </w:num>
  <w:num w:numId="37" w16cid:durableId="667053560">
    <w:abstractNumId w:val="37"/>
  </w:num>
  <w:num w:numId="38" w16cid:durableId="1697610413">
    <w:abstractNumId w:val="42"/>
  </w:num>
  <w:num w:numId="39" w16cid:durableId="1875847239">
    <w:abstractNumId w:val="17"/>
  </w:num>
  <w:num w:numId="40" w16cid:durableId="2134863259">
    <w:abstractNumId w:val="137"/>
  </w:num>
  <w:num w:numId="41" w16cid:durableId="558781549">
    <w:abstractNumId w:val="46"/>
  </w:num>
  <w:num w:numId="42" w16cid:durableId="425227509">
    <w:abstractNumId w:val="59"/>
  </w:num>
  <w:num w:numId="43" w16cid:durableId="708456654">
    <w:abstractNumId w:val="60"/>
  </w:num>
  <w:num w:numId="44" w16cid:durableId="1003047492">
    <w:abstractNumId w:val="57"/>
  </w:num>
  <w:num w:numId="45" w16cid:durableId="1009336776">
    <w:abstractNumId w:val="104"/>
  </w:num>
  <w:num w:numId="46" w16cid:durableId="856694264">
    <w:abstractNumId w:val="91"/>
  </w:num>
  <w:num w:numId="47" w16cid:durableId="972444125">
    <w:abstractNumId w:val="124"/>
  </w:num>
  <w:num w:numId="48" w16cid:durableId="1347100022">
    <w:abstractNumId w:val="98"/>
  </w:num>
  <w:num w:numId="49" w16cid:durableId="1612855175">
    <w:abstractNumId w:val="125"/>
  </w:num>
  <w:num w:numId="50" w16cid:durableId="156457414">
    <w:abstractNumId w:val="117"/>
  </w:num>
  <w:num w:numId="51" w16cid:durableId="114058359">
    <w:abstractNumId w:val="86"/>
  </w:num>
  <w:num w:numId="52" w16cid:durableId="393233900">
    <w:abstractNumId w:val="127"/>
  </w:num>
  <w:num w:numId="53" w16cid:durableId="1625503259">
    <w:abstractNumId w:val="48"/>
  </w:num>
  <w:num w:numId="54" w16cid:durableId="1097603635">
    <w:abstractNumId w:val="129"/>
  </w:num>
  <w:num w:numId="55" w16cid:durableId="2000107990">
    <w:abstractNumId w:val="101"/>
  </w:num>
  <w:num w:numId="56" w16cid:durableId="323166556">
    <w:abstractNumId w:val="2"/>
  </w:num>
  <w:num w:numId="57" w16cid:durableId="367607159">
    <w:abstractNumId w:val="12"/>
  </w:num>
  <w:num w:numId="58" w16cid:durableId="615601570">
    <w:abstractNumId w:val="97"/>
  </w:num>
  <w:num w:numId="59" w16cid:durableId="1612517690">
    <w:abstractNumId w:val="120"/>
  </w:num>
  <w:num w:numId="60" w16cid:durableId="1928153712">
    <w:abstractNumId w:val="43"/>
  </w:num>
  <w:num w:numId="61" w16cid:durableId="682975890">
    <w:abstractNumId w:val="122"/>
  </w:num>
  <w:num w:numId="62" w16cid:durableId="1884367692">
    <w:abstractNumId w:val="88"/>
  </w:num>
  <w:num w:numId="63" w16cid:durableId="1384597255">
    <w:abstractNumId w:val="58"/>
  </w:num>
  <w:num w:numId="64" w16cid:durableId="1744598928">
    <w:abstractNumId w:val="29"/>
  </w:num>
  <w:num w:numId="65" w16cid:durableId="905802957">
    <w:abstractNumId w:val="34"/>
  </w:num>
  <w:num w:numId="66" w16cid:durableId="904148596">
    <w:abstractNumId w:val="64"/>
  </w:num>
  <w:num w:numId="67" w16cid:durableId="478114326">
    <w:abstractNumId w:val="63"/>
  </w:num>
  <w:num w:numId="68" w16cid:durableId="443185212">
    <w:abstractNumId w:val="9"/>
  </w:num>
  <w:num w:numId="69" w16cid:durableId="414595885">
    <w:abstractNumId w:val="106"/>
  </w:num>
  <w:num w:numId="70" w16cid:durableId="1499347326">
    <w:abstractNumId w:val="146"/>
  </w:num>
  <w:num w:numId="71" w16cid:durableId="1191913900">
    <w:abstractNumId w:val="94"/>
  </w:num>
  <w:num w:numId="72" w16cid:durableId="503394706">
    <w:abstractNumId w:val="107"/>
  </w:num>
  <w:num w:numId="73" w16cid:durableId="1555500965">
    <w:abstractNumId w:val="139"/>
  </w:num>
  <w:num w:numId="74" w16cid:durableId="1228221439">
    <w:abstractNumId w:val="126"/>
  </w:num>
  <w:num w:numId="75" w16cid:durableId="1195002683">
    <w:abstractNumId w:val="16"/>
  </w:num>
  <w:num w:numId="76" w16cid:durableId="2047021800">
    <w:abstractNumId w:val="112"/>
  </w:num>
  <w:num w:numId="77" w16cid:durableId="419257452">
    <w:abstractNumId w:val="22"/>
  </w:num>
  <w:num w:numId="78" w16cid:durableId="1842618357">
    <w:abstractNumId w:val="103"/>
  </w:num>
  <w:num w:numId="79" w16cid:durableId="561914877">
    <w:abstractNumId w:val="54"/>
  </w:num>
  <w:num w:numId="80" w16cid:durableId="2118788961">
    <w:abstractNumId w:val="90"/>
  </w:num>
  <w:num w:numId="81" w16cid:durableId="1650359952">
    <w:abstractNumId w:val="132"/>
  </w:num>
  <w:num w:numId="82" w16cid:durableId="1825004973">
    <w:abstractNumId w:val="67"/>
  </w:num>
  <w:num w:numId="83" w16cid:durableId="946238005">
    <w:abstractNumId w:val="123"/>
  </w:num>
  <w:num w:numId="84" w16cid:durableId="1377004270">
    <w:abstractNumId w:val="49"/>
  </w:num>
  <w:num w:numId="85" w16cid:durableId="460225901">
    <w:abstractNumId w:val="15"/>
  </w:num>
  <w:num w:numId="86" w16cid:durableId="1543906089">
    <w:abstractNumId w:val="26"/>
  </w:num>
  <w:num w:numId="87" w16cid:durableId="139615240">
    <w:abstractNumId w:val="92"/>
    <w:lvlOverride w:ilvl="0">
      <w:startOverride w:val="2"/>
    </w:lvlOverride>
  </w:num>
  <w:num w:numId="88" w16cid:durableId="520899647">
    <w:abstractNumId w:val="82"/>
  </w:num>
  <w:num w:numId="89" w16cid:durableId="768702348">
    <w:abstractNumId w:val="115"/>
  </w:num>
  <w:num w:numId="90" w16cid:durableId="7877330">
    <w:abstractNumId w:val="38"/>
  </w:num>
  <w:num w:numId="91" w16cid:durableId="954756614">
    <w:abstractNumId w:val="118"/>
  </w:num>
  <w:num w:numId="92" w16cid:durableId="1772318561">
    <w:abstractNumId w:val="69"/>
  </w:num>
  <w:num w:numId="93" w16cid:durableId="246621440">
    <w:abstractNumId w:val="8"/>
  </w:num>
  <w:num w:numId="94" w16cid:durableId="888110997">
    <w:abstractNumId w:val="45"/>
  </w:num>
  <w:num w:numId="95" w16cid:durableId="264651802">
    <w:abstractNumId w:val="87"/>
  </w:num>
  <w:num w:numId="96" w16cid:durableId="423888567">
    <w:abstractNumId w:val="93"/>
  </w:num>
  <w:num w:numId="97" w16cid:durableId="1095516794">
    <w:abstractNumId w:val="30"/>
  </w:num>
  <w:num w:numId="98" w16cid:durableId="1304194867">
    <w:abstractNumId w:val="0"/>
  </w:num>
  <w:num w:numId="99" w16cid:durableId="1367100596">
    <w:abstractNumId w:val="99"/>
  </w:num>
  <w:num w:numId="100" w16cid:durableId="1006981669">
    <w:abstractNumId w:val="109"/>
  </w:num>
  <w:num w:numId="101" w16cid:durableId="931276349">
    <w:abstractNumId w:val="113"/>
  </w:num>
  <w:num w:numId="102" w16cid:durableId="139274427">
    <w:abstractNumId w:val="66"/>
  </w:num>
  <w:num w:numId="103" w16cid:durableId="695886510">
    <w:abstractNumId w:val="83"/>
  </w:num>
  <w:num w:numId="104" w16cid:durableId="1366175993">
    <w:abstractNumId w:val="4"/>
  </w:num>
  <w:num w:numId="105" w16cid:durableId="285739580">
    <w:abstractNumId w:val="18"/>
    <w:lvlOverride w:ilvl="0">
      <w:startOverride w:val="1"/>
    </w:lvlOverride>
  </w:num>
  <w:num w:numId="106" w16cid:durableId="909002856">
    <w:abstractNumId w:val="47"/>
  </w:num>
  <w:num w:numId="107" w16cid:durableId="1662387587">
    <w:abstractNumId w:val="140"/>
  </w:num>
  <w:num w:numId="108" w16cid:durableId="809709049">
    <w:abstractNumId w:val="55"/>
  </w:num>
  <w:num w:numId="109" w16cid:durableId="1263994116">
    <w:abstractNumId w:val="102"/>
  </w:num>
  <w:num w:numId="110" w16cid:durableId="2019770090">
    <w:abstractNumId w:val="39"/>
  </w:num>
  <w:num w:numId="111" w16cid:durableId="1961717887">
    <w:abstractNumId w:val="56"/>
  </w:num>
  <w:num w:numId="112" w16cid:durableId="385957080">
    <w:abstractNumId w:val="32"/>
  </w:num>
  <w:num w:numId="113" w16cid:durableId="1245796031">
    <w:abstractNumId w:val="133"/>
  </w:num>
  <w:num w:numId="114" w16cid:durableId="1177386996">
    <w:abstractNumId w:val="36"/>
  </w:num>
  <w:num w:numId="115" w16cid:durableId="1517113728">
    <w:abstractNumId w:val="144"/>
  </w:num>
  <w:num w:numId="116" w16cid:durableId="691348360">
    <w:abstractNumId w:val="114"/>
  </w:num>
  <w:num w:numId="117" w16cid:durableId="622998937">
    <w:abstractNumId w:val="84"/>
  </w:num>
  <w:num w:numId="118" w16cid:durableId="2049186162">
    <w:abstractNumId w:val="119"/>
  </w:num>
  <w:num w:numId="119" w16cid:durableId="949051621">
    <w:abstractNumId w:val="105"/>
  </w:num>
  <w:num w:numId="120" w16cid:durableId="1631396590">
    <w:abstractNumId w:val="138"/>
  </w:num>
  <w:num w:numId="121" w16cid:durableId="1433431495">
    <w:abstractNumId w:val="65"/>
  </w:num>
  <w:num w:numId="122" w16cid:durableId="1301572885">
    <w:abstractNumId w:val="89"/>
  </w:num>
  <w:num w:numId="123" w16cid:durableId="1576862928">
    <w:abstractNumId w:val="28"/>
  </w:num>
  <w:num w:numId="124" w16cid:durableId="521015229">
    <w:abstractNumId w:val="108"/>
  </w:num>
  <w:num w:numId="125" w16cid:durableId="1637880032">
    <w:abstractNumId w:val="128"/>
  </w:num>
  <w:num w:numId="126" w16cid:durableId="1730105257">
    <w:abstractNumId w:val="31"/>
  </w:num>
  <w:num w:numId="127" w16cid:durableId="678779298">
    <w:abstractNumId w:val="85"/>
  </w:num>
  <w:num w:numId="128" w16cid:durableId="1775006478">
    <w:abstractNumId w:val="135"/>
  </w:num>
  <w:num w:numId="129" w16cid:durableId="2067755723">
    <w:abstractNumId w:val="75"/>
  </w:num>
  <w:num w:numId="130" w16cid:durableId="1906409190">
    <w:abstractNumId w:val="52"/>
  </w:num>
  <w:num w:numId="131" w16cid:durableId="936600223">
    <w:abstractNumId w:val="13"/>
  </w:num>
  <w:num w:numId="132" w16cid:durableId="1920169864">
    <w:abstractNumId w:val="77"/>
  </w:num>
  <w:num w:numId="133" w16cid:durableId="2004507048">
    <w:abstractNumId w:val="143"/>
  </w:num>
  <w:num w:numId="134" w16cid:durableId="60754397">
    <w:abstractNumId w:val="73"/>
  </w:num>
  <w:num w:numId="135" w16cid:durableId="915018316">
    <w:abstractNumId w:val="62"/>
    <w:lvlOverride w:ilvl="0">
      <w:startOverride w:val="1"/>
    </w:lvlOverride>
  </w:num>
  <w:num w:numId="136" w16cid:durableId="1009874566">
    <w:abstractNumId w:val="80"/>
    <w:lvlOverride w:ilvl="0">
      <w:startOverride w:val="2"/>
    </w:lvlOverride>
  </w:num>
  <w:num w:numId="137" w16cid:durableId="760027701">
    <w:abstractNumId w:val="6"/>
    <w:lvlOverride w:ilvl="0">
      <w:startOverride w:val="3"/>
    </w:lvlOverride>
  </w:num>
  <w:num w:numId="138" w16cid:durableId="652685522">
    <w:abstractNumId w:val="70"/>
  </w:num>
  <w:num w:numId="139" w16cid:durableId="1713995332">
    <w:abstractNumId w:val="111"/>
  </w:num>
  <w:num w:numId="140" w16cid:durableId="1833521238">
    <w:abstractNumId w:val="40"/>
  </w:num>
  <w:num w:numId="141" w16cid:durableId="1718822043">
    <w:abstractNumId w:val="68"/>
  </w:num>
  <w:num w:numId="142" w16cid:durableId="11957570">
    <w:abstractNumId w:val="142"/>
  </w:num>
  <w:num w:numId="143" w16cid:durableId="773597241">
    <w:abstractNumId w:val="61"/>
  </w:num>
  <w:num w:numId="144" w16cid:durableId="1882548982">
    <w:abstractNumId w:val="110"/>
  </w:num>
  <w:num w:numId="145" w16cid:durableId="2047368586">
    <w:abstractNumId w:val="19"/>
  </w:num>
  <w:num w:numId="146" w16cid:durableId="1237520248">
    <w:abstractNumId w:val="141"/>
  </w:num>
  <w:num w:numId="147" w16cid:durableId="275910408">
    <w:abstractNumId w:val="25"/>
  </w:num>
  <w:num w:numId="148" w16cid:durableId="1514949612">
    <w:abstractNumId w:val="95"/>
  </w:num>
  <w:num w:numId="149" w16cid:durableId="1359887965">
    <w:abstractNumId w:val="121"/>
  </w:num>
  <w:num w:numId="150" w16cid:durableId="286788358">
    <w:abstractNumId w:val="71"/>
  </w:num>
  <w:num w:numId="151" w16cid:durableId="1555921978">
    <w:abstractNumId w:val="35"/>
  </w:num>
  <w:num w:numId="152" w16cid:durableId="1303458705">
    <w:abstractNumId w:val="74"/>
  </w:num>
  <w:num w:numId="153" w16cid:durableId="1430736650">
    <w:abstractNumId w:val="20"/>
  </w:num>
  <w:num w:numId="154" w16cid:durableId="1000498075">
    <w:abstractNumId w:val="21"/>
  </w:num>
  <w:num w:numId="155" w16cid:durableId="1232615030">
    <w:abstractNumId w:val="3"/>
  </w:num>
  <w:num w:numId="156" w16cid:durableId="2064939443">
    <w:abstractNumId w:val="1"/>
  </w:num>
  <w:num w:numId="157" w16cid:durableId="324741907">
    <w:abstractNumId w:val="24"/>
  </w:num>
  <w:num w:numId="158" w16cid:durableId="1911116068">
    <w:abstractNumId w:val="72"/>
  </w:num>
  <w:num w:numId="159" w16cid:durableId="560870304">
    <w:abstractNumId w:val="14"/>
  </w:num>
  <w:num w:numId="160" w16cid:durableId="720709425">
    <w:abstractNumId w:val="3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33E"/>
    <w:rsid w:val="00031B4E"/>
    <w:rsid w:val="000473A6"/>
    <w:rsid w:val="00050703"/>
    <w:rsid w:val="0005401A"/>
    <w:rsid w:val="0006046A"/>
    <w:rsid w:val="000622AE"/>
    <w:rsid w:val="00077A7E"/>
    <w:rsid w:val="00082F67"/>
    <w:rsid w:val="000A1E7E"/>
    <w:rsid w:val="000C02D6"/>
    <w:rsid w:val="000D19D0"/>
    <w:rsid w:val="00112B49"/>
    <w:rsid w:val="00121F5B"/>
    <w:rsid w:val="00136A0F"/>
    <w:rsid w:val="001428FA"/>
    <w:rsid w:val="001A07B0"/>
    <w:rsid w:val="001A1442"/>
    <w:rsid w:val="001A6D48"/>
    <w:rsid w:val="001C7314"/>
    <w:rsid w:val="001E1BD1"/>
    <w:rsid w:val="001F7850"/>
    <w:rsid w:val="00213A3C"/>
    <w:rsid w:val="0021533E"/>
    <w:rsid w:val="00232328"/>
    <w:rsid w:val="00240E91"/>
    <w:rsid w:val="002948A4"/>
    <w:rsid w:val="002B260A"/>
    <w:rsid w:val="002B50A1"/>
    <w:rsid w:val="002B591A"/>
    <w:rsid w:val="002C2AD9"/>
    <w:rsid w:val="002E46DA"/>
    <w:rsid w:val="002E4C17"/>
    <w:rsid w:val="002F66B7"/>
    <w:rsid w:val="0031058A"/>
    <w:rsid w:val="00325FAE"/>
    <w:rsid w:val="00356A28"/>
    <w:rsid w:val="00370639"/>
    <w:rsid w:val="00376718"/>
    <w:rsid w:val="0038551A"/>
    <w:rsid w:val="00391E23"/>
    <w:rsid w:val="00392B6F"/>
    <w:rsid w:val="003A55DA"/>
    <w:rsid w:val="003E7DD3"/>
    <w:rsid w:val="003F1513"/>
    <w:rsid w:val="003F612F"/>
    <w:rsid w:val="00420754"/>
    <w:rsid w:val="00475954"/>
    <w:rsid w:val="004B35BE"/>
    <w:rsid w:val="004B5DD8"/>
    <w:rsid w:val="004C3A12"/>
    <w:rsid w:val="004C5779"/>
    <w:rsid w:val="004C7C16"/>
    <w:rsid w:val="004E3AE2"/>
    <w:rsid w:val="004E7B01"/>
    <w:rsid w:val="00500B3F"/>
    <w:rsid w:val="005016C6"/>
    <w:rsid w:val="00516958"/>
    <w:rsid w:val="00562E82"/>
    <w:rsid w:val="00564A88"/>
    <w:rsid w:val="00576A20"/>
    <w:rsid w:val="00586BC5"/>
    <w:rsid w:val="005924C2"/>
    <w:rsid w:val="005D10B2"/>
    <w:rsid w:val="005D6EBA"/>
    <w:rsid w:val="005E505A"/>
    <w:rsid w:val="005F64F6"/>
    <w:rsid w:val="006042D9"/>
    <w:rsid w:val="00607A05"/>
    <w:rsid w:val="00623BA5"/>
    <w:rsid w:val="0065300C"/>
    <w:rsid w:val="00653CF3"/>
    <w:rsid w:val="00656611"/>
    <w:rsid w:val="00661038"/>
    <w:rsid w:val="00680124"/>
    <w:rsid w:val="006C19D4"/>
    <w:rsid w:val="006D28EB"/>
    <w:rsid w:val="006D513A"/>
    <w:rsid w:val="00703846"/>
    <w:rsid w:val="00725DE8"/>
    <w:rsid w:val="007379C2"/>
    <w:rsid w:val="00753B95"/>
    <w:rsid w:val="00777724"/>
    <w:rsid w:val="0078193B"/>
    <w:rsid w:val="0078546D"/>
    <w:rsid w:val="00795F76"/>
    <w:rsid w:val="007A5859"/>
    <w:rsid w:val="007B4946"/>
    <w:rsid w:val="007F0B25"/>
    <w:rsid w:val="00817E46"/>
    <w:rsid w:val="00823674"/>
    <w:rsid w:val="00827590"/>
    <w:rsid w:val="0083720A"/>
    <w:rsid w:val="0084063A"/>
    <w:rsid w:val="0085780D"/>
    <w:rsid w:val="00857F9D"/>
    <w:rsid w:val="00860A08"/>
    <w:rsid w:val="00860D83"/>
    <w:rsid w:val="00863149"/>
    <w:rsid w:val="0086763A"/>
    <w:rsid w:val="0087331D"/>
    <w:rsid w:val="00882429"/>
    <w:rsid w:val="008852B0"/>
    <w:rsid w:val="008953F3"/>
    <w:rsid w:val="008C5BFE"/>
    <w:rsid w:val="008D104F"/>
    <w:rsid w:val="008D7F6C"/>
    <w:rsid w:val="008E1C2C"/>
    <w:rsid w:val="00905EB9"/>
    <w:rsid w:val="00906552"/>
    <w:rsid w:val="0091419E"/>
    <w:rsid w:val="009158F0"/>
    <w:rsid w:val="00916B06"/>
    <w:rsid w:val="0093439F"/>
    <w:rsid w:val="00936045"/>
    <w:rsid w:val="00987F6A"/>
    <w:rsid w:val="0099247E"/>
    <w:rsid w:val="009B09A6"/>
    <w:rsid w:val="009E0770"/>
    <w:rsid w:val="00A2123D"/>
    <w:rsid w:val="00A3304D"/>
    <w:rsid w:val="00A37F65"/>
    <w:rsid w:val="00A42A8A"/>
    <w:rsid w:val="00A615FA"/>
    <w:rsid w:val="00A676CA"/>
    <w:rsid w:val="00A7597D"/>
    <w:rsid w:val="00A83CA4"/>
    <w:rsid w:val="00A8589D"/>
    <w:rsid w:val="00AA7271"/>
    <w:rsid w:val="00AB2235"/>
    <w:rsid w:val="00AC2537"/>
    <w:rsid w:val="00AC2FCB"/>
    <w:rsid w:val="00AD47D5"/>
    <w:rsid w:val="00AE007B"/>
    <w:rsid w:val="00B054AC"/>
    <w:rsid w:val="00B30722"/>
    <w:rsid w:val="00B776EA"/>
    <w:rsid w:val="00B8714B"/>
    <w:rsid w:val="00BA08A1"/>
    <w:rsid w:val="00BB68BB"/>
    <w:rsid w:val="00BC06E2"/>
    <w:rsid w:val="00BF4339"/>
    <w:rsid w:val="00C27A0F"/>
    <w:rsid w:val="00C34246"/>
    <w:rsid w:val="00C67B59"/>
    <w:rsid w:val="00C81A49"/>
    <w:rsid w:val="00C86F00"/>
    <w:rsid w:val="00C969D5"/>
    <w:rsid w:val="00CA6607"/>
    <w:rsid w:val="00CE1118"/>
    <w:rsid w:val="00CE50F1"/>
    <w:rsid w:val="00D05064"/>
    <w:rsid w:val="00D077C1"/>
    <w:rsid w:val="00D2156A"/>
    <w:rsid w:val="00D25EE5"/>
    <w:rsid w:val="00D37745"/>
    <w:rsid w:val="00D65A07"/>
    <w:rsid w:val="00D86476"/>
    <w:rsid w:val="00D95BA6"/>
    <w:rsid w:val="00DE6D08"/>
    <w:rsid w:val="00DF108E"/>
    <w:rsid w:val="00E0693A"/>
    <w:rsid w:val="00E0749D"/>
    <w:rsid w:val="00E1506A"/>
    <w:rsid w:val="00E43707"/>
    <w:rsid w:val="00E47A66"/>
    <w:rsid w:val="00E85A15"/>
    <w:rsid w:val="00E87263"/>
    <w:rsid w:val="00EA1DF7"/>
    <w:rsid w:val="00EC41AC"/>
    <w:rsid w:val="00EC502F"/>
    <w:rsid w:val="00EE7EB0"/>
    <w:rsid w:val="00EE7F2C"/>
    <w:rsid w:val="00F1006A"/>
    <w:rsid w:val="00F21AEF"/>
    <w:rsid w:val="00F503FE"/>
    <w:rsid w:val="00F56EF5"/>
    <w:rsid w:val="00F67503"/>
    <w:rsid w:val="00F769BD"/>
    <w:rsid w:val="00F86426"/>
    <w:rsid w:val="00F9495C"/>
    <w:rsid w:val="00F97A43"/>
    <w:rsid w:val="00FA0236"/>
    <w:rsid w:val="00FB0DAA"/>
    <w:rsid w:val="00FB35C1"/>
    <w:rsid w:val="00FB69AF"/>
    <w:rsid w:val="00FE57F7"/>
    <w:rsid w:val="00FF063E"/>
    <w:rsid w:val="00FF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264390"/>
  <w15:chartTrackingRefBased/>
  <w15:docId w15:val="{F46E5C45-2012-4001-8475-79CF4EF8C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25252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A5A5A" w:themeColor="text1" w:themeTint="A5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aps/>
    </w:rPr>
  </w:style>
  <w:style w:type="character" w:styleId="Strong">
    <w:name w:val="Strong"/>
    <w:basedOn w:val="DefaultParagraphFont"/>
    <w:uiPriority w:val="22"/>
    <w:qFormat/>
    <w:rPr>
      <w:b/>
      <w:b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000000" w:themeColor="text1"/>
      <w:shd w:val="clear" w:color="auto" w:fill="F2F2F2" w:themeFill="background1" w:themeFillShade="F2"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Pr>
      <w:b w:val="0"/>
      <w:bCs w:val="0"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21533E"/>
  </w:style>
  <w:style w:type="paragraph" w:styleId="Header">
    <w:name w:val="header"/>
    <w:basedOn w:val="Normal"/>
    <w:link w:val="HeaderChar"/>
    <w:uiPriority w:val="99"/>
    <w:unhideWhenUsed/>
    <w:rsid w:val="00215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33E"/>
  </w:style>
  <w:style w:type="paragraph" w:styleId="Footer">
    <w:name w:val="footer"/>
    <w:basedOn w:val="Normal"/>
    <w:link w:val="FooterChar"/>
    <w:uiPriority w:val="99"/>
    <w:unhideWhenUsed/>
    <w:rsid w:val="00215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33E"/>
  </w:style>
  <w:style w:type="character" w:styleId="PlaceholderText">
    <w:name w:val="Placeholder Text"/>
    <w:basedOn w:val="DefaultParagraphFont"/>
    <w:uiPriority w:val="99"/>
    <w:semiHidden/>
    <w:rsid w:val="0021533E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05070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070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50703"/>
    <w:rPr>
      <w:color w:val="6B9F25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E7EB0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5D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DD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B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table" w:styleId="TableGrid">
    <w:name w:val="Table Grid"/>
    <w:basedOn w:val="TableNormal"/>
    <w:uiPriority w:val="39"/>
    <w:rsid w:val="001E1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rybyk\AppData\Roaming\Microsoft\Templates\Report%20design%20(blank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6E2AAB9BBB489B8F1F293DC54B7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6F9BB-1DB8-45C7-91E6-CA95553D58C8}"/>
      </w:docPartPr>
      <w:docPartBody>
        <w:p w:rsidR="00211072" w:rsidRDefault="00F1188D" w:rsidP="00F1188D">
          <w:pPr>
            <w:pStyle w:val="606E2AAB9BBB489B8F1F293DC54B7FBA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F4ABC12482404AA99402DCB79E0DD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7FC2C2-FA87-4914-B192-051E5DFB007D}"/>
      </w:docPartPr>
      <w:docPartBody>
        <w:p w:rsidR="00211072" w:rsidRDefault="00F1188D">
          <w:r w:rsidRPr="00281289">
            <w:rPr>
              <w:rStyle w:val="PlaceholderText"/>
            </w:rPr>
            <w:t>[Title]</w:t>
          </w:r>
        </w:p>
      </w:docPartBody>
    </w:docPart>
    <w:docPart>
      <w:docPartPr>
        <w:name w:val="BE6BC9FBF0FA4CF2AEDCDF8B06C04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521866-31FD-448A-96B8-8A5D84A3DB98}"/>
      </w:docPartPr>
      <w:docPartBody>
        <w:p w:rsidR="00EC1C03" w:rsidRDefault="00EC1C03" w:rsidP="00EC1C03">
          <w:pPr>
            <w:pStyle w:val="BE6BC9FBF0FA4CF2AEDCDF8B06C04A06"/>
          </w:pPr>
          <w:r w:rsidRPr="00281289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88D"/>
    <w:rsid w:val="000A1E7E"/>
    <w:rsid w:val="0015567D"/>
    <w:rsid w:val="00174C32"/>
    <w:rsid w:val="00195082"/>
    <w:rsid w:val="001A1442"/>
    <w:rsid w:val="001C312F"/>
    <w:rsid w:val="00201769"/>
    <w:rsid w:val="00211072"/>
    <w:rsid w:val="003E6848"/>
    <w:rsid w:val="004A69F1"/>
    <w:rsid w:val="005016C6"/>
    <w:rsid w:val="005E3963"/>
    <w:rsid w:val="00652A77"/>
    <w:rsid w:val="00703846"/>
    <w:rsid w:val="007A5859"/>
    <w:rsid w:val="008F7A2D"/>
    <w:rsid w:val="00916B06"/>
    <w:rsid w:val="0096263D"/>
    <w:rsid w:val="0096434B"/>
    <w:rsid w:val="00BD4939"/>
    <w:rsid w:val="00D2156A"/>
    <w:rsid w:val="00D5796E"/>
    <w:rsid w:val="00D62A5D"/>
    <w:rsid w:val="00DF0113"/>
    <w:rsid w:val="00EC1C03"/>
    <w:rsid w:val="00F1188D"/>
    <w:rsid w:val="00F21AEF"/>
    <w:rsid w:val="00F37BB3"/>
    <w:rsid w:val="00F759F0"/>
    <w:rsid w:val="00F762EE"/>
    <w:rsid w:val="00FB35C1"/>
    <w:rsid w:val="00FC5A0B"/>
    <w:rsid w:val="00FD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06E2AAB9BBB489B8F1F293DC54B7FBA">
    <w:name w:val="606E2AAB9BBB489B8F1F293DC54B7FBA"/>
    <w:rsid w:val="00F1188D"/>
  </w:style>
  <w:style w:type="character" w:styleId="PlaceholderText">
    <w:name w:val="Placeholder Text"/>
    <w:basedOn w:val="DefaultParagraphFont"/>
    <w:uiPriority w:val="99"/>
    <w:semiHidden/>
    <w:rsid w:val="00EC1C03"/>
    <w:rPr>
      <w:color w:val="808080"/>
    </w:rPr>
  </w:style>
  <w:style w:type="paragraph" w:customStyle="1" w:styleId="BE6BC9FBF0FA4CF2AEDCDF8B06C04A06">
    <w:name w:val="BE6BC9FBF0FA4CF2AEDCDF8B06C04A06"/>
    <w:rsid w:val="00EC1C03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Date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6368D3-6B43-48CE-BD00-292DECF52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(blank).dotx</Template>
  <TotalTime>2006</TotalTime>
  <Pages>3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MOBILE SECURITY ANALYSIS.</vt:lpstr>
    </vt:vector>
  </TitlesOfParts>
  <Company>CSIS 4440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WORKLOG.</dc:title>
  <dc:subject>for Aging in Place</dc:subject>
  <dc:creator>Student Name and ID</dc:creator>
  <cp:keywords>Student ID Here</cp:keywords>
  <cp:lastModifiedBy>akt akinro</cp:lastModifiedBy>
  <cp:revision>142</cp:revision>
  <cp:lastPrinted>2023-11-24T20:28:00Z</cp:lastPrinted>
  <dcterms:created xsi:type="dcterms:W3CDTF">2016-08-25T05:24:00Z</dcterms:created>
  <dcterms:modified xsi:type="dcterms:W3CDTF">2025-11-05T19:08:00Z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</Properties>
</file>